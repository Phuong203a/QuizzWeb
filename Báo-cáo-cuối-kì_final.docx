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7262C" w14:textId="77777777" w:rsidR="003218FF" w:rsidRPr="007822A8" w:rsidRDefault="003218FF" w:rsidP="003218FF">
      <w:pPr>
        <w:suppressAutoHyphens/>
        <w:autoSpaceDE w:val="0"/>
        <w:autoSpaceDN w:val="0"/>
        <w:adjustRightInd w:val="0"/>
        <w:jc w:val="center"/>
        <w:rPr>
          <w:sz w:val="28"/>
          <w:szCs w:val="28"/>
          <w:lang w:val="en"/>
        </w:rPr>
      </w:pPr>
      <w:r w:rsidRPr="007822A8">
        <w:rPr>
          <w:bCs/>
          <w:sz w:val="28"/>
          <w:szCs w:val="28"/>
          <w:lang w:val="en"/>
        </w:rPr>
        <w:t>TỔNG LIÊN ĐOÀN LAO ĐỘNG VIỆT NAM</w:t>
      </w:r>
      <w:r w:rsidRPr="007822A8">
        <w:rPr>
          <w:b/>
          <w:bCs/>
          <w:sz w:val="28"/>
          <w:szCs w:val="28"/>
          <w:lang w:val="en"/>
        </w:rPr>
        <w:t xml:space="preserve"> </w:t>
      </w:r>
    </w:p>
    <w:p w14:paraId="5AE04BA9" w14:textId="77777777" w:rsidR="003218FF" w:rsidRPr="007822A8" w:rsidRDefault="003218FF" w:rsidP="003218FF">
      <w:pPr>
        <w:suppressAutoHyphens/>
        <w:autoSpaceDE w:val="0"/>
        <w:autoSpaceDN w:val="0"/>
        <w:adjustRightInd w:val="0"/>
        <w:jc w:val="center"/>
        <w:rPr>
          <w:sz w:val="28"/>
          <w:szCs w:val="28"/>
        </w:rPr>
      </w:pPr>
      <w:r w:rsidRPr="007822A8">
        <w:rPr>
          <w:b/>
          <w:bCs/>
          <w:sz w:val="28"/>
          <w:szCs w:val="28"/>
          <w:lang w:val="en"/>
        </w:rPr>
        <w:t>TR</w:t>
      </w:r>
      <w:r w:rsidRPr="007822A8">
        <w:rPr>
          <w:b/>
          <w:bCs/>
          <w:sz w:val="28"/>
          <w:szCs w:val="28"/>
          <w:lang w:val="vi-VN"/>
        </w:rPr>
        <w:t>ƯỜNG ĐẠI HỌC TÔN ĐỨC THẮNG</w:t>
      </w:r>
      <w:r w:rsidRPr="007822A8">
        <w:rPr>
          <w:sz w:val="28"/>
          <w:szCs w:val="28"/>
          <w:lang w:val="vi-VN"/>
        </w:rPr>
        <w:t xml:space="preserve"> </w:t>
      </w:r>
    </w:p>
    <w:p w14:paraId="69C37EF7" w14:textId="77777777" w:rsidR="003218FF" w:rsidRPr="007822A8" w:rsidRDefault="003218FF" w:rsidP="003218FF">
      <w:pPr>
        <w:suppressAutoHyphens/>
        <w:autoSpaceDE w:val="0"/>
        <w:autoSpaceDN w:val="0"/>
        <w:adjustRightInd w:val="0"/>
        <w:jc w:val="center"/>
        <w:rPr>
          <w:sz w:val="28"/>
          <w:szCs w:val="28"/>
          <w:lang w:val="en"/>
        </w:rPr>
      </w:pPr>
      <w:r w:rsidRPr="007822A8">
        <w:rPr>
          <w:b/>
          <w:bCs/>
          <w:sz w:val="28"/>
          <w:szCs w:val="28"/>
          <w:lang w:val="en"/>
        </w:rPr>
        <w:t xml:space="preserve">KHOA CÔNG NGHỆ THÔNG TIN </w:t>
      </w:r>
    </w:p>
    <w:p w14:paraId="0BEAAB24" w14:textId="77777777" w:rsidR="003218FF" w:rsidRPr="007822A8" w:rsidRDefault="003218FF" w:rsidP="003218FF">
      <w:pPr>
        <w:suppressAutoHyphens/>
        <w:autoSpaceDE w:val="0"/>
        <w:autoSpaceDN w:val="0"/>
        <w:adjustRightInd w:val="0"/>
        <w:ind w:firstLine="720"/>
        <w:jc w:val="center"/>
        <w:rPr>
          <w:lang w:val="en"/>
        </w:rPr>
      </w:pPr>
    </w:p>
    <w:p w14:paraId="44B43CA6" w14:textId="77777777" w:rsidR="003218FF" w:rsidRPr="007822A8" w:rsidRDefault="003218FF" w:rsidP="003218FF">
      <w:pPr>
        <w:suppressAutoHyphens/>
        <w:autoSpaceDE w:val="0"/>
        <w:autoSpaceDN w:val="0"/>
        <w:adjustRightInd w:val="0"/>
        <w:ind w:firstLine="720"/>
        <w:jc w:val="center"/>
        <w:rPr>
          <w:b/>
          <w:bCs/>
          <w:sz w:val="28"/>
          <w:szCs w:val="28"/>
          <w:lang w:val="en"/>
        </w:rPr>
      </w:pPr>
      <w:r w:rsidRPr="007822A8">
        <w:rPr>
          <w:noProof/>
          <w:sz w:val="22"/>
          <w:szCs w:val="22"/>
        </w:rPr>
        <w:drawing>
          <wp:inline distT="0" distB="0" distL="0" distR="0" wp14:anchorId="0869F56B" wp14:editId="63F8C06B">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1878B76" w14:textId="77777777" w:rsidR="003218FF" w:rsidRPr="007822A8" w:rsidRDefault="003218FF" w:rsidP="003218FF">
      <w:pPr>
        <w:suppressAutoHyphens/>
        <w:autoSpaceDE w:val="0"/>
        <w:autoSpaceDN w:val="0"/>
        <w:adjustRightInd w:val="0"/>
        <w:ind w:firstLine="720"/>
        <w:rPr>
          <w:b/>
          <w:bCs/>
          <w:sz w:val="28"/>
          <w:szCs w:val="28"/>
          <w:lang w:val="en"/>
        </w:rPr>
      </w:pPr>
    </w:p>
    <w:p w14:paraId="2CA49FF7" w14:textId="77777777" w:rsidR="001333FA" w:rsidRPr="007822A8" w:rsidRDefault="00D34D21" w:rsidP="001333FA">
      <w:pPr>
        <w:suppressAutoHyphens/>
        <w:autoSpaceDE w:val="0"/>
        <w:autoSpaceDN w:val="0"/>
        <w:adjustRightInd w:val="0"/>
        <w:ind w:firstLine="720"/>
        <w:rPr>
          <w:b/>
          <w:bCs/>
          <w:sz w:val="28"/>
          <w:szCs w:val="28"/>
          <w:lang w:val="en"/>
        </w:rPr>
      </w:pPr>
      <w:r w:rsidRPr="007822A8">
        <w:rPr>
          <w:b/>
          <w:bCs/>
          <w:sz w:val="32"/>
          <w:szCs w:val="32"/>
          <w:lang w:val="en"/>
        </w:rPr>
        <w:tab/>
      </w:r>
    </w:p>
    <w:p w14:paraId="42999196" w14:textId="77777777" w:rsidR="001333FA" w:rsidRPr="007822A8" w:rsidRDefault="001333FA" w:rsidP="001333FA">
      <w:pPr>
        <w:tabs>
          <w:tab w:val="center" w:pos="4920"/>
          <w:tab w:val="right" w:pos="9121"/>
        </w:tabs>
        <w:suppressAutoHyphens/>
        <w:autoSpaceDE w:val="0"/>
        <w:autoSpaceDN w:val="0"/>
        <w:adjustRightInd w:val="0"/>
        <w:spacing w:line="360" w:lineRule="auto"/>
        <w:ind w:firstLine="720"/>
        <w:rPr>
          <w:b/>
          <w:bCs/>
          <w:sz w:val="32"/>
          <w:szCs w:val="32"/>
          <w:lang w:val="en"/>
        </w:rPr>
      </w:pPr>
      <w:r w:rsidRPr="007822A8">
        <w:rPr>
          <w:b/>
          <w:bCs/>
          <w:sz w:val="32"/>
          <w:szCs w:val="32"/>
          <w:lang w:val="en"/>
        </w:rPr>
        <w:tab/>
        <w:t>ĐỒ ÁN CUỐI KÌ MÔN</w:t>
      </w:r>
      <w:r w:rsidRPr="007822A8">
        <w:rPr>
          <w:b/>
          <w:bCs/>
          <w:sz w:val="32"/>
          <w:szCs w:val="32"/>
        </w:rPr>
        <w:t xml:space="preserve"> LẬP TRÌNH WEB &amp; ỨNG DỤNG</w:t>
      </w:r>
      <w:r w:rsidRPr="007822A8">
        <w:rPr>
          <w:b/>
          <w:bCs/>
          <w:sz w:val="32"/>
          <w:szCs w:val="32"/>
          <w:lang w:val="en"/>
        </w:rPr>
        <w:tab/>
      </w:r>
    </w:p>
    <w:p w14:paraId="1872EC94" w14:textId="77777777" w:rsidR="001333FA" w:rsidRPr="007822A8" w:rsidRDefault="001333FA" w:rsidP="001333FA">
      <w:pPr>
        <w:suppressAutoHyphens/>
        <w:autoSpaceDE w:val="0"/>
        <w:autoSpaceDN w:val="0"/>
        <w:adjustRightInd w:val="0"/>
        <w:spacing w:line="360" w:lineRule="auto"/>
        <w:ind w:firstLine="720"/>
        <w:jc w:val="center"/>
        <w:rPr>
          <w:b/>
          <w:bCs/>
          <w:sz w:val="32"/>
          <w:szCs w:val="32"/>
          <w:lang w:val="en"/>
        </w:rPr>
      </w:pPr>
      <w:r w:rsidRPr="007822A8">
        <w:rPr>
          <w:b/>
          <w:bCs/>
          <w:sz w:val="32"/>
          <w:szCs w:val="32"/>
          <w:lang w:val="en"/>
        </w:rPr>
        <w:t xml:space="preserve"> </w:t>
      </w:r>
    </w:p>
    <w:p w14:paraId="0BEAAF61" w14:textId="77777777" w:rsidR="001333FA" w:rsidRPr="007822A8" w:rsidRDefault="001333FA" w:rsidP="001333FA">
      <w:pPr>
        <w:suppressAutoHyphens/>
        <w:autoSpaceDE w:val="0"/>
        <w:autoSpaceDN w:val="0"/>
        <w:adjustRightInd w:val="0"/>
        <w:spacing w:line="360" w:lineRule="auto"/>
        <w:rPr>
          <w:b/>
          <w:bCs/>
          <w:lang w:val="en"/>
        </w:rPr>
      </w:pPr>
    </w:p>
    <w:p w14:paraId="4556C5E6" w14:textId="77777777" w:rsidR="001333FA" w:rsidRPr="007822A8" w:rsidRDefault="001333FA" w:rsidP="001333FA">
      <w:pPr>
        <w:suppressAutoHyphens/>
        <w:autoSpaceDE w:val="0"/>
        <w:autoSpaceDN w:val="0"/>
        <w:adjustRightInd w:val="0"/>
        <w:spacing w:line="360" w:lineRule="auto"/>
        <w:ind w:firstLine="720"/>
        <w:jc w:val="center"/>
        <w:rPr>
          <w:sz w:val="28"/>
          <w:szCs w:val="28"/>
        </w:rPr>
      </w:pPr>
      <w:r w:rsidRPr="007822A8">
        <w:rPr>
          <w:b/>
          <w:bCs/>
          <w:sz w:val="48"/>
          <w:szCs w:val="48"/>
        </w:rPr>
        <w:t>Website thi trác nghiệm</w:t>
      </w:r>
    </w:p>
    <w:p w14:paraId="2CF2E218" w14:textId="77777777" w:rsidR="001333FA" w:rsidRPr="007822A8" w:rsidRDefault="001333FA" w:rsidP="001333FA">
      <w:pPr>
        <w:suppressAutoHyphens/>
        <w:autoSpaceDE w:val="0"/>
        <w:autoSpaceDN w:val="0"/>
        <w:adjustRightInd w:val="0"/>
        <w:spacing w:line="360" w:lineRule="auto"/>
        <w:jc w:val="center"/>
        <w:rPr>
          <w:b/>
          <w:bCs/>
          <w:lang w:val="en"/>
        </w:rPr>
      </w:pPr>
    </w:p>
    <w:p w14:paraId="7CD88EE1" w14:textId="77777777" w:rsidR="001333FA" w:rsidRPr="007822A8" w:rsidRDefault="001333FA" w:rsidP="001333FA">
      <w:pPr>
        <w:suppressAutoHyphens/>
        <w:autoSpaceDE w:val="0"/>
        <w:autoSpaceDN w:val="0"/>
        <w:adjustRightInd w:val="0"/>
        <w:spacing w:line="360" w:lineRule="auto"/>
        <w:jc w:val="both"/>
        <w:rPr>
          <w:b/>
          <w:bCs/>
          <w:lang w:val="en"/>
        </w:rPr>
      </w:pPr>
    </w:p>
    <w:p w14:paraId="1AEE379D" w14:textId="77777777" w:rsidR="001333FA" w:rsidRPr="007822A8" w:rsidRDefault="001333FA" w:rsidP="001333FA">
      <w:pPr>
        <w:suppressAutoHyphens/>
        <w:autoSpaceDE w:val="0"/>
        <w:autoSpaceDN w:val="0"/>
        <w:adjustRightInd w:val="0"/>
        <w:spacing w:line="360" w:lineRule="auto"/>
        <w:jc w:val="both"/>
        <w:rPr>
          <w:b/>
          <w:bCs/>
          <w:lang w:val="en"/>
        </w:rPr>
      </w:pPr>
      <w:r w:rsidRPr="007822A8">
        <w:rPr>
          <w:b/>
          <w:bCs/>
          <w:lang w:val="en"/>
        </w:rPr>
        <w:t xml:space="preserve"> </w:t>
      </w:r>
    </w:p>
    <w:p w14:paraId="6855488C" w14:textId="77777777" w:rsidR="001333FA" w:rsidRPr="007822A8" w:rsidRDefault="001333FA" w:rsidP="001333FA">
      <w:pPr>
        <w:suppressAutoHyphens/>
        <w:autoSpaceDE w:val="0"/>
        <w:autoSpaceDN w:val="0"/>
        <w:adjustRightInd w:val="0"/>
        <w:spacing w:line="360" w:lineRule="auto"/>
        <w:jc w:val="both"/>
        <w:rPr>
          <w:b/>
          <w:bCs/>
          <w:lang w:val="en"/>
        </w:rPr>
      </w:pPr>
    </w:p>
    <w:p w14:paraId="2ACD16C6" w14:textId="77777777" w:rsidR="001333FA" w:rsidRPr="007822A8" w:rsidRDefault="001333FA" w:rsidP="001333FA">
      <w:pPr>
        <w:suppressAutoHyphens/>
        <w:autoSpaceDE w:val="0"/>
        <w:autoSpaceDN w:val="0"/>
        <w:adjustRightInd w:val="0"/>
        <w:spacing w:line="360" w:lineRule="auto"/>
        <w:jc w:val="right"/>
        <w:rPr>
          <w:sz w:val="28"/>
          <w:szCs w:val="28"/>
        </w:rPr>
      </w:pPr>
      <w:r w:rsidRPr="007822A8">
        <w:rPr>
          <w:sz w:val="28"/>
          <w:szCs w:val="28"/>
          <w:lang w:val="en"/>
        </w:rPr>
        <w:t>Người h</w:t>
      </w:r>
      <w:r w:rsidRPr="007822A8">
        <w:rPr>
          <w:sz w:val="28"/>
          <w:szCs w:val="28"/>
          <w:lang w:val="vi-VN"/>
        </w:rPr>
        <w:t xml:space="preserve">ướng dẫn: </w:t>
      </w:r>
      <w:r w:rsidRPr="007822A8">
        <w:rPr>
          <w:b/>
          <w:sz w:val="28"/>
          <w:szCs w:val="28"/>
          <w:lang w:val="vi-VN"/>
        </w:rPr>
        <w:t>T</w:t>
      </w:r>
      <w:r w:rsidRPr="007822A8">
        <w:rPr>
          <w:b/>
          <w:sz w:val="28"/>
          <w:szCs w:val="28"/>
        </w:rPr>
        <w:t>h.S</w:t>
      </w:r>
      <w:r w:rsidRPr="007822A8">
        <w:rPr>
          <w:b/>
          <w:sz w:val="28"/>
          <w:szCs w:val="28"/>
          <w:lang w:val="vi-VN"/>
        </w:rPr>
        <w:t xml:space="preserve"> </w:t>
      </w:r>
      <w:r w:rsidRPr="007822A8">
        <w:rPr>
          <w:b/>
          <w:sz w:val="28"/>
          <w:szCs w:val="28"/>
        </w:rPr>
        <w:t>TRẦN THANH PHƯỚC</w:t>
      </w:r>
    </w:p>
    <w:p w14:paraId="18EF83B2" w14:textId="77777777" w:rsidR="001333FA" w:rsidRPr="007822A8" w:rsidRDefault="001333FA" w:rsidP="001333FA">
      <w:pPr>
        <w:suppressAutoHyphens/>
        <w:autoSpaceDE w:val="0"/>
        <w:autoSpaceDN w:val="0"/>
        <w:adjustRightInd w:val="0"/>
        <w:spacing w:line="360" w:lineRule="auto"/>
        <w:jc w:val="right"/>
        <w:rPr>
          <w:b/>
          <w:bCs/>
          <w:sz w:val="28"/>
          <w:szCs w:val="28"/>
          <w:lang w:val="vi-VN"/>
        </w:rPr>
      </w:pPr>
      <w:r w:rsidRPr="007822A8">
        <w:rPr>
          <w:sz w:val="28"/>
          <w:szCs w:val="28"/>
          <w:lang w:val="vi-VN"/>
        </w:rPr>
        <w:t>Người thực hiện:</w:t>
      </w:r>
      <w:r w:rsidRPr="007822A8">
        <w:rPr>
          <w:b/>
          <w:bCs/>
          <w:sz w:val="28"/>
          <w:szCs w:val="28"/>
          <w:lang w:val="vi-VN"/>
        </w:rPr>
        <w:t xml:space="preserve">   HUỲNH TIẾN CƯỜNG</w:t>
      </w:r>
      <w:r w:rsidRPr="007822A8">
        <w:rPr>
          <w:b/>
          <w:bCs/>
          <w:sz w:val="28"/>
          <w:szCs w:val="28"/>
        </w:rPr>
        <w:t xml:space="preserve">– </w:t>
      </w:r>
      <w:r w:rsidRPr="007822A8">
        <w:rPr>
          <w:b/>
          <w:bCs/>
          <w:sz w:val="28"/>
          <w:szCs w:val="28"/>
          <w:lang w:val="vi-VN"/>
        </w:rPr>
        <w:t>52100777</w:t>
      </w:r>
    </w:p>
    <w:p w14:paraId="379C0E5E" w14:textId="77777777" w:rsidR="001333FA" w:rsidRPr="007822A8" w:rsidRDefault="001333FA" w:rsidP="001333FA">
      <w:pPr>
        <w:suppressAutoHyphens/>
        <w:autoSpaceDE w:val="0"/>
        <w:autoSpaceDN w:val="0"/>
        <w:adjustRightInd w:val="0"/>
        <w:spacing w:line="360" w:lineRule="auto"/>
        <w:jc w:val="right"/>
        <w:rPr>
          <w:b/>
          <w:sz w:val="28"/>
          <w:szCs w:val="28"/>
          <w:lang w:val="vi-VN"/>
        </w:rPr>
      </w:pPr>
      <w:r w:rsidRPr="007822A8">
        <w:rPr>
          <w:b/>
          <w:sz w:val="28"/>
          <w:szCs w:val="28"/>
          <w:lang w:val="vi-VN"/>
        </w:rPr>
        <w:t>ĐÀM THỊ PHƯỢNG</w:t>
      </w:r>
      <w:r w:rsidRPr="007822A8">
        <w:rPr>
          <w:b/>
          <w:sz w:val="28"/>
          <w:szCs w:val="28"/>
        </w:rPr>
        <w:t xml:space="preserve"> – </w:t>
      </w:r>
      <w:r w:rsidRPr="007822A8">
        <w:rPr>
          <w:b/>
          <w:sz w:val="28"/>
          <w:szCs w:val="28"/>
          <w:lang w:val="vi-VN"/>
        </w:rPr>
        <w:t>52100834</w:t>
      </w:r>
    </w:p>
    <w:p w14:paraId="78E009A8" w14:textId="77777777" w:rsidR="001333FA" w:rsidRPr="007822A8" w:rsidRDefault="001333FA" w:rsidP="001333FA">
      <w:pPr>
        <w:suppressAutoHyphens/>
        <w:autoSpaceDE w:val="0"/>
        <w:autoSpaceDN w:val="0"/>
        <w:adjustRightInd w:val="0"/>
        <w:spacing w:line="360" w:lineRule="auto"/>
        <w:jc w:val="right"/>
        <w:rPr>
          <w:sz w:val="28"/>
          <w:szCs w:val="28"/>
          <w:lang w:val="vi-VN"/>
        </w:rPr>
      </w:pPr>
      <w:r w:rsidRPr="007822A8">
        <w:rPr>
          <w:sz w:val="28"/>
          <w:szCs w:val="28"/>
          <w:lang w:val="vi-VN"/>
        </w:rPr>
        <w:t xml:space="preserve">Lớp       </w:t>
      </w:r>
      <w:r w:rsidRPr="007822A8">
        <w:rPr>
          <w:b/>
          <w:bCs/>
          <w:sz w:val="28"/>
          <w:szCs w:val="28"/>
          <w:lang w:val="vi-VN"/>
        </w:rPr>
        <w:t>:    21050261</w:t>
      </w:r>
    </w:p>
    <w:p w14:paraId="45DF663F" w14:textId="77777777" w:rsidR="001333FA" w:rsidRPr="007822A8" w:rsidRDefault="001333FA" w:rsidP="001333FA">
      <w:pPr>
        <w:suppressAutoHyphens/>
        <w:autoSpaceDE w:val="0"/>
        <w:autoSpaceDN w:val="0"/>
        <w:adjustRightInd w:val="0"/>
        <w:spacing w:line="360" w:lineRule="auto"/>
        <w:jc w:val="right"/>
        <w:rPr>
          <w:sz w:val="28"/>
          <w:szCs w:val="28"/>
          <w:lang w:val="vi-VN"/>
        </w:rPr>
      </w:pPr>
      <w:r w:rsidRPr="007822A8">
        <w:rPr>
          <w:sz w:val="28"/>
          <w:szCs w:val="28"/>
          <w:lang w:val="vi-VN"/>
        </w:rPr>
        <w:t xml:space="preserve">Khoá    </w:t>
      </w:r>
      <w:r w:rsidRPr="007822A8">
        <w:rPr>
          <w:b/>
          <w:bCs/>
          <w:sz w:val="28"/>
          <w:szCs w:val="28"/>
          <w:lang w:val="vi-VN"/>
        </w:rPr>
        <w:t xml:space="preserve"> :    25</w:t>
      </w:r>
    </w:p>
    <w:p w14:paraId="26624E3D" w14:textId="77777777" w:rsidR="001333FA" w:rsidRPr="007822A8" w:rsidRDefault="001333FA" w:rsidP="001333FA">
      <w:pPr>
        <w:suppressAutoHyphens/>
        <w:autoSpaceDE w:val="0"/>
        <w:autoSpaceDN w:val="0"/>
        <w:adjustRightInd w:val="0"/>
        <w:jc w:val="center"/>
        <w:rPr>
          <w:b/>
          <w:bCs/>
          <w:lang w:val="vi-VN"/>
        </w:rPr>
      </w:pPr>
    </w:p>
    <w:p w14:paraId="24603B5A" w14:textId="77777777" w:rsidR="001333FA" w:rsidRPr="007822A8" w:rsidRDefault="001333FA" w:rsidP="001333FA">
      <w:pPr>
        <w:suppressAutoHyphens/>
        <w:autoSpaceDE w:val="0"/>
        <w:autoSpaceDN w:val="0"/>
        <w:adjustRightInd w:val="0"/>
        <w:jc w:val="center"/>
        <w:rPr>
          <w:b/>
          <w:bCs/>
          <w:lang w:val="vi-VN"/>
        </w:rPr>
      </w:pPr>
    </w:p>
    <w:p w14:paraId="1AD1A039" w14:textId="77777777" w:rsidR="001333FA" w:rsidRPr="007822A8" w:rsidRDefault="001333FA" w:rsidP="001333FA">
      <w:pPr>
        <w:suppressAutoHyphens/>
        <w:autoSpaceDE w:val="0"/>
        <w:autoSpaceDN w:val="0"/>
        <w:adjustRightInd w:val="0"/>
        <w:jc w:val="center"/>
        <w:rPr>
          <w:b/>
          <w:bCs/>
          <w:lang w:val="vi-VN"/>
        </w:rPr>
      </w:pPr>
    </w:p>
    <w:p w14:paraId="76FC6AD8" w14:textId="77777777" w:rsidR="001333FA" w:rsidRPr="007822A8" w:rsidRDefault="001333FA" w:rsidP="001333FA">
      <w:pPr>
        <w:suppressAutoHyphens/>
        <w:autoSpaceDE w:val="0"/>
        <w:autoSpaceDN w:val="0"/>
        <w:adjustRightInd w:val="0"/>
        <w:jc w:val="center"/>
        <w:rPr>
          <w:b/>
          <w:bCs/>
          <w:lang w:val="vi-VN"/>
        </w:rPr>
      </w:pPr>
    </w:p>
    <w:p w14:paraId="4C9BCCE4" w14:textId="77777777" w:rsidR="001333FA" w:rsidRPr="007822A8" w:rsidRDefault="001333FA" w:rsidP="001333FA">
      <w:pPr>
        <w:suppressAutoHyphens/>
        <w:autoSpaceDE w:val="0"/>
        <w:autoSpaceDN w:val="0"/>
        <w:adjustRightInd w:val="0"/>
        <w:jc w:val="center"/>
        <w:rPr>
          <w:b/>
          <w:bCs/>
          <w:lang w:val="vi-VN"/>
        </w:rPr>
      </w:pPr>
    </w:p>
    <w:p w14:paraId="10101A60" w14:textId="77777777" w:rsidR="001333FA" w:rsidRPr="007822A8" w:rsidRDefault="001333FA" w:rsidP="001333FA">
      <w:pPr>
        <w:suppressAutoHyphens/>
        <w:autoSpaceDE w:val="0"/>
        <w:autoSpaceDN w:val="0"/>
        <w:adjustRightInd w:val="0"/>
        <w:jc w:val="center"/>
        <w:rPr>
          <w:b/>
          <w:bCs/>
          <w:lang w:val="vi-VN"/>
        </w:rPr>
      </w:pPr>
    </w:p>
    <w:p w14:paraId="54D09CA8" w14:textId="77777777" w:rsidR="001333FA" w:rsidRPr="007822A8" w:rsidRDefault="001333FA" w:rsidP="001333FA">
      <w:pPr>
        <w:suppressAutoHyphens/>
        <w:autoSpaceDE w:val="0"/>
        <w:autoSpaceDN w:val="0"/>
        <w:adjustRightInd w:val="0"/>
        <w:jc w:val="center"/>
        <w:rPr>
          <w:b/>
          <w:bCs/>
          <w:lang w:val="vi-VN"/>
        </w:rPr>
      </w:pPr>
    </w:p>
    <w:p w14:paraId="6216B351" w14:textId="77777777" w:rsidR="001333FA" w:rsidRPr="007822A8" w:rsidRDefault="001333FA" w:rsidP="001333FA">
      <w:pPr>
        <w:suppressAutoHyphens/>
        <w:autoSpaceDE w:val="0"/>
        <w:autoSpaceDN w:val="0"/>
        <w:adjustRightInd w:val="0"/>
        <w:jc w:val="center"/>
        <w:rPr>
          <w:b/>
          <w:bCs/>
          <w:sz w:val="28"/>
          <w:szCs w:val="28"/>
          <w:lang w:val="vi-VN"/>
        </w:rPr>
        <w:sectPr w:rsidR="001333FA" w:rsidRPr="007822A8" w:rsidSect="00802182">
          <w:headerReference w:type="default" r:id="rId9"/>
          <w:pgSz w:w="12240" w:h="15840"/>
          <w:pgMar w:top="1985" w:right="1134" w:bottom="1701" w:left="1985" w:header="720" w:footer="720" w:gutter="0"/>
          <w:cols w:space="720"/>
          <w:docGrid w:linePitch="360"/>
        </w:sectPr>
      </w:pPr>
      <w:r w:rsidRPr="007822A8">
        <w:rPr>
          <w:b/>
          <w:bCs/>
          <w:sz w:val="28"/>
          <w:szCs w:val="28"/>
          <w:lang w:val="vi-VN"/>
        </w:rPr>
        <w:t>THÀNH PHỐ HỒ CHÍ MINH, NĂM 2023</w:t>
      </w:r>
    </w:p>
    <w:p w14:paraId="6B7C80D3" w14:textId="77777777" w:rsidR="001333FA" w:rsidRPr="007822A8" w:rsidRDefault="001333FA" w:rsidP="001333FA">
      <w:pPr>
        <w:suppressAutoHyphens/>
        <w:autoSpaceDE w:val="0"/>
        <w:autoSpaceDN w:val="0"/>
        <w:adjustRightInd w:val="0"/>
        <w:jc w:val="center"/>
        <w:rPr>
          <w:sz w:val="28"/>
          <w:szCs w:val="28"/>
          <w:lang w:val="en"/>
        </w:rPr>
      </w:pPr>
      <w:r w:rsidRPr="007822A8">
        <w:rPr>
          <w:bCs/>
          <w:sz w:val="28"/>
          <w:szCs w:val="28"/>
          <w:lang w:val="en"/>
        </w:rPr>
        <w:lastRenderedPageBreak/>
        <w:t>TỔNG LIÊN ĐOÀN LAO ĐỘNG VIỆT NAM</w:t>
      </w:r>
      <w:r w:rsidRPr="007822A8">
        <w:rPr>
          <w:b/>
          <w:bCs/>
          <w:sz w:val="28"/>
          <w:szCs w:val="28"/>
          <w:lang w:val="en"/>
        </w:rPr>
        <w:t xml:space="preserve"> </w:t>
      </w:r>
    </w:p>
    <w:p w14:paraId="2267132B" w14:textId="77777777" w:rsidR="001333FA" w:rsidRPr="007822A8" w:rsidRDefault="001333FA" w:rsidP="001333FA">
      <w:pPr>
        <w:suppressAutoHyphens/>
        <w:autoSpaceDE w:val="0"/>
        <w:autoSpaceDN w:val="0"/>
        <w:adjustRightInd w:val="0"/>
        <w:jc w:val="center"/>
        <w:rPr>
          <w:sz w:val="28"/>
          <w:szCs w:val="28"/>
        </w:rPr>
      </w:pPr>
      <w:r w:rsidRPr="007822A8">
        <w:rPr>
          <w:b/>
          <w:bCs/>
          <w:sz w:val="28"/>
          <w:szCs w:val="28"/>
          <w:lang w:val="en"/>
        </w:rPr>
        <w:t>TR</w:t>
      </w:r>
      <w:r w:rsidRPr="007822A8">
        <w:rPr>
          <w:b/>
          <w:bCs/>
          <w:sz w:val="28"/>
          <w:szCs w:val="28"/>
          <w:lang w:val="vi-VN"/>
        </w:rPr>
        <w:t>ƯỜNG ĐẠI HỌC TÔN ĐỨC THẮNG</w:t>
      </w:r>
      <w:r w:rsidRPr="007822A8">
        <w:rPr>
          <w:sz w:val="28"/>
          <w:szCs w:val="28"/>
          <w:lang w:val="vi-VN"/>
        </w:rPr>
        <w:t xml:space="preserve"> </w:t>
      </w:r>
    </w:p>
    <w:p w14:paraId="67571D7A" w14:textId="77777777" w:rsidR="001333FA" w:rsidRPr="007822A8" w:rsidRDefault="001333FA" w:rsidP="001333FA">
      <w:pPr>
        <w:suppressAutoHyphens/>
        <w:autoSpaceDE w:val="0"/>
        <w:autoSpaceDN w:val="0"/>
        <w:adjustRightInd w:val="0"/>
        <w:jc w:val="center"/>
        <w:rPr>
          <w:sz w:val="28"/>
          <w:szCs w:val="28"/>
          <w:lang w:val="en"/>
        </w:rPr>
      </w:pPr>
      <w:r w:rsidRPr="007822A8">
        <w:rPr>
          <w:b/>
          <w:bCs/>
          <w:sz w:val="28"/>
          <w:szCs w:val="28"/>
          <w:lang w:val="en"/>
        </w:rPr>
        <w:t xml:space="preserve">KHOA CÔNG NGHỆ THÔNG TIN </w:t>
      </w:r>
    </w:p>
    <w:p w14:paraId="058E9271" w14:textId="77777777" w:rsidR="003218FF" w:rsidRPr="007822A8" w:rsidRDefault="003218FF" w:rsidP="001333FA">
      <w:pPr>
        <w:suppressAutoHyphens/>
        <w:autoSpaceDE w:val="0"/>
        <w:autoSpaceDN w:val="0"/>
        <w:adjustRightInd w:val="0"/>
        <w:ind w:firstLine="720"/>
        <w:jc w:val="center"/>
        <w:rPr>
          <w:lang w:val="en"/>
        </w:rPr>
      </w:pPr>
    </w:p>
    <w:p w14:paraId="4994A230" w14:textId="77777777" w:rsidR="003218FF" w:rsidRPr="007822A8" w:rsidRDefault="003218FF" w:rsidP="003218FF">
      <w:pPr>
        <w:suppressAutoHyphens/>
        <w:autoSpaceDE w:val="0"/>
        <w:autoSpaceDN w:val="0"/>
        <w:adjustRightInd w:val="0"/>
        <w:ind w:firstLine="720"/>
        <w:jc w:val="center"/>
        <w:rPr>
          <w:b/>
          <w:bCs/>
          <w:sz w:val="28"/>
          <w:szCs w:val="28"/>
          <w:lang w:val="en"/>
        </w:rPr>
      </w:pPr>
      <w:r w:rsidRPr="007822A8">
        <w:rPr>
          <w:noProof/>
          <w:sz w:val="22"/>
          <w:szCs w:val="22"/>
        </w:rPr>
        <w:drawing>
          <wp:inline distT="0" distB="0" distL="0" distR="0" wp14:anchorId="58FAABB3" wp14:editId="2399E246">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61EDA8F" w14:textId="77777777" w:rsidR="003218FF" w:rsidRPr="007822A8" w:rsidRDefault="003218FF" w:rsidP="003218FF">
      <w:pPr>
        <w:suppressAutoHyphens/>
        <w:autoSpaceDE w:val="0"/>
        <w:autoSpaceDN w:val="0"/>
        <w:adjustRightInd w:val="0"/>
        <w:ind w:firstLine="720"/>
        <w:rPr>
          <w:b/>
          <w:bCs/>
          <w:sz w:val="28"/>
          <w:szCs w:val="28"/>
          <w:lang w:val="en"/>
        </w:rPr>
      </w:pPr>
    </w:p>
    <w:p w14:paraId="48B398F5" w14:textId="77777777" w:rsidR="003218FF" w:rsidRPr="007822A8" w:rsidRDefault="003218FF" w:rsidP="003218FF">
      <w:pPr>
        <w:suppressAutoHyphens/>
        <w:autoSpaceDE w:val="0"/>
        <w:autoSpaceDN w:val="0"/>
        <w:adjustRightInd w:val="0"/>
        <w:ind w:firstLine="720"/>
        <w:rPr>
          <w:b/>
          <w:bCs/>
          <w:sz w:val="28"/>
          <w:szCs w:val="28"/>
          <w:lang w:val="en"/>
        </w:rPr>
      </w:pPr>
    </w:p>
    <w:p w14:paraId="5F4C6BE3" w14:textId="77777777" w:rsidR="001333FA" w:rsidRPr="007822A8" w:rsidRDefault="001333FA" w:rsidP="001333FA">
      <w:pPr>
        <w:tabs>
          <w:tab w:val="center" w:pos="4920"/>
          <w:tab w:val="right" w:pos="9121"/>
        </w:tabs>
        <w:suppressAutoHyphens/>
        <w:autoSpaceDE w:val="0"/>
        <w:autoSpaceDN w:val="0"/>
        <w:adjustRightInd w:val="0"/>
        <w:spacing w:line="360" w:lineRule="auto"/>
        <w:ind w:firstLine="720"/>
        <w:rPr>
          <w:b/>
          <w:bCs/>
          <w:sz w:val="32"/>
          <w:szCs w:val="32"/>
          <w:lang w:val="en"/>
        </w:rPr>
      </w:pPr>
      <w:bookmarkStart w:id="0" w:name="_Toc387692905"/>
      <w:r w:rsidRPr="007822A8">
        <w:rPr>
          <w:b/>
          <w:bCs/>
          <w:sz w:val="32"/>
          <w:szCs w:val="32"/>
          <w:lang w:val="en"/>
        </w:rPr>
        <w:t>ĐỒ ÁN CUỐI KÌ MÔN</w:t>
      </w:r>
      <w:r w:rsidRPr="007822A8">
        <w:rPr>
          <w:b/>
          <w:bCs/>
          <w:sz w:val="32"/>
          <w:szCs w:val="32"/>
        </w:rPr>
        <w:t xml:space="preserve"> LẬP TRÌNH WEB &amp; ỨNG DỤNG</w:t>
      </w:r>
      <w:r w:rsidRPr="007822A8">
        <w:rPr>
          <w:b/>
          <w:bCs/>
          <w:sz w:val="32"/>
          <w:szCs w:val="32"/>
          <w:lang w:val="en"/>
        </w:rPr>
        <w:tab/>
      </w:r>
    </w:p>
    <w:p w14:paraId="11D3CC4B" w14:textId="77777777" w:rsidR="001333FA" w:rsidRPr="007822A8" w:rsidRDefault="001333FA" w:rsidP="001333FA">
      <w:pPr>
        <w:suppressAutoHyphens/>
        <w:autoSpaceDE w:val="0"/>
        <w:autoSpaceDN w:val="0"/>
        <w:adjustRightInd w:val="0"/>
        <w:spacing w:line="360" w:lineRule="auto"/>
        <w:ind w:firstLine="720"/>
        <w:jc w:val="center"/>
        <w:rPr>
          <w:b/>
          <w:bCs/>
          <w:sz w:val="32"/>
          <w:szCs w:val="32"/>
          <w:lang w:val="en"/>
        </w:rPr>
      </w:pPr>
      <w:r w:rsidRPr="007822A8">
        <w:rPr>
          <w:b/>
          <w:bCs/>
          <w:sz w:val="32"/>
          <w:szCs w:val="32"/>
          <w:lang w:val="en"/>
        </w:rPr>
        <w:t xml:space="preserve"> </w:t>
      </w:r>
    </w:p>
    <w:p w14:paraId="05511126" w14:textId="77777777" w:rsidR="001333FA" w:rsidRPr="007822A8" w:rsidRDefault="001333FA" w:rsidP="001333FA">
      <w:pPr>
        <w:suppressAutoHyphens/>
        <w:autoSpaceDE w:val="0"/>
        <w:autoSpaceDN w:val="0"/>
        <w:adjustRightInd w:val="0"/>
        <w:spacing w:line="360" w:lineRule="auto"/>
        <w:rPr>
          <w:b/>
          <w:bCs/>
          <w:lang w:val="en"/>
        </w:rPr>
      </w:pPr>
    </w:p>
    <w:p w14:paraId="120B7F40" w14:textId="77777777" w:rsidR="001333FA" w:rsidRPr="007822A8" w:rsidRDefault="001333FA" w:rsidP="001333FA">
      <w:pPr>
        <w:suppressAutoHyphens/>
        <w:autoSpaceDE w:val="0"/>
        <w:autoSpaceDN w:val="0"/>
        <w:adjustRightInd w:val="0"/>
        <w:spacing w:line="360" w:lineRule="auto"/>
        <w:ind w:firstLine="720"/>
        <w:jc w:val="center"/>
        <w:rPr>
          <w:sz w:val="28"/>
          <w:szCs w:val="28"/>
        </w:rPr>
      </w:pPr>
      <w:r w:rsidRPr="007822A8">
        <w:rPr>
          <w:b/>
          <w:bCs/>
          <w:sz w:val="48"/>
          <w:szCs w:val="48"/>
        </w:rPr>
        <w:t>Website thi trác nghiệm</w:t>
      </w:r>
    </w:p>
    <w:p w14:paraId="5E1D86AD" w14:textId="77777777" w:rsidR="001333FA" w:rsidRPr="007822A8" w:rsidRDefault="001333FA" w:rsidP="001333FA">
      <w:pPr>
        <w:suppressAutoHyphens/>
        <w:autoSpaceDE w:val="0"/>
        <w:autoSpaceDN w:val="0"/>
        <w:adjustRightInd w:val="0"/>
        <w:spacing w:line="360" w:lineRule="auto"/>
        <w:jc w:val="center"/>
        <w:rPr>
          <w:b/>
          <w:bCs/>
          <w:lang w:val="en"/>
        </w:rPr>
      </w:pPr>
    </w:p>
    <w:p w14:paraId="2DC47F2E" w14:textId="77777777" w:rsidR="001333FA" w:rsidRPr="007822A8" w:rsidRDefault="001333FA" w:rsidP="001333FA">
      <w:pPr>
        <w:suppressAutoHyphens/>
        <w:autoSpaceDE w:val="0"/>
        <w:autoSpaceDN w:val="0"/>
        <w:adjustRightInd w:val="0"/>
        <w:spacing w:line="360" w:lineRule="auto"/>
        <w:jc w:val="both"/>
        <w:rPr>
          <w:b/>
          <w:bCs/>
          <w:lang w:val="en"/>
        </w:rPr>
      </w:pPr>
    </w:p>
    <w:p w14:paraId="664FC380" w14:textId="77777777" w:rsidR="001333FA" w:rsidRPr="007822A8" w:rsidRDefault="001333FA" w:rsidP="001333FA">
      <w:pPr>
        <w:suppressAutoHyphens/>
        <w:autoSpaceDE w:val="0"/>
        <w:autoSpaceDN w:val="0"/>
        <w:adjustRightInd w:val="0"/>
        <w:spacing w:line="360" w:lineRule="auto"/>
        <w:jc w:val="both"/>
        <w:rPr>
          <w:b/>
          <w:bCs/>
          <w:lang w:val="en"/>
        </w:rPr>
      </w:pPr>
      <w:r w:rsidRPr="007822A8">
        <w:rPr>
          <w:b/>
          <w:bCs/>
          <w:lang w:val="en"/>
        </w:rPr>
        <w:t xml:space="preserve"> </w:t>
      </w:r>
    </w:p>
    <w:p w14:paraId="70F8DF6C" w14:textId="77777777" w:rsidR="001333FA" w:rsidRPr="007822A8" w:rsidRDefault="001333FA" w:rsidP="001333FA">
      <w:pPr>
        <w:suppressAutoHyphens/>
        <w:autoSpaceDE w:val="0"/>
        <w:autoSpaceDN w:val="0"/>
        <w:adjustRightInd w:val="0"/>
        <w:spacing w:line="360" w:lineRule="auto"/>
        <w:jc w:val="both"/>
        <w:rPr>
          <w:b/>
          <w:bCs/>
          <w:lang w:val="en"/>
        </w:rPr>
      </w:pPr>
    </w:p>
    <w:p w14:paraId="16A02A0C" w14:textId="77777777" w:rsidR="001333FA" w:rsidRPr="007822A8" w:rsidRDefault="001333FA" w:rsidP="001333FA">
      <w:pPr>
        <w:suppressAutoHyphens/>
        <w:autoSpaceDE w:val="0"/>
        <w:autoSpaceDN w:val="0"/>
        <w:adjustRightInd w:val="0"/>
        <w:spacing w:line="360" w:lineRule="auto"/>
        <w:jc w:val="right"/>
        <w:rPr>
          <w:sz w:val="28"/>
          <w:szCs w:val="28"/>
        </w:rPr>
      </w:pPr>
      <w:r w:rsidRPr="007822A8">
        <w:rPr>
          <w:sz w:val="28"/>
          <w:szCs w:val="28"/>
          <w:lang w:val="en"/>
        </w:rPr>
        <w:t>Người h</w:t>
      </w:r>
      <w:r w:rsidRPr="007822A8">
        <w:rPr>
          <w:sz w:val="28"/>
          <w:szCs w:val="28"/>
          <w:lang w:val="vi-VN"/>
        </w:rPr>
        <w:t xml:space="preserve">ướng dẫn: </w:t>
      </w:r>
      <w:r w:rsidRPr="007822A8">
        <w:rPr>
          <w:b/>
          <w:sz w:val="28"/>
          <w:szCs w:val="28"/>
          <w:lang w:val="vi-VN"/>
        </w:rPr>
        <w:t>T</w:t>
      </w:r>
      <w:r w:rsidRPr="007822A8">
        <w:rPr>
          <w:b/>
          <w:sz w:val="28"/>
          <w:szCs w:val="28"/>
        </w:rPr>
        <w:t>h.S</w:t>
      </w:r>
      <w:r w:rsidRPr="007822A8">
        <w:rPr>
          <w:b/>
          <w:sz w:val="28"/>
          <w:szCs w:val="28"/>
          <w:lang w:val="vi-VN"/>
        </w:rPr>
        <w:t xml:space="preserve"> </w:t>
      </w:r>
      <w:r w:rsidRPr="007822A8">
        <w:rPr>
          <w:b/>
          <w:sz w:val="28"/>
          <w:szCs w:val="28"/>
        </w:rPr>
        <w:t>TRẦN THANH PHƯỚC</w:t>
      </w:r>
    </w:p>
    <w:p w14:paraId="1979D2EC" w14:textId="77777777" w:rsidR="001333FA" w:rsidRPr="007822A8" w:rsidRDefault="001333FA" w:rsidP="001333FA">
      <w:pPr>
        <w:suppressAutoHyphens/>
        <w:autoSpaceDE w:val="0"/>
        <w:autoSpaceDN w:val="0"/>
        <w:adjustRightInd w:val="0"/>
        <w:spacing w:line="360" w:lineRule="auto"/>
        <w:jc w:val="right"/>
        <w:rPr>
          <w:b/>
          <w:bCs/>
          <w:sz w:val="28"/>
          <w:szCs w:val="28"/>
          <w:lang w:val="vi-VN"/>
        </w:rPr>
      </w:pPr>
      <w:r w:rsidRPr="007822A8">
        <w:rPr>
          <w:sz w:val="28"/>
          <w:szCs w:val="28"/>
          <w:lang w:val="vi-VN"/>
        </w:rPr>
        <w:t>Người thực hiện:</w:t>
      </w:r>
      <w:r w:rsidRPr="007822A8">
        <w:rPr>
          <w:b/>
          <w:bCs/>
          <w:sz w:val="28"/>
          <w:szCs w:val="28"/>
          <w:lang w:val="vi-VN"/>
        </w:rPr>
        <w:t xml:space="preserve">   HUỲNH TIẾN CƯỜNG</w:t>
      </w:r>
      <w:r w:rsidRPr="007822A8">
        <w:rPr>
          <w:b/>
          <w:bCs/>
          <w:sz w:val="28"/>
          <w:szCs w:val="28"/>
        </w:rPr>
        <w:t xml:space="preserve">– </w:t>
      </w:r>
      <w:r w:rsidRPr="007822A8">
        <w:rPr>
          <w:b/>
          <w:bCs/>
          <w:sz w:val="28"/>
          <w:szCs w:val="28"/>
          <w:lang w:val="vi-VN"/>
        </w:rPr>
        <w:t>52100777</w:t>
      </w:r>
    </w:p>
    <w:p w14:paraId="719D62ED" w14:textId="77777777" w:rsidR="001333FA" w:rsidRPr="007822A8" w:rsidRDefault="001333FA" w:rsidP="001333FA">
      <w:pPr>
        <w:suppressAutoHyphens/>
        <w:autoSpaceDE w:val="0"/>
        <w:autoSpaceDN w:val="0"/>
        <w:adjustRightInd w:val="0"/>
        <w:spacing w:line="360" w:lineRule="auto"/>
        <w:jc w:val="right"/>
        <w:rPr>
          <w:b/>
          <w:sz w:val="28"/>
          <w:szCs w:val="28"/>
          <w:lang w:val="vi-VN"/>
        </w:rPr>
      </w:pPr>
      <w:r w:rsidRPr="007822A8">
        <w:rPr>
          <w:b/>
          <w:sz w:val="28"/>
          <w:szCs w:val="28"/>
          <w:lang w:val="vi-VN"/>
        </w:rPr>
        <w:t>ĐÀM THỊ PHƯỢNG</w:t>
      </w:r>
      <w:r w:rsidRPr="007822A8">
        <w:rPr>
          <w:b/>
          <w:sz w:val="28"/>
          <w:szCs w:val="28"/>
        </w:rPr>
        <w:t xml:space="preserve"> – </w:t>
      </w:r>
      <w:r w:rsidRPr="007822A8">
        <w:rPr>
          <w:b/>
          <w:sz w:val="28"/>
          <w:szCs w:val="28"/>
          <w:lang w:val="vi-VN"/>
        </w:rPr>
        <w:t>52100834</w:t>
      </w:r>
    </w:p>
    <w:p w14:paraId="3DE90AF8" w14:textId="77777777" w:rsidR="001333FA" w:rsidRPr="007822A8" w:rsidRDefault="001333FA" w:rsidP="001333FA">
      <w:pPr>
        <w:suppressAutoHyphens/>
        <w:autoSpaceDE w:val="0"/>
        <w:autoSpaceDN w:val="0"/>
        <w:adjustRightInd w:val="0"/>
        <w:spacing w:line="360" w:lineRule="auto"/>
        <w:jc w:val="right"/>
        <w:rPr>
          <w:sz w:val="28"/>
          <w:szCs w:val="28"/>
          <w:lang w:val="vi-VN"/>
        </w:rPr>
      </w:pPr>
      <w:r w:rsidRPr="007822A8">
        <w:rPr>
          <w:sz w:val="28"/>
          <w:szCs w:val="28"/>
          <w:lang w:val="vi-VN"/>
        </w:rPr>
        <w:t xml:space="preserve">Lớp       </w:t>
      </w:r>
      <w:r w:rsidRPr="007822A8">
        <w:rPr>
          <w:b/>
          <w:bCs/>
          <w:sz w:val="28"/>
          <w:szCs w:val="28"/>
          <w:lang w:val="vi-VN"/>
        </w:rPr>
        <w:t>:    21050261</w:t>
      </w:r>
    </w:p>
    <w:p w14:paraId="3056A316" w14:textId="77777777" w:rsidR="001333FA" w:rsidRPr="007822A8" w:rsidRDefault="001333FA" w:rsidP="001333FA">
      <w:pPr>
        <w:suppressAutoHyphens/>
        <w:autoSpaceDE w:val="0"/>
        <w:autoSpaceDN w:val="0"/>
        <w:adjustRightInd w:val="0"/>
        <w:spacing w:line="360" w:lineRule="auto"/>
        <w:jc w:val="right"/>
        <w:rPr>
          <w:sz w:val="28"/>
          <w:szCs w:val="28"/>
          <w:lang w:val="vi-VN"/>
        </w:rPr>
      </w:pPr>
      <w:r w:rsidRPr="007822A8">
        <w:rPr>
          <w:sz w:val="28"/>
          <w:szCs w:val="28"/>
          <w:lang w:val="vi-VN"/>
        </w:rPr>
        <w:t xml:space="preserve">Khoá    </w:t>
      </w:r>
      <w:r w:rsidRPr="007822A8">
        <w:rPr>
          <w:b/>
          <w:bCs/>
          <w:sz w:val="28"/>
          <w:szCs w:val="28"/>
          <w:lang w:val="vi-VN"/>
        </w:rPr>
        <w:t xml:space="preserve"> :    25</w:t>
      </w:r>
    </w:p>
    <w:p w14:paraId="06BB586A" w14:textId="77777777" w:rsidR="001333FA" w:rsidRPr="007822A8" w:rsidRDefault="001333FA" w:rsidP="001333FA">
      <w:pPr>
        <w:suppressAutoHyphens/>
        <w:autoSpaceDE w:val="0"/>
        <w:autoSpaceDN w:val="0"/>
        <w:adjustRightInd w:val="0"/>
        <w:jc w:val="center"/>
        <w:rPr>
          <w:b/>
          <w:bCs/>
          <w:lang w:val="vi-VN"/>
        </w:rPr>
      </w:pPr>
    </w:p>
    <w:p w14:paraId="5C3B90AE" w14:textId="77777777" w:rsidR="001333FA" w:rsidRPr="007822A8" w:rsidRDefault="001333FA" w:rsidP="001333FA">
      <w:pPr>
        <w:suppressAutoHyphens/>
        <w:autoSpaceDE w:val="0"/>
        <w:autoSpaceDN w:val="0"/>
        <w:adjustRightInd w:val="0"/>
        <w:jc w:val="center"/>
        <w:rPr>
          <w:b/>
          <w:bCs/>
          <w:lang w:val="vi-VN"/>
        </w:rPr>
      </w:pPr>
    </w:p>
    <w:p w14:paraId="742A498F" w14:textId="77777777" w:rsidR="001333FA" w:rsidRPr="007822A8" w:rsidRDefault="001333FA" w:rsidP="001333FA">
      <w:pPr>
        <w:suppressAutoHyphens/>
        <w:autoSpaceDE w:val="0"/>
        <w:autoSpaceDN w:val="0"/>
        <w:adjustRightInd w:val="0"/>
        <w:jc w:val="center"/>
        <w:rPr>
          <w:b/>
          <w:bCs/>
          <w:lang w:val="vi-VN"/>
        </w:rPr>
      </w:pPr>
    </w:p>
    <w:p w14:paraId="1554F7CD" w14:textId="77777777" w:rsidR="001333FA" w:rsidRPr="007822A8" w:rsidRDefault="001333FA" w:rsidP="001333FA">
      <w:pPr>
        <w:suppressAutoHyphens/>
        <w:autoSpaceDE w:val="0"/>
        <w:autoSpaceDN w:val="0"/>
        <w:adjustRightInd w:val="0"/>
        <w:jc w:val="center"/>
        <w:rPr>
          <w:b/>
          <w:bCs/>
          <w:lang w:val="vi-VN"/>
        </w:rPr>
      </w:pPr>
    </w:p>
    <w:p w14:paraId="77B328E5" w14:textId="77777777" w:rsidR="001333FA" w:rsidRPr="007822A8" w:rsidRDefault="001333FA" w:rsidP="001333FA">
      <w:pPr>
        <w:suppressAutoHyphens/>
        <w:autoSpaceDE w:val="0"/>
        <w:autoSpaceDN w:val="0"/>
        <w:adjustRightInd w:val="0"/>
        <w:jc w:val="center"/>
        <w:rPr>
          <w:b/>
          <w:bCs/>
          <w:lang w:val="vi-VN"/>
        </w:rPr>
      </w:pPr>
    </w:p>
    <w:p w14:paraId="16B349D4" w14:textId="77777777" w:rsidR="001333FA" w:rsidRPr="007822A8" w:rsidRDefault="001333FA" w:rsidP="001333FA">
      <w:pPr>
        <w:suppressAutoHyphens/>
        <w:autoSpaceDE w:val="0"/>
        <w:autoSpaceDN w:val="0"/>
        <w:adjustRightInd w:val="0"/>
        <w:rPr>
          <w:b/>
          <w:bCs/>
          <w:lang w:val="vi-VN"/>
        </w:rPr>
      </w:pPr>
    </w:p>
    <w:p w14:paraId="7723FB9D" w14:textId="77777777" w:rsidR="001333FA" w:rsidRPr="007822A8" w:rsidRDefault="001333FA" w:rsidP="001333FA">
      <w:pPr>
        <w:suppressAutoHyphens/>
        <w:autoSpaceDE w:val="0"/>
        <w:autoSpaceDN w:val="0"/>
        <w:adjustRightInd w:val="0"/>
        <w:jc w:val="center"/>
        <w:rPr>
          <w:b/>
          <w:bCs/>
          <w:sz w:val="28"/>
          <w:szCs w:val="28"/>
          <w:lang w:val="vi-VN"/>
        </w:rPr>
        <w:sectPr w:rsidR="001333FA" w:rsidRPr="007822A8" w:rsidSect="00802182">
          <w:headerReference w:type="default" r:id="rId10"/>
          <w:pgSz w:w="12240" w:h="15840"/>
          <w:pgMar w:top="1985" w:right="1134" w:bottom="1701" w:left="1985" w:header="720" w:footer="720" w:gutter="0"/>
          <w:cols w:space="720"/>
          <w:docGrid w:linePitch="360"/>
        </w:sectPr>
      </w:pPr>
      <w:r w:rsidRPr="007822A8">
        <w:rPr>
          <w:b/>
          <w:bCs/>
          <w:sz w:val="28"/>
          <w:szCs w:val="28"/>
          <w:lang w:val="vi-VN"/>
        </w:rPr>
        <w:t>THÀNH PHỐ HỒ CHÍ MINH, NĂM 2023</w:t>
      </w:r>
    </w:p>
    <w:p w14:paraId="42CA1302" w14:textId="77777777" w:rsidR="001333FA" w:rsidRPr="007822A8" w:rsidRDefault="001333FA" w:rsidP="001333FA">
      <w:pPr>
        <w:pStyle w:val="Chng"/>
        <w:jc w:val="center"/>
        <w:rPr>
          <w:lang w:val="vi-VN"/>
        </w:rPr>
      </w:pPr>
      <w:bookmarkStart w:id="1" w:name="_Toc134226706"/>
      <w:bookmarkStart w:id="2" w:name="_Toc387692906"/>
      <w:bookmarkEnd w:id="0"/>
      <w:r w:rsidRPr="007822A8">
        <w:rPr>
          <w:lang w:val="vi-VN"/>
        </w:rPr>
        <w:lastRenderedPageBreak/>
        <w:t>LỜI CẢM ƠN</w:t>
      </w:r>
      <w:bookmarkEnd w:id="1"/>
    </w:p>
    <w:p w14:paraId="5D47F942" w14:textId="77777777" w:rsidR="001333FA" w:rsidRPr="007822A8" w:rsidRDefault="001333FA" w:rsidP="001333FA">
      <w:pPr>
        <w:pStyle w:val="Tiumccp3"/>
        <w:rPr>
          <w:rStyle w:val="Nhnmanh"/>
          <w:i w:val="0"/>
          <w:iCs w:val="0"/>
          <w:sz w:val="26"/>
          <w:shd w:val="clear" w:color="auto" w:fill="FFFFFF"/>
          <w:lang w:val="vi-VN"/>
        </w:rPr>
      </w:pPr>
      <w:bookmarkStart w:id="3" w:name="_Toc134226707"/>
      <w:r w:rsidRPr="007822A8">
        <w:rPr>
          <w:rStyle w:val="Nhnmanh"/>
          <w:i w:val="0"/>
          <w:iCs w:val="0"/>
          <w:sz w:val="26"/>
          <w:shd w:val="clear" w:color="auto" w:fill="FFFFFF"/>
        </w:rPr>
        <w:t>Chúng em xin gửi lời cảm ơn chân thành nhất đến toàn bộ quý thầy cô Trường Đại học Tôn Đức Thắng, và</w:t>
      </w:r>
      <w:r w:rsidRPr="007822A8">
        <w:rPr>
          <w:rStyle w:val="Nhnmanh"/>
          <w:i w:val="0"/>
          <w:iCs w:val="0"/>
          <w:sz w:val="26"/>
          <w:shd w:val="clear" w:color="auto" w:fill="FFFFFF"/>
          <w:lang w:val="vi-VN"/>
        </w:rPr>
        <w:t xml:space="preserve"> đặc biệt </w:t>
      </w:r>
      <w:r w:rsidRPr="007822A8">
        <w:rPr>
          <w:rStyle w:val="Nhnmanh"/>
          <w:i w:val="0"/>
          <w:iCs w:val="0"/>
          <w:sz w:val="26"/>
          <w:shd w:val="clear" w:color="auto" w:fill="FFFFFF"/>
        </w:rPr>
        <w:t>em xin gửi lời cảm ơn sâu sắc đến giáo viên  -Trần Thanh Phước, người đã nhiệt tình hướng dẫn</w:t>
      </w:r>
      <w:r w:rsidRPr="007822A8">
        <w:rPr>
          <w:rStyle w:val="Nhnmanh"/>
          <w:i w:val="0"/>
          <w:iCs w:val="0"/>
          <w:sz w:val="26"/>
          <w:shd w:val="clear" w:color="auto" w:fill="FFFFFF"/>
          <w:lang w:val="vi-VN"/>
        </w:rPr>
        <w:t xml:space="preserve">, giảng dạy </w:t>
      </w:r>
      <w:r w:rsidRPr="007822A8">
        <w:rPr>
          <w:rStyle w:val="Nhnmanh"/>
          <w:i w:val="0"/>
          <w:iCs w:val="0"/>
          <w:sz w:val="26"/>
          <w:shd w:val="clear" w:color="auto" w:fill="FFFFFF"/>
        </w:rPr>
        <w:t>em bộ</w:t>
      </w:r>
      <w:r w:rsidRPr="007822A8">
        <w:rPr>
          <w:rStyle w:val="Nhnmanh"/>
          <w:i w:val="0"/>
          <w:iCs w:val="0"/>
          <w:sz w:val="26"/>
          <w:shd w:val="clear" w:color="auto" w:fill="FFFFFF"/>
          <w:lang w:val="vi-VN"/>
        </w:rPr>
        <w:t xml:space="preserve"> môn </w:t>
      </w:r>
      <w:r w:rsidRPr="007822A8">
        <w:rPr>
          <w:rStyle w:val="Nhnmanh"/>
          <w:i w:val="0"/>
          <w:iCs w:val="0"/>
          <w:sz w:val="26"/>
          <w:shd w:val="clear" w:color="auto" w:fill="FFFFFF"/>
        </w:rPr>
        <w:t xml:space="preserve">Lập trình web &amp; Ứng dụng </w:t>
      </w:r>
      <w:r w:rsidRPr="007822A8">
        <w:rPr>
          <w:rStyle w:val="Nhnmanh"/>
          <w:i w:val="0"/>
          <w:iCs w:val="0"/>
          <w:sz w:val="26"/>
          <w:shd w:val="clear" w:color="auto" w:fill="FFFFFF"/>
          <w:lang w:val="vi-VN"/>
        </w:rPr>
        <w:t xml:space="preserve">này. Trao cho </w:t>
      </w:r>
      <w:r w:rsidRPr="007822A8">
        <w:rPr>
          <w:rStyle w:val="Nhnmanh"/>
          <w:i w:val="0"/>
          <w:iCs w:val="0"/>
          <w:sz w:val="26"/>
          <w:shd w:val="clear" w:color="auto" w:fill="FFFFFF"/>
        </w:rPr>
        <w:t>chúng</w:t>
      </w:r>
      <w:r w:rsidRPr="007822A8">
        <w:rPr>
          <w:rStyle w:val="Nhnmanh"/>
          <w:i w:val="0"/>
          <w:iCs w:val="0"/>
          <w:sz w:val="26"/>
          <w:shd w:val="clear" w:color="auto" w:fill="FFFFFF"/>
          <w:lang w:val="vi-VN"/>
        </w:rPr>
        <w:t>em kiến thức để</w:t>
      </w:r>
      <w:r w:rsidRPr="007822A8">
        <w:rPr>
          <w:rStyle w:val="Nhnmanh"/>
          <w:i w:val="0"/>
          <w:iCs w:val="0"/>
          <w:sz w:val="26"/>
          <w:shd w:val="clear" w:color="auto" w:fill="FFFFFF"/>
        </w:rPr>
        <w:t xml:space="preserve"> chúng</w:t>
      </w:r>
      <w:r w:rsidRPr="007822A8">
        <w:rPr>
          <w:rStyle w:val="Nhnmanh"/>
          <w:i w:val="0"/>
          <w:iCs w:val="0"/>
          <w:sz w:val="26"/>
          <w:shd w:val="clear" w:color="auto" w:fill="FFFFFF"/>
          <w:lang w:val="vi-VN"/>
        </w:rPr>
        <w:t xml:space="preserve"> em học tập và hoàn thiện bài báo cáo hơn.</w:t>
      </w:r>
      <w:bookmarkEnd w:id="3"/>
    </w:p>
    <w:p w14:paraId="2D324865" w14:textId="77777777" w:rsidR="001333FA" w:rsidRPr="007822A8" w:rsidRDefault="001333FA" w:rsidP="001333FA">
      <w:pPr>
        <w:pStyle w:val="Tiumccp3"/>
        <w:rPr>
          <w:rStyle w:val="Nhnmanh"/>
          <w:i w:val="0"/>
          <w:iCs w:val="0"/>
          <w:sz w:val="26"/>
          <w:lang w:val="vi-VN"/>
        </w:rPr>
      </w:pPr>
      <w:bookmarkStart w:id="4" w:name="_Toc134226708"/>
      <w:r w:rsidRPr="007822A8">
        <w:rPr>
          <w:rStyle w:val="Nhnmanh"/>
          <w:i w:val="0"/>
          <w:iCs w:val="0"/>
          <w:sz w:val="26"/>
        </w:rPr>
        <w:t>Chúng em xin chân thành cảm ơn</w:t>
      </w:r>
      <w:r w:rsidRPr="007822A8">
        <w:rPr>
          <w:rStyle w:val="Nhnmanh"/>
          <w:i w:val="0"/>
          <w:iCs w:val="0"/>
          <w:sz w:val="26"/>
          <w:lang w:val="vi-VN"/>
        </w:rPr>
        <w:t>!</w:t>
      </w:r>
      <w:bookmarkEnd w:id="4"/>
    </w:p>
    <w:p w14:paraId="7D102859" w14:textId="77777777" w:rsidR="001333FA" w:rsidRPr="007822A8" w:rsidRDefault="001333FA" w:rsidP="001333FA">
      <w:pPr>
        <w:pStyle w:val="Nidungvnbn"/>
        <w:rPr>
          <w:b/>
          <w:bCs/>
          <w:sz w:val="32"/>
          <w:szCs w:val="32"/>
          <w:lang w:val="vi-VN"/>
        </w:rPr>
      </w:pPr>
      <w:r w:rsidRPr="007822A8">
        <w:rPr>
          <w:b/>
          <w:bCs/>
          <w:sz w:val="32"/>
          <w:szCs w:val="32"/>
          <w:lang w:val="vi-VN"/>
        </w:rPr>
        <w:br w:type="page"/>
      </w:r>
    </w:p>
    <w:p w14:paraId="6FE8E07B" w14:textId="77777777" w:rsidR="001333FA" w:rsidRPr="007822A8" w:rsidRDefault="001333FA" w:rsidP="001333FA">
      <w:pPr>
        <w:jc w:val="center"/>
        <w:rPr>
          <w:b/>
          <w:sz w:val="32"/>
          <w:szCs w:val="32"/>
          <w:lang w:val="vi-VN"/>
        </w:rPr>
      </w:pPr>
      <w:r w:rsidRPr="007822A8">
        <w:rPr>
          <w:b/>
          <w:sz w:val="32"/>
          <w:szCs w:val="32"/>
          <w:lang w:val="vi-VN"/>
        </w:rPr>
        <w:lastRenderedPageBreak/>
        <w:t>ĐỒ ÁN ĐƯỢC HOÀN THÀNH</w:t>
      </w:r>
    </w:p>
    <w:p w14:paraId="53F8BC27" w14:textId="77777777" w:rsidR="001333FA" w:rsidRPr="007822A8" w:rsidRDefault="001333FA" w:rsidP="001333FA">
      <w:pPr>
        <w:jc w:val="center"/>
        <w:rPr>
          <w:b/>
          <w:sz w:val="32"/>
          <w:szCs w:val="32"/>
          <w:lang w:val="vi-VN"/>
        </w:rPr>
      </w:pPr>
      <w:r w:rsidRPr="007822A8">
        <w:rPr>
          <w:b/>
          <w:sz w:val="32"/>
          <w:szCs w:val="32"/>
          <w:lang w:val="vi-VN"/>
        </w:rPr>
        <w:t>TẠI TRƯỜNG ĐẠI HỌC TÔN ĐỨC THẮNG</w:t>
      </w:r>
    </w:p>
    <w:p w14:paraId="08570C8C" w14:textId="77777777" w:rsidR="001333FA" w:rsidRPr="007822A8" w:rsidRDefault="001333FA" w:rsidP="001333FA">
      <w:pPr>
        <w:autoSpaceDE w:val="0"/>
        <w:autoSpaceDN w:val="0"/>
        <w:adjustRightInd w:val="0"/>
        <w:spacing w:line="360" w:lineRule="auto"/>
        <w:ind w:firstLine="720"/>
        <w:jc w:val="both"/>
        <w:rPr>
          <w:sz w:val="26"/>
          <w:szCs w:val="26"/>
          <w:lang w:val="vi-VN"/>
        </w:rPr>
      </w:pPr>
    </w:p>
    <w:p w14:paraId="0E890B50" w14:textId="77777777" w:rsidR="001333FA" w:rsidRPr="007822A8" w:rsidRDefault="001333FA" w:rsidP="001333FA">
      <w:pPr>
        <w:autoSpaceDE w:val="0"/>
        <w:autoSpaceDN w:val="0"/>
        <w:adjustRightInd w:val="0"/>
        <w:spacing w:line="360" w:lineRule="auto"/>
        <w:ind w:firstLine="720"/>
        <w:jc w:val="both"/>
        <w:rPr>
          <w:sz w:val="26"/>
          <w:szCs w:val="26"/>
          <w:lang w:val="vi-VN"/>
        </w:rPr>
      </w:pPr>
      <w:r w:rsidRPr="007822A8">
        <w:rPr>
          <w:sz w:val="26"/>
          <w:szCs w:val="26"/>
          <w:lang w:val="vi-VN"/>
        </w:rPr>
        <w:t xml:space="preserve">Tôi xin cam đoan đây là sản phẩm đồ án của riêng chúng tôi và được sự hướng dẫn của </w:t>
      </w:r>
      <w:r w:rsidRPr="007822A8">
        <w:rPr>
          <w:sz w:val="26"/>
          <w:szCs w:val="26"/>
        </w:rPr>
        <w:t>Thầy</w:t>
      </w:r>
      <w:r w:rsidRPr="007822A8">
        <w:rPr>
          <w:sz w:val="26"/>
          <w:szCs w:val="26"/>
          <w:lang w:val="vi-VN"/>
        </w:rPr>
        <w:t xml:space="preserve"> </w:t>
      </w:r>
      <w:r w:rsidRPr="007822A8">
        <w:rPr>
          <w:sz w:val="26"/>
          <w:szCs w:val="26"/>
        </w:rPr>
        <w:t>Trần Thanh Phước</w:t>
      </w:r>
      <w:r w:rsidRPr="007822A8">
        <w:rPr>
          <w:sz w:val="26"/>
          <w:szCs w:val="26"/>
          <w:lang w:val="vi-VN"/>
        </w:rPr>
        <w:t xml:space="preserve"> ;.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A83B53C" w14:textId="77777777" w:rsidR="001333FA" w:rsidRPr="007822A8" w:rsidRDefault="001333FA" w:rsidP="001333FA">
      <w:pPr>
        <w:autoSpaceDE w:val="0"/>
        <w:autoSpaceDN w:val="0"/>
        <w:adjustRightInd w:val="0"/>
        <w:spacing w:line="360" w:lineRule="auto"/>
        <w:ind w:firstLine="720"/>
        <w:jc w:val="both"/>
        <w:rPr>
          <w:sz w:val="26"/>
          <w:szCs w:val="26"/>
          <w:lang w:val="vi-VN"/>
        </w:rPr>
      </w:pPr>
      <w:r w:rsidRPr="007822A8">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69CC88F9" w14:textId="77777777" w:rsidR="001333FA" w:rsidRPr="007822A8" w:rsidRDefault="001333FA" w:rsidP="001333FA">
      <w:pPr>
        <w:autoSpaceDE w:val="0"/>
        <w:autoSpaceDN w:val="0"/>
        <w:adjustRightInd w:val="0"/>
        <w:spacing w:line="360" w:lineRule="auto"/>
        <w:ind w:firstLine="720"/>
        <w:jc w:val="both"/>
        <w:rPr>
          <w:b/>
          <w:sz w:val="26"/>
          <w:szCs w:val="26"/>
          <w:lang w:val="vi-VN"/>
        </w:rPr>
      </w:pPr>
      <w:r w:rsidRPr="007822A8">
        <w:rPr>
          <w:b/>
          <w:sz w:val="26"/>
          <w:szCs w:val="26"/>
          <w:lang w:val="vi-VN"/>
        </w:rPr>
        <w:t xml:space="preserve">Nếu phát hiện có bất kỳ sự gian lận nào tôi xin hoàn toàn chịu trách nhiệm về nội dung đồ án của mình. </w:t>
      </w:r>
      <w:r w:rsidRPr="007822A8">
        <w:rPr>
          <w:sz w:val="26"/>
          <w:szCs w:val="26"/>
          <w:lang w:val="vi-VN"/>
        </w:rPr>
        <w:t>Trường đại học Tôn Đức Thắng không liên quan đến những vi phạm tác quyền, bản quyền do tôi gây ra trong quá trình thực hiện (nếu có).</w:t>
      </w:r>
    </w:p>
    <w:p w14:paraId="66AFB1EA" w14:textId="77777777" w:rsidR="001333FA" w:rsidRPr="007822A8" w:rsidRDefault="001333FA" w:rsidP="001333FA">
      <w:pPr>
        <w:autoSpaceDE w:val="0"/>
        <w:autoSpaceDN w:val="0"/>
        <w:adjustRightInd w:val="0"/>
        <w:spacing w:line="360" w:lineRule="auto"/>
        <w:ind w:left="3600"/>
        <w:jc w:val="center"/>
        <w:rPr>
          <w:sz w:val="26"/>
          <w:szCs w:val="26"/>
          <w:lang w:val="vi-VN"/>
        </w:rPr>
      </w:pPr>
      <w:r w:rsidRPr="007822A8">
        <w:rPr>
          <w:sz w:val="26"/>
          <w:szCs w:val="26"/>
          <w:lang w:val="vi-VN"/>
        </w:rPr>
        <w:t xml:space="preserve">TP. Hồ Chí Minh, ngày   tháng   năm      </w:t>
      </w:r>
    </w:p>
    <w:p w14:paraId="7D4948B4" w14:textId="77777777" w:rsidR="001333FA" w:rsidRPr="007822A8" w:rsidRDefault="001333FA" w:rsidP="001333FA">
      <w:pPr>
        <w:tabs>
          <w:tab w:val="center" w:pos="6521"/>
        </w:tabs>
        <w:autoSpaceDE w:val="0"/>
        <w:autoSpaceDN w:val="0"/>
        <w:adjustRightInd w:val="0"/>
        <w:spacing w:line="360" w:lineRule="auto"/>
        <w:ind w:left="3600"/>
        <w:jc w:val="center"/>
        <w:rPr>
          <w:sz w:val="26"/>
          <w:szCs w:val="26"/>
          <w:lang w:val="vi-VN"/>
        </w:rPr>
      </w:pPr>
      <w:r w:rsidRPr="007822A8">
        <w:rPr>
          <w:sz w:val="26"/>
          <w:szCs w:val="26"/>
          <w:lang w:val="vi-VN"/>
        </w:rPr>
        <w:t>Tác giả</w:t>
      </w:r>
    </w:p>
    <w:p w14:paraId="7F771467" w14:textId="77777777" w:rsidR="001333FA" w:rsidRPr="007822A8" w:rsidRDefault="001333FA" w:rsidP="001333FA">
      <w:pPr>
        <w:tabs>
          <w:tab w:val="center" w:pos="6379"/>
        </w:tabs>
        <w:spacing w:after="200" w:line="276" w:lineRule="auto"/>
        <w:rPr>
          <w:sz w:val="26"/>
          <w:szCs w:val="26"/>
          <w:lang w:val="vi-VN"/>
        </w:rPr>
      </w:pPr>
      <w:r w:rsidRPr="007822A8">
        <w:rPr>
          <w:sz w:val="26"/>
          <w:szCs w:val="26"/>
          <w:lang w:val="vi-VN"/>
        </w:rPr>
        <w:tab/>
        <w:t>(ký tên và ghi rõ họ tên)</w:t>
      </w:r>
    </w:p>
    <w:p w14:paraId="1656ACBB" w14:textId="77777777" w:rsidR="001333FA" w:rsidRPr="007822A8" w:rsidRDefault="001333FA" w:rsidP="001333FA">
      <w:pPr>
        <w:tabs>
          <w:tab w:val="center" w:pos="6379"/>
        </w:tabs>
        <w:spacing w:after="200" w:line="276" w:lineRule="auto"/>
        <w:rPr>
          <w:sz w:val="26"/>
          <w:szCs w:val="26"/>
          <w:lang w:val="vi-VN"/>
        </w:rPr>
      </w:pPr>
    </w:p>
    <w:p w14:paraId="162D3869" w14:textId="77777777" w:rsidR="001333FA" w:rsidRPr="007822A8" w:rsidRDefault="001333FA" w:rsidP="001333FA">
      <w:pPr>
        <w:tabs>
          <w:tab w:val="center" w:pos="6379"/>
        </w:tabs>
        <w:spacing w:after="200" w:line="276" w:lineRule="auto"/>
        <w:rPr>
          <w:sz w:val="26"/>
          <w:szCs w:val="26"/>
          <w:lang w:val="vi-VN"/>
        </w:rPr>
      </w:pPr>
      <w:r w:rsidRPr="007822A8">
        <w:rPr>
          <w:sz w:val="26"/>
          <w:szCs w:val="26"/>
          <w:lang w:val="vi-VN"/>
        </w:rPr>
        <w:tab/>
      </w:r>
      <w:r w:rsidRPr="007822A8">
        <w:rPr>
          <w:sz w:val="26"/>
          <w:szCs w:val="26"/>
        </w:rPr>
        <w:t>Huỳnh Tiến</w:t>
      </w:r>
      <w:r w:rsidRPr="007822A8">
        <w:rPr>
          <w:sz w:val="26"/>
          <w:szCs w:val="26"/>
          <w:lang w:val="vi-VN"/>
        </w:rPr>
        <w:t xml:space="preserve"> Cường</w:t>
      </w:r>
    </w:p>
    <w:p w14:paraId="5FD9C9A4" w14:textId="77777777" w:rsidR="001333FA" w:rsidRPr="007822A8" w:rsidRDefault="001333FA" w:rsidP="001333FA">
      <w:pPr>
        <w:tabs>
          <w:tab w:val="center" w:pos="6379"/>
        </w:tabs>
        <w:spacing w:after="200" w:line="276" w:lineRule="auto"/>
        <w:rPr>
          <w:sz w:val="26"/>
          <w:szCs w:val="26"/>
          <w:lang w:val="vi-VN"/>
        </w:rPr>
      </w:pPr>
    </w:p>
    <w:p w14:paraId="41198CF1" w14:textId="77777777" w:rsidR="001333FA" w:rsidRPr="007822A8" w:rsidRDefault="001333FA" w:rsidP="001333FA">
      <w:pPr>
        <w:tabs>
          <w:tab w:val="center" w:pos="6379"/>
        </w:tabs>
        <w:spacing w:after="200" w:line="276" w:lineRule="auto"/>
        <w:rPr>
          <w:sz w:val="26"/>
          <w:szCs w:val="26"/>
          <w:lang w:val="vi-VN"/>
        </w:rPr>
      </w:pPr>
    </w:p>
    <w:p w14:paraId="0C40D6C4" w14:textId="77777777" w:rsidR="001333FA" w:rsidRPr="007822A8" w:rsidRDefault="001333FA" w:rsidP="001333FA">
      <w:pPr>
        <w:tabs>
          <w:tab w:val="center" w:pos="6379"/>
        </w:tabs>
        <w:spacing w:after="200" w:line="276" w:lineRule="auto"/>
        <w:rPr>
          <w:sz w:val="26"/>
          <w:szCs w:val="26"/>
          <w:lang w:val="vi-VN"/>
        </w:rPr>
      </w:pPr>
    </w:p>
    <w:p w14:paraId="2E7BCF2F" w14:textId="77777777" w:rsidR="001333FA" w:rsidRPr="007822A8" w:rsidRDefault="001333FA" w:rsidP="001333FA">
      <w:pPr>
        <w:tabs>
          <w:tab w:val="center" w:pos="6379"/>
        </w:tabs>
        <w:spacing w:after="200" w:line="276" w:lineRule="auto"/>
        <w:rPr>
          <w:sz w:val="26"/>
          <w:szCs w:val="26"/>
          <w:lang w:val="vi-VN"/>
        </w:rPr>
      </w:pPr>
      <w:r w:rsidRPr="007822A8">
        <w:rPr>
          <w:sz w:val="26"/>
          <w:szCs w:val="26"/>
          <w:lang w:val="vi-VN"/>
        </w:rPr>
        <w:tab/>
        <w:t>Đàm Thị Phượng</w:t>
      </w:r>
    </w:p>
    <w:p w14:paraId="386D95AE" w14:textId="77777777" w:rsidR="001333FA" w:rsidRPr="007822A8" w:rsidRDefault="001333FA" w:rsidP="001333FA">
      <w:pPr>
        <w:tabs>
          <w:tab w:val="center" w:pos="6379"/>
        </w:tabs>
        <w:spacing w:after="200" w:line="276" w:lineRule="auto"/>
        <w:rPr>
          <w:sz w:val="26"/>
          <w:szCs w:val="26"/>
          <w:lang w:val="vi-VN"/>
        </w:rPr>
      </w:pPr>
    </w:p>
    <w:p w14:paraId="443EC626" w14:textId="77777777" w:rsidR="001333FA" w:rsidRPr="007822A8" w:rsidRDefault="001333FA" w:rsidP="001333FA">
      <w:pPr>
        <w:tabs>
          <w:tab w:val="center" w:pos="6379"/>
        </w:tabs>
        <w:spacing w:after="200" w:line="276" w:lineRule="auto"/>
        <w:rPr>
          <w:sz w:val="26"/>
          <w:szCs w:val="26"/>
          <w:lang w:val="vi-VN"/>
        </w:rPr>
      </w:pPr>
    </w:p>
    <w:p w14:paraId="5937DDE5" w14:textId="77777777" w:rsidR="001333FA" w:rsidRPr="007822A8" w:rsidRDefault="001333FA" w:rsidP="001333FA">
      <w:pPr>
        <w:tabs>
          <w:tab w:val="center" w:pos="6379"/>
        </w:tabs>
        <w:spacing w:after="200" w:line="276" w:lineRule="auto"/>
        <w:rPr>
          <w:sz w:val="26"/>
          <w:szCs w:val="26"/>
          <w:lang w:val="vi-VN"/>
        </w:rPr>
      </w:pPr>
    </w:p>
    <w:p w14:paraId="7BD13D71" w14:textId="77777777" w:rsidR="00B118C8" w:rsidRPr="007822A8" w:rsidRDefault="00B118C8" w:rsidP="002D796D">
      <w:pPr>
        <w:pStyle w:val="Chng"/>
        <w:jc w:val="center"/>
        <w:rPr>
          <w:lang w:val="vi-VN"/>
        </w:rPr>
      </w:pPr>
      <w:r w:rsidRPr="007822A8">
        <w:rPr>
          <w:lang w:val="vi-VN"/>
        </w:rPr>
        <w:lastRenderedPageBreak/>
        <w:t>PHẦN XÁC NHẬN VÀ ĐÁNH GIÁ CỦA GIẢNG VIÊN</w:t>
      </w:r>
      <w:bookmarkEnd w:id="2"/>
    </w:p>
    <w:p w14:paraId="252F18B4" w14:textId="77777777" w:rsidR="00B118C8" w:rsidRPr="007822A8" w:rsidRDefault="00B118C8" w:rsidP="002D796D">
      <w:pPr>
        <w:pStyle w:val="Nidungvnbn"/>
        <w:rPr>
          <w:b/>
          <w:lang w:val="vi-VN"/>
        </w:rPr>
      </w:pPr>
      <w:r w:rsidRPr="007822A8">
        <w:rPr>
          <w:b/>
          <w:lang w:val="vi-VN"/>
        </w:rPr>
        <w:t>Phần xác nhận của GV hướng dẫn</w:t>
      </w:r>
    </w:p>
    <w:p w14:paraId="1AD38696" w14:textId="77777777" w:rsidR="00B118C8" w:rsidRPr="007822A8" w:rsidRDefault="00B118C8" w:rsidP="00B118C8">
      <w:pPr>
        <w:spacing w:after="200" w:line="276" w:lineRule="auto"/>
        <w:rPr>
          <w:sz w:val="32"/>
          <w:szCs w:val="32"/>
          <w:lang w:val="vi-VN"/>
        </w:rPr>
      </w:pPr>
      <w:r w:rsidRPr="007822A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FDEF020" w14:textId="77777777" w:rsidR="00B118C8" w:rsidRPr="007822A8" w:rsidRDefault="00B118C8" w:rsidP="00B118C8">
      <w:pPr>
        <w:tabs>
          <w:tab w:val="center" w:pos="6237"/>
        </w:tabs>
        <w:spacing w:line="276" w:lineRule="auto"/>
        <w:rPr>
          <w:lang w:val="vi-VN"/>
        </w:rPr>
      </w:pPr>
      <w:r w:rsidRPr="007822A8">
        <w:rPr>
          <w:lang w:val="vi-VN"/>
        </w:rPr>
        <w:tab/>
        <w:t xml:space="preserve">Tp. Hồ Chí Minh, ngày     tháng   năm   </w:t>
      </w:r>
    </w:p>
    <w:p w14:paraId="66AEC7FA" w14:textId="77777777" w:rsidR="00B118C8" w:rsidRPr="007822A8" w:rsidRDefault="00B118C8" w:rsidP="00B118C8">
      <w:pPr>
        <w:tabs>
          <w:tab w:val="center" w:pos="6237"/>
        </w:tabs>
        <w:spacing w:line="276" w:lineRule="auto"/>
        <w:rPr>
          <w:lang w:val="vi-VN"/>
        </w:rPr>
      </w:pPr>
      <w:r w:rsidRPr="007822A8">
        <w:rPr>
          <w:lang w:val="vi-VN"/>
        </w:rPr>
        <w:tab/>
        <w:t>(kí và ghi họ tên)</w:t>
      </w:r>
    </w:p>
    <w:p w14:paraId="5A3A9F2E" w14:textId="77777777" w:rsidR="00B118C8" w:rsidRPr="007822A8" w:rsidRDefault="00B118C8">
      <w:pPr>
        <w:spacing w:after="200" w:line="276" w:lineRule="auto"/>
        <w:rPr>
          <w:lang w:val="vi-VN"/>
        </w:rPr>
      </w:pPr>
    </w:p>
    <w:p w14:paraId="15F98DFE" w14:textId="77777777" w:rsidR="00B118C8" w:rsidRPr="007822A8" w:rsidRDefault="00B118C8">
      <w:pPr>
        <w:spacing w:after="200" w:line="276" w:lineRule="auto"/>
        <w:rPr>
          <w:lang w:val="vi-VN"/>
        </w:rPr>
      </w:pPr>
    </w:p>
    <w:p w14:paraId="21C8FA6E" w14:textId="77777777" w:rsidR="00B118C8" w:rsidRPr="007822A8" w:rsidRDefault="00B118C8">
      <w:pPr>
        <w:spacing w:after="200" w:line="276" w:lineRule="auto"/>
        <w:rPr>
          <w:lang w:val="vi-VN"/>
        </w:rPr>
      </w:pPr>
    </w:p>
    <w:p w14:paraId="363C076F" w14:textId="77777777" w:rsidR="00B118C8" w:rsidRPr="007822A8" w:rsidRDefault="00B118C8" w:rsidP="002D796D">
      <w:pPr>
        <w:pStyle w:val="Nidungvnbn"/>
        <w:rPr>
          <w:b/>
          <w:lang w:val="vi-VN"/>
        </w:rPr>
      </w:pPr>
      <w:r w:rsidRPr="007822A8">
        <w:rPr>
          <w:b/>
          <w:lang w:val="vi-VN"/>
        </w:rPr>
        <w:t>Phần đánh giá của GV chấm bài</w:t>
      </w:r>
    </w:p>
    <w:p w14:paraId="37F5ED04" w14:textId="77777777" w:rsidR="00B118C8" w:rsidRPr="007822A8" w:rsidRDefault="00B118C8" w:rsidP="00B118C8">
      <w:pPr>
        <w:spacing w:after="200" w:line="276" w:lineRule="auto"/>
        <w:rPr>
          <w:sz w:val="32"/>
          <w:szCs w:val="32"/>
          <w:lang w:val="vi-VN"/>
        </w:rPr>
      </w:pPr>
      <w:r w:rsidRPr="007822A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927510" w14:textId="77777777" w:rsidR="00B118C8" w:rsidRPr="007822A8" w:rsidRDefault="00B118C8" w:rsidP="00B118C8">
      <w:pPr>
        <w:tabs>
          <w:tab w:val="center" w:pos="6237"/>
        </w:tabs>
        <w:spacing w:line="276" w:lineRule="auto"/>
        <w:rPr>
          <w:lang w:val="vi-VN"/>
        </w:rPr>
      </w:pPr>
      <w:r w:rsidRPr="007822A8">
        <w:rPr>
          <w:lang w:val="vi-VN"/>
        </w:rPr>
        <w:tab/>
        <w:t xml:space="preserve">Tp. Hồ Chí Minh, ngày     tháng   năm   </w:t>
      </w:r>
    </w:p>
    <w:p w14:paraId="3DA1D302" w14:textId="77777777" w:rsidR="00B118C8" w:rsidRPr="007822A8" w:rsidRDefault="00B118C8" w:rsidP="00B118C8">
      <w:pPr>
        <w:tabs>
          <w:tab w:val="center" w:pos="6237"/>
        </w:tabs>
        <w:spacing w:line="276" w:lineRule="auto"/>
        <w:rPr>
          <w:lang w:val="vi-VN"/>
        </w:rPr>
      </w:pPr>
      <w:r w:rsidRPr="007822A8">
        <w:rPr>
          <w:lang w:val="vi-VN"/>
        </w:rPr>
        <w:tab/>
        <w:t>(kí và ghi họ tên)</w:t>
      </w:r>
    </w:p>
    <w:p w14:paraId="0428D8A9" w14:textId="77777777" w:rsidR="00B118C8" w:rsidRPr="007822A8" w:rsidRDefault="00B118C8" w:rsidP="00B118C8">
      <w:pPr>
        <w:spacing w:after="200" w:line="276" w:lineRule="auto"/>
        <w:rPr>
          <w:lang w:val="vi-VN"/>
        </w:rPr>
      </w:pPr>
    </w:p>
    <w:p w14:paraId="12C56E79" w14:textId="02638921" w:rsidR="00DB7595" w:rsidRPr="007822A8" w:rsidRDefault="00B118C8" w:rsidP="001333FA">
      <w:pPr>
        <w:pStyle w:val="Tiumccp1"/>
        <w:rPr>
          <w:sz w:val="32"/>
          <w:szCs w:val="32"/>
          <w:lang w:val="vi-VN"/>
        </w:rPr>
        <w:sectPr w:rsidR="00DB7595" w:rsidRPr="007822A8" w:rsidSect="00B118C8">
          <w:headerReference w:type="default" r:id="rId11"/>
          <w:pgSz w:w="12240" w:h="15840"/>
          <w:pgMar w:top="1985" w:right="1134" w:bottom="1701" w:left="1985" w:header="720" w:footer="720" w:gutter="0"/>
          <w:pgNumType w:fmt="lowerRoman" w:start="1"/>
          <w:cols w:space="720"/>
          <w:docGrid w:linePitch="360"/>
        </w:sectPr>
      </w:pPr>
      <w:r w:rsidRPr="007822A8">
        <w:rPr>
          <w:lang w:val="vi-VN"/>
        </w:rPr>
        <w:br w:type="page"/>
      </w:r>
    </w:p>
    <w:p w14:paraId="48C757E0" w14:textId="77777777" w:rsidR="001333FA" w:rsidRPr="007822A8" w:rsidRDefault="001333FA" w:rsidP="001333FA">
      <w:pPr>
        <w:rPr>
          <w:b/>
          <w:bCs/>
          <w:sz w:val="28"/>
          <w:szCs w:val="28"/>
          <w:lang w:val="vi-VN"/>
        </w:rPr>
      </w:pPr>
    </w:p>
    <w:p w14:paraId="5605BFAB" w14:textId="77777777" w:rsidR="001333FA" w:rsidRPr="007822A8" w:rsidRDefault="001333FA" w:rsidP="001333FA">
      <w:pPr>
        <w:rPr>
          <w:b/>
          <w:bCs/>
          <w:sz w:val="28"/>
          <w:szCs w:val="28"/>
          <w:lang w:val="vi-VN"/>
        </w:rPr>
      </w:pPr>
    </w:p>
    <w:p w14:paraId="3A88FA52" w14:textId="77777777" w:rsidR="001333FA" w:rsidRPr="007822A8" w:rsidRDefault="001333FA" w:rsidP="001333FA">
      <w:pPr>
        <w:spacing w:after="200" w:line="276" w:lineRule="auto"/>
        <w:jc w:val="center"/>
        <w:rPr>
          <w:b/>
          <w:bCs/>
          <w:sz w:val="32"/>
          <w:szCs w:val="32"/>
          <w:lang w:val="vi-VN"/>
        </w:rPr>
      </w:pPr>
      <w:r w:rsidRPr="007822A8">
        <w:rPr>
          <w:b/>
          <w:bCs/>
          <w:sz w:val="28"/>
          <w:szCs w:val="28"/>
          <w:lang w:val="vi-VN"/>
        </w:rPr>
        <w:tab/>
      </w:r>
      <w:bookmarkStart w:id="5" w:name="_Toc134226710"/>
      <w:bookmarkStart w:id="6" w:name="_Toc134972852"/>
      <w:r w:rsidRPr="007822A8">
        <w:rPr>
          <w:b/>
          <w:bCs/>
          <w:sz w:val="32"/>
          <w:szCs w:val="32"/>
          <w:lang w:val="vi-VN"/>
        </w:rPr>
        <w:t>TÓM TẮT</w:t>
      </w:r>
      <w:bookmarkEnd w:id="5"/>
      <w:bookmarkEnd w:id="6"/>
    </w:p>
    <w:p w14:paraId="33F7E55F" w14:textId="77777777" w:rsidR="001333FA" w:rsidRPr="007822A8" w:rsidRDefault="001333FA" w:rsidP="001333FA">
      <w:pPr>
        <w:pStyle w:val="Nidungvnbn"/>
        <w:rPr>
          <w:lang w:val="vi-VN"/>
        </w:rPr>
      </w:pPr>
    </w:p>
    <w:p w14:paraId="48272F39" w14:textId="225408C7" w:rsidR="001333FA" w:rsidRPr="002B7CAC" w:rsidRDefault="001333FA" w:rsidP="001333FA">
      <w:pPr>
        <w:pStyle w:val="Bngbiu-nidung"/>
        <w:ind w:firstLine="0"/>
        <w:jc w:val="left"/>
        <w:rPr>
          <w:lang w:val="vi-VN"/>
        </w:rPr>
        <w:sectPr w:rsidR="001333FA" w:rsidRPr="002B7CAC" w:rsidSect="00802182">
          <w:headerReference w:type="default" r:id="rId12"/>
          <w:pgSz w:w="12240" w:h="15840"/>
          <w:pgMar w:top="1985" w:right="1134" w:bottom="1701" w:left="1985" w:header="720" w:footer="720" w:gutter="0"/>
          <w:pgNumType w:fmt="lowerRoman" w:start="1"/>
          <w:cols w:space="720"/>
          <w:docGrid w:linePitch="360"/>
        </w:sectPr>
      </w:pPr>
      <w:r w:rsidRPr="007822A8">
        <w:t>Xây dựng Website</w:t>
      </w:r>
      <w:r w:rsidRPr="007822A8">
        <w:rPr>
          <w:lang w:val="vi-VN"/>
        </w:rPr>
        <w:t xml:space="preserve"> </w:t>
      </w:r>
      <w:r w:rsidRPr="007822A8">
        <w:t>thi trắc nghiệm với đầy đủ các chức năng, giao diện gần gũi với người dùng. Giúp người sử dụng dễ dàng tạo mới và sửa đổi cũng như  giúp việc chấm bài được nhanh chóng và thuận tiện hơn, chính xác hơn</w:t>
      </w:r>
    </w:p>
    <w:p w14:paraId="1172AF85" w14:textId="4200106D" w:rsidR="001333FA" w:rsidRPr="007822A8" w:rsidRDefault="001333FA" w:rsidP="001333FA">
      <w:pPr>
        <w:pStyle w:val="Chng"/>
        <w:jc w:val="center"/>
        <w:outlineLvl w:val="0"/>
      </w:pPr>
      <w:bookmarkStart w:id="7" w:name="_Toc134226711"/>
      <w:bookmarkStart w:id="8" w:name="_Toc134972853"/>
      <w:r w:rsidRPr="007822A8">
        <w:lastRenderedPageBreak/>
        <w:t>MỤC LỤC</w:t>
      </w:r>
      <w:bookmarkEnd w:id="7"/>
      <w:bookmarkEnd w:id="8"/>
    </w:p>
    <w:p w14:paraId="77C44726" w14:textId="77777777" w:rsidR="001333FA" w:rsidRPr="007822A8" w:rsidRDefault="001333FA" w:rsidP="001333FA">
      <w:pPr>
        <w:spacing w:after="200" w:line="276" w:lineRule="auto"/>
        <w:rPr>
          <w:sz w:val="26"/>
          <w:szCs w:val="26"/>
        </w:rPr>
      </w:pPr>
    </w:p>
    <w:sdt>
      <w:sdtPr>
        <w:rPr>
          <w:rFonts w:ascii="Times New Roman" w:eastAsia="Times New Roman" w:hAnsi="Times New Roman" w:cs="Times New Roman"/>
          <w:color w:val="auto"/>
          <w:sz w:val="24"/>
          <w:szCs w:val="24"/>
        </w:rPr>
        <w:id w:val="12573288"/>
        <w:docPartObj>
          <w:docPartGallery w:val="Table of Contents"/>
          <w:docPartUnique/>
        </w:docPartObj>
      </w:sdtPr>
      <w:sdtEndPr>
        <w:rPr>
          <w:b/>
          <w:bCs/>
          <w:noProof/>
        </w:rPr>
      </w:sdtEndPr>
      <w:sdtContent>
        <w:p w14:paraId="3FEA61BC" w14:textId="2292C5CA" w:rsidR="001333FA" w:rsidRPr="007822A8" w:rsidRDefault="001333FA" w:rsidP="001333FA">
          <w:pPr>
            <w:pStyle w:val="uMucluc"/>
            <w:rPr>
              <w:rFonts w:ascii="Times New Roman" w:hAnsi="Times New Roman" w:cs="Times New Roman"/>
              <w:color w:val="auto"/>
            </w:rPr>
          </w:pPr>
        </w:p>
        <w:p w14:paraId="1DB4368D" w14:textId="77777777" w:rsidR="001333FA" w:rsidRPr="007822A8" w:rsidRDefault="001333FA" w:rsidP="001333FA">
          <w:pPr>
            <w:pStyle w:val="Mucluc1"/>
            <w:tabs>
              <w:tab w:val="right" w:leader="dot" w:pos="9111"/>
            </w:tabs>
            <w:rPr>
              <w:rFonts w:eastAsiaTheme="minorEastAsia"/>
              <w:noProof/>
              <w:sz w:val="22"/>
              <w:szCs w:val="22"/>
            </w:rPr>
          </w:pPr>
          <w:r w:rsidRPr="007822A8">
            <w:fldChar w:fldCharType="begin"/>
          </w:r>
          <w:r w:rsidRPr="007822A8">
            <w:instrText xml:space="preserve"> TOC \o "1-3" \h \z \u </w:instrText>
          </w:r>
          <w:r w:rsidRPr="007822A8">
            <w:fldChar w:fldCharType="separate"/>
          </w:r>
          <w:hyperlink w:anchor="_Toc134972852" w:history="1">
            <w:r w:rsidRPr="007822A8">
              <w:rPr>
                <w:rStyle w:val="Siuktni"/>
                <w:noProof/>
                <w:color w:val="auto"/>
                <w:lang w:val="vi-VN"/>
              </w:rPr>
              <w:t>TÓM TẮT</w:t>
            </w:r>
            <w:r w:rsidRPr="007822A8">
              <w:rPr>
                <w:noProof/>
                <w:webHidden/>
              </w:rPr>
              <w:tab/>
            </w:r>
            <w:r w:rsidRPr="007822A8">
              <w:rPr>
                <w:noProof/>
                <w:webHidden/>
              </w:rPr>
              <w:fldChar w:fldCharType="begin"/>
            </w:r>
            <w:r w:rsidRPr="007822A8">
              <w:rPr>
                <w:noProof/>
                <w:webHidden/>
              </w:rPr>
              <w:instrText xml:space="preserve"> PAGEREF _Toc134972852 \h </w:instrText>
            </w:r>
            <w:r w:rsidRPr="007822A8">
              <w:rPr>
                <w:noProof/>
                <w:webHidden/>
              </w:rPr>
            </w:r>
            <w:r w:rsidRPr="007822A8">
              <w:rPr>
                <w:noProof/>
                <w:webHidden/>
              </w:rPr>
              <w:fldChar w:fldCharType="separate"/>
            </w:r>
            <w:r w:rsidRPr="007822A8">
              <w:rPr>
                <w:noProof/>
                <w:webHidden/>
              </w:rPr>
              <w:t>iv</w:t>
            </w:r>
            <w:r w:rsidRPr="007822A8">
              <w:rPr>
                <w:noProof/>
                <w:webHidden/>
              </w:rPr>
              <w:fldChar w:fldCharType="end"/>
            </w:r>
          </w:hyperlink>
        </w:p>
        <w:p w14:paraId="259D7D1E" w14:textId="77777777" w:rsidR="001333FA" w:rsidRPr="007822A8" w:rsidRDefault="00000000" w:rsidP="001333FA">
          <w:pPr>
            <w:pStyle w:val="Mucluc1"/>
            <w:tabs>
              <w:tab w:val="right" w:leader="dot" w:pos="9111"/>
            </w:tabs>
            <w:rPr>
              <w:rFonts w:eastAsiaTheme="minorEastAsia"/>
              <w:noProof/>
              <w:sz w:val="22"/>
              <w:szCs w:val="22"/>
            </w:rPr>
          </w:pPr>
          <w:hyperlink w:anchor="_Toc134972853" w:history="1">
            <w:r w:rsidR="001333FA" w:rsidRPr="007822A8">
              <w:rPr>
                <w:rStyle w:val="Siuktni"/>
                <w:noProof/>
                <w:color w:val="auto"/>
              </w:rPr>
              <w:t>MỤC LỤC</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_Toc134972853 \h </w:instrText>
            </w:r>
            <w:r w:rsidR="001333FA" w:rsidRPr="007822A8">
              <w:rPr>
                <w:noProof/>
                <w:webHidden/>
              </w:rPr>
            </w:r>
            <w:r w:rsidR="001333FA" w:rsidRPr="007822A8">
              <w:rPr>
                <w:noProof/>
                <w:webHidden/>
              </w:rPr>
              <w:fldChar w:fldCharType="separate"/>
            </w:r>
            <w:r w:rsidR="001333FA" w:rsidRPr="007822A8">
              <w:rPr>
                <w:noProof/>
                <w:webHidden/>
              </w:rPr>
              <w:t>1</w:t>
            </w:r>
            <w:r w:rsidR="001333FA" w:rsidRPr="007822A8">
              <w:rPr>
                <w:noProof/>
                <w:webHidden/>
              </w:rPr>
              <w:fldChar w:fldCharType="end"/>
            </w:r>
          </w:hyperlink>
        </w:p>
        <w:p w14:paraId="25D59CBA" w14:textId="77777777" w:rsidR="001333FA" w:rsidRPr="007822A8" w:rsidRDefault="00000000" w:rsidP="001333FA">
          <w:pPr>
            <w:pStyle w:val="Mucluc1"/>
            <w:tabs>
              <w:tab w:val="right" w:leader="dot" w:pos="9111"/>
            </w:tabs>
            <w:rPr>
              <w:rFonts w:eastAsiaTheme="minorEastAsia"/>
              <w:noProof/>
              <w:sz w:val="22"/>
              <w:szCs w:val="22"/>
            </w:rPr>
          </w:pPr>
          <w:hyperlink w:anchor="_Toc134972854" w:history="1">
            <w:r w:rsidR="001333FA" w:rsidRPr="007822A8">
              <w:rPr>
                <w:rStyle w:val="Siuktni"/>
                <w:noProof/>
                <w:color w:val="auto"/>
              </w:rPr>
              <w:t>CHƯƠNG 1 : TỔNG QUAN ĐỀ TÀI</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_Toc134972854 \h </w:instrText>
            </w:r>
            <w:r w:rsidR="001333FA" w:rsidRPr="007822A8">
              <w:rPr>
                <w:noProof/>
                <w:webHidden/>
              </w:rPr>
            </w:r>
            <w:r w:rsidR="001333FA" w:rsidRPr="007822A8">
              <w:rPr>
                <w:noProof/>
                <w:webHidden/>
              </w:rPr>
              <w:fldChar w:fldCharType="separate"/>
            </w:r>
            <w:r w:rsidR="001333FA" w:rsidRPr="007822A8">
              <w:rPr>
                <w:noProof/>
                <w:webHidden/>
              </w:rPr>
              <w:t>2</w:t>
            </w:r>
            <w:r w:rsidR="001333FA" w:rsidRPr="007822A8">
              <w:rPr>
                <w:noProof/>
                <w:webHidden/>
              </w:rPr>
              <w:fldChar w:fldCharType="end"/>
            </w:r>
          </w:hyperlink>
        </w:p>
        <w:p w14:paraId="0EEA4139" w14:textId="77777777" w:rsidR="001333FA" w:rsidRPr="007822A8" w:rsidRDefault="00000000" w:rsidP="001333FA">
          <w:pPr>
            <w:pStyle w:val="Mucluc2"/>
            <w:tabs>
              <w:tab w:val="right" w:leader="dot" w:pos="9111"/>
            </w:tabs>
            <w:rPr>
              <w:rFonts w:eastAsiaTheme="minorEastAsia"/>
              <w:noProof/>
              <w:sz w:val="22"/>
              <w:szCs w:val="22"/>
            </w:rPr>
          </w:pPr>
          <w:hyperlink w:anchor="_Toc134972855" w:history="1">
            <w:r w:rsidR="001333FA" w:rsidRPr="007822A8">
              <w:rPr>
                <w:rStyle w:val="Siuktni"/>
                <w:noProof/>
                <w:color w:val="auto"/>
              </w:rPr>
              <w:t>Bảng 5.2 Bảng đặc tả Usecase thêm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_Toc134972855 \h </w:instrText>
            </w:r>
            <w:r w:rsidR="001333FA" w:rsidRPr="007822A8">
              <w:rPr>
                <w:noProof/>
                <w:webHidden/>
              </w:rPr>
            </w:r>
            <w:r w:rsidR="001333FA" w:rsidRPr="007822A8">
              <w:rPr>
                <w:noProof/>
                <w:webHidden/>
              </w:rPr>
              <w:fldChar w:fldCharType="separate"/>
            </w:r>
            <w:r w:rsidR="001333FA" w:rsidRPr="007822A8">
              <w:rPr>
                <w:noProof/>
                <w:webHidden/>
              </w:rPr>
              <w:t>11</w:t>
            </w:r>
            <w:r w:rsidR="001333FA" w:rsidRPr="007822A8">
              <w:rPr>
                <w:noProof/>
                <w:webHidden/>
              </w:rPr>
              <w:fldChar w:fldCharType="end"/>
            </w:r>
          </w:hyperlink>
        </w:p>
        <w:p w14:paraId="4BD4DD48" w14:textId="77777777" w:rsidR="001333FA" w:rsidRPr="007822A8" w:rsidRDefault="00000000" w:rsidP="001333FA">
          <w:pPr>
            <w:pStyle w:val="Mucluc2"/>
            <w:tabs>
              <w:tab w:val="right" w:leader="dot" w:pos="9111"/>
            </w:tabs>
            <w:rPr>
              <w:rFonts w:eastAsiaTheme="minorEastAsia"/>
              <w:noProof/>
              <w:sz w:val="22"/>
              <w:szCs w:val="22"/>
            </w:rPr>
          </w:pPr>
          <w:hyperlink w:anchor="_Toc134972856" w:history="1">
            <w:r w:rsidR="001333FA" w:rsidRPr="007822A8">
              <w:rPr>
                <w:rStyle w:val="Siuktni"/>
                <w:noProof/>
                <w:color w:val="auto"/>
              </w:rPr>
              <w:t>Bảng 5.3. Bảng đặc tả Usecase sửa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_Toc134972856 \h </w:instrText>
            </w:r>
            <w:r w:rsidR="001333FA" w:rsidRPr="007822A8">
              <w:rPr>
                <w:noProof/>
                <w:webHidden/>
              </w:rPr>
            </w:r>
            <w:r w:rsidR="001333FA" w:rsidRPr="007822A8">
              <w:rPr>
                <w:noProof/>
                <w:webHidden/>
              </w:rPr>
              <w:fldChar w:fldCharType="separate"/>
            </w:r>
            <w:r w:rsidR="001333FA" w:rsidRPr="007822A8">
              <w:rPr>
                <w:noProof/>
                <w:webHidden/>
              </w:rPr>
              <w:t>13</w:t>
            </w:r>
            <w:r w:rsidR="001333FA" w:rsidRPr="007822A8">
              <w:rPr>
                <w:noProof/>
                <w:webHidden/>
              </w:rPr>
              <w:fldChar w:fldCharType="end"/>
            </w:r>
          </w:hyperlink>
        </w:p>
        <w:p w14:paraId="4039E820" w14:textId="77777777" w:rsidR="001333FA" w:rsidRPr="007822A8" w:rsidRDefault="00000000" w:rsidP="001333FA">
          <w:pPr>
            <w:pStyle w:val="Mucluc2"/>
            <w:tabs>
              <w:tab w:val="right" w:leader="dot" w:pos="9111"/>
            </w:tabs>
            <w:rPr>
              <w:rFonts w:eastAsiaTheme="minorEastAsia"/>
              <w:noProof/>
              <w:sz w:val="22"/>
              <w:szCs w:val="22"/>
            </w:rPr>
          </w:pPr>
          <w:hyperlink w:anchor="_Toc134972857" w:history="1">
            <w:r w:rsidR="001333FA" w:rsidRPr="007822A8">
              <w:rPr>
                <w:rStyle w:val="Siuktni"/>
                <w:noProof/>
                <w:color w:val="auto"/>
              </w:rPr>
              <w:t>Bảng 5.4. Bảng đặc tả Usecase xóa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_Toc134972857 \h </w:instrText>
            </w:r>
            <w:r w:rsidR="001333FA" w:rsidRPr="007822A8">
              <w:rPr>
                <w:noProof/>
                <w:webHidden/>
              </w:rPr>
            </w:r>
            <w:r w:rsidR="001333FA" w:rsidRPr="007822A8">
              <w:rPr>
                <w:noProof/>
                <w:webHidden/>
              </w:rPr>
              <w:fldChar w:fldCharType="separate"/>
            </w:r>
            <w:r w:rsidR="001333FA" w:rsidRPr="007822A8">
              <w:rPr>
                <w:noProof/>
                <w:webHidden/>
              </w:rPr>
              <w:t>15</w:t>
            </w:r>
            <w:r w:rsidR="001333FA" w:rsidRPr="007822A8">
              <w:rPr>
                <w:noProof/>
                <w:webHidden/>
              </w:rPr>
              <w:fldChar w:fldCharType="end"/>
            </w:r>
          </w:hyperlink>
        </w:p>
        <w:p w14:paraId="088AECB8" w14:textId="77777777" w:rsidR="001333FA" w:rsidRPr="007822A8" w:rsidRDefault="00000000" w:rsidP="001333FA">
          <w:pPr>
            <w:pStyle w:val="Mucluc2"/>
            <w:tabs>
              <w:tab w:val="right" w:leader="dot" w:pos="9111"/>
            </w:tabs>
            <w:rPr>
              <w:rFonts w:eastAsiaTheme="minorEastAsia"/>
              <w:noProof/>
              <w:sz w:val="22"/>
              <w:szCs w:val="22"/>
            </w:rPr>
          </w:pPr>
          <w:hyperlink w:anchor="_Toc134972858" w:history="1">
            <w:r w:rsidR="001333FA" w:rsidRPr="007822A8">
              <w:rPr>
                <w:rStyle w:val="Siuktni"/>
                <w:noProof/>
                <w:color w:val="auto"/>
              </w:rPr>
              <w:t>Bảng 5.5. Bảng đặc tả Usecase xem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_Toc134972858 \h </w:instrText>
            </w:r>
            <w:r w:rsidR="001333FA" w:rsidRPr="007822A8">
              <w:rPr>
                <w:noProof/>
                <w:webHidden/>
              </w:rPr>
            </w:r>
            <w:r w:rsidR="001333FA" w:rsidRPr="007822A8">
              <w:rPr>
                <w:noProof/>
                <w:webHidden/>
              </w:rPr>
              <w:fldChar w:fldCharType="separate"/>
            </w:r>
            <w:r w:rsidR="001333FA" w:rsidRPr="007822A8">
              <w:rPr>
                <w:noProof/>
                <w:webHidden/>
              </w:rPr>
              <w:t>17</w:t>
            </w:r>
            <w:r w:rsidR="001333FA" w:rsidRPr="007822A8">
              <w:rPr>
                <w:noProof/>
                <w:webHidden/>
              </w:rPr>
              <w:fldChar w:fldCharType="end"/>
            </w:r>
          </w:hyperlink>
        </w:p>
        <w:p w14:paraId="54A80132" w14:textId="77777777" w:rsidR="001333FA" w:rsidRPr="007822A8" w:rsidRDefault="00000000" w:rsidP="001333FA">
          <w:pPr>
            <w:pStyle w:val="Mucluc2"/>
            <w:tabs>
              <w:tab w:val="right" w:leader="dot" w:pos="9111"/>
            </w:tabs>
            <w:rPr>
              <w:rFonts w:eastAsiaTheme="minorEastAsia"/>
              <w:noProof/>
              <w:sz w:val="22"/>
              <w:szCs w:val="22"/>
            </w:rPr>
          </w:pPr>
          <w:hyperlink w:anchor="_Toc134972859" w:history="1">
            <w:r w:rsidR="001333FA" w:rsidRPr="007822A8">
              <w:rPr>
                <w:rStyle w:val="Siuktni"/>
                <w:noProof/>
                <w:color w:val="auto"/>
              </w:rPr>
              <w:t>Bảng 5.6. Bảng đặc tả Usecase tìm kiếm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_Toc134972859 \h </w:instrText>
            </w:r>
            <w:r w:rsidR="001333FA" w:rsidRPr="007822A8">
              <w:rPr>
                <w:noProof/>
                <w:webHidden/>
              </w:rPr>
            </w:r>
            <w:r w:rsidR="001333FA" w:rsidRPr="007822A8">
              <w:rPr>
                <w:noProof/>
                <w:webHidden/>
              </w:rPr>
              <w:fldChar w:fldCharType="separate"/>
            </w:r>
            <w:r w:rsidR="001333FA" w:rsidRPr="007822A8">
              <w:rPr>
                <w:noProof/>
                <w:webHidden/>
              </w:rPr>
              <w:t>19</w:t>
            </w:r>
            <w:r w:rsidR="001333FA" w:rsidRPr="007822A8">
              <w:rPr>
                <w:noProof/>
                <w:webHidden/>
              </w:rPr>
              <w:fldChar w:fldCharType="end"/>
            </w:r>
          </w:hyperlink>
        </w:p>
        <w:p w14:paraId="4C42B766" w14:textId="77777777" w:rsidR="001333FA" w:rsidRPr="007822A8" w:rsidRDefault="00000000" w:rsidP="001333FA">
          <w:pPr>
            <w:pStyle w:val="Mucluc2"/>
            <w:tabs>
              <w:tab w:val="right" w:leader="dot" w:pos="9111"/>
            </w:tabs>
            <w:rPr>
              <w:rFonts w:eastAsiaTheme="minorEastAsia"/>
              <w:noProof/>
              <w:sz w:val="22"/>
              <w:szCs w:val="22"/>
            </w:rPr>
          </w:pPr>
          <w:hyperlink w:anchor="_Toc134972860" w:history="1">
            <w:r w:rsidR="001333FA" w:rsidRPr="007822A8">
              <w:rPr>
                <w:rStyle w:val="Siuktni"/>
                <w:noProof/>
                <w:color w:val="auto"/>
              </w:rPr>
              <w:t>Bảng 5.7 Bảng đặc tả Usecase thêm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_Toc134972860 \h </w:instrText>
            </w:r>
            <w:r w:rsidR="001333FA" w:rsidRPr="007822A8">
              <w:rPr>
                <w:noProof/>
                <w:webHidden/>
              </w:rPr>
            </w:r>
            <w:r w:rsidR="001333FA" w:rsidRPr="007822A8">
              <w:rPr>
                <w:noProof/>
                <w:webHidden/>
              </w:rPr>
              <w:fldChar w:fldCharType="separate"/>
            </w:r>
            <w:r w:rsidR="001333FA" w:rsidRPr="007822A8">
              <w:rPr>
                <w:noProof/>
                <w:webHidden/>
              </w:rPr>
              <w:t>21</w:t>
            </w:r>
            <w:r w:rsidR="001333FA" w:rsidRPr="007822A8">
              <w:rPr>
                <w:noProof/>
                <w:webHidden/>
              </w:rPr>
              <w:fldChar w:fldCharType="end"/>
            </w:r>
          </w:hyperlink>
        </w:p>
        <w:p w14:paraId="3682B4E6" w14:textId="77777777" w:rsidR="001333FA" w:rsidRPr="007822A8" w:rsidRDefault="00000000" w:rsidP="001333FA">
          <w:pPr>
            <w:pStyle w:val="Mucluc2"/>
            <w:tabs>
              <w:tab w:val="right" w:leader="dot" w:pos="9111"/>
            </w:tabs>
            <w:rPr>
              <w:rFonts w:eastAsiaTheme="minorEastAsia"/>
              <w:noProof/>
              <w:sz w:val="22"/>
              <w:szCs w:val="22"/>
            </w:rPr>
          </w:pPr>
          <w:hyperlink w:anchor="_Toc134972861" w:history="1">
            <w:r w:rsidR="001333FA" w:rsidRPr="007822A8">
              <w:rPr>
                <w:rStyle w:val="Siuktni"/>
                <w:noProof/>
                <w:color w:val="auto"/>
              </w:rPr>
              <w:t>Bảng 5.8. Bảng đặc tả Usecase sửa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_Toc134972861 \h </w:instrText>
            </w:r>
            <w:r w:rsidR="001333FA" w:rsidRPr="007822A8">
              <w:rPr>
                <w:noProof/>
                <w:webHidden/>
              </w:rPr>
            </w:r>
            <w:r w:rsidR="001333FA" w:rsidRPr="007822A8">
              <w:rPr>
                <w:noProof/>
                <w:webHidden/>
              </w:rPr>
              <w:fldChar w:fldCharType="separate"/>
            </w:r>
            <w:r w:rsidR="001333FA" w:rsidRPr="007822A8">
              <w:rPr>
                <w:noProof/>
                <w:webHidden/>
              </w:rPr>
              <w:t>23</w:t>
            </w:r>
            <w:r w:rsidR="001333FA" w:rsidRPr="007822A8">
              <w:rPr>
                <w:noProof/>
                <w:webHidden/>
              </w:rPr>
              <w:fldChar w:fldCharType="end"/>
            </w:r>
          </w:hyperlink>
        </w:p>
        <w:p w14:paraId="4F62A429" w14:textId="77777777" w:rsidR="001333FA" w:rsidRPr="007822A8" w:rsidRDefault="00000000" w:rsidP="001333FA">
          <w:pPr>
            <w:pStyle w:val="Mucluc2"/>
            <w:tabs>
              <w:tab w:val="right" w:leader="dot" w:pos="9111"/>
            </w:tabs>
            <w:rPr>
              <w:rFonts w:eastAsiaTheme="minorEastAsia"/>
              <w:noProof/>
              <w:sz w:val="22"/>
              <w:szCs w:val="22"/>
            </w:rPr>
          </w:pPr>
          <w:hyperlink w:anchor="_Toc134972862" w:history="1">
            <w:r w:rsidR="001333FA" w:rsidRPr="007822A8">
              <w:rPr>
                <w:rStyle w:val="Siuktni"/>
                <w:noProof/>
                <w:color w:val="auto"/>
              </w:rPr>
              <w:t>Bảng 5.9. Bảng đặc tả Usecase xóa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_Toc134972862 \h </w:instrText>
            </w:r>
            <w:r w:rsidR="001333FA" w:rsidRPr="007822A8">
              <w:rPr>
                <w:noProof/>
                <w:webHidden/>
              </w:rPr>
            </w:r>
            <w:r w:rsidR="001333FA" w:rsidRPr="007822A8">
              <w:rPr>
                <w:noProof/>
                <w:webHidden/>
              </w:rPr>
              <w:fldChar w:fldCharType="separate"/>
            </w:r>
            <w:r w:rsidR="001333FA" w:rsidRPr="007822A8">
              <w:rPr>
                <w:noProof/>
                <w:webHidden/>
              </w:rPr>
              <w:t>25</w:t>
            </w:r>
            <w:r w:rsidR="001333FA" w:rsidRPr="007822A8">
              <w:rPr>
                <w:noProof/>
                <w:webHidden/>
              </w:rPr>
              <w:fldChar w:fldCharType="end"/>
            </w:r>
          </w:hyperlink>
        </w:p>
        <w:p w14:paraId="1640931C" w14:textId="77777777" w:rsidR="001333FA" w:rsidRPr="007822A8" w:rsidRDefault="00000000" w:rsidP="001333FA">
          <w:pPr>
            <w:pStyle w:val="Mucluc2"/>
            <w:tabs>
              <w:tab w:val="right" w:leader="dot" w:pos="9111"/>
            </w:tabs>
            <w:rPr>
              <w:rFonts w:eastAsiaTheme="minorEastAsia"/>
              <w:noProof/>
              <w:sz w:val="22"/>
              <w:szCs w:val="22"/>
            </w:rPr>
          </w:pPr>
          <w:hyperlink w:anchor="_Toc134972863" w:history="1">
            <w:r w:rsidR="001333FA" w:rsidRPr="007822A8">
              <w:rPr>
                <w:rStyle w:val="Siuktni"/>
                <w:noProof/>
                <w:color w:val="auto"/>
              </w:rPr>
              <w:t>Bảng 5.10. Bảng đặc tả Usecase xem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_Toc134972863 \h </w:instrText>
            </w:r>
            <w:r w:rsidR="001333FA" w:rsidRPr="007822A8">
              <w:rPr>
                <w:noProof/>
                <w:webHidden/>
              </w:rPr>
            </w:r>
            <w:r w:rsidR="001333FA" w:rsidRPr="007822A8">
              <w:rPr>
                <w:noProof/>
                <w:webHidden/>
              </w:rPr>
              <w:fldChar w:fldCharType="separate"/>
            </w:r>
            <w:r w:rsidR="001333FA" w:rsidRPr="007822A8">
              <w:rPr>
                <w:noProof/>
                <w:webHidden/>
              </w:rPr>
              <w:t>27</w:t>
            </w:r>
            <w:r w:rsidR="001333FA" w:rsidRPr="007822A8">
              <w:rPr>
                <w:noProof/>
                <w:webHidden/>
              </w:rPr>
              <w:fldChar w:fldCharType="end"/>
            </w:r>
          </w:hyperlink>
        </w:p>
        <w:p w14:paraId="46586752" w14:textId="77777777" w:rsidR="001333FA" w:rsidRPr="007822A8" w:rsidRDefault="00000000" w:rsidP="001333FA">
          <w:pPr>
            <w:pStyle w:val="Mucluc2"/>
            <w:tabs>
              <w:tab w:val="right" w:leader="dot" w:pos="9111"/>
            </w:tabs>
            <w:rPr>
              <w:rFonts w:eastAsiaTheme="minorEastAsia"/>
              <w:noProof/>
              <w:sz w:val="22"/>
              <w:szCs w:val="22"/>
            </w:rPr>
          </w:pPr>
          <w:hyperlink w:anchor="_Toc134972864" w:history="1">
            <w:r w:rsidR="001333FA" w:rsidRPr="007822A8">
              <w:rPr>
                <w:rStyle w:val="Siuktni"/>
                <w:noProof/>
                <w:color w:val="auto"/>
              </w:rPr>
              <w:t>Bảng 5.11. Bảng đặc tả Usecase tìm kiếm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_Toc134972864 \h </w:instrText>
            </w:r>
            <w:r w:rsidR="001333FA" w:rsidRPr="007822A8">
              <w:rPr>
                <w:noProof/>
                <w:webHidden/>
              </w:rPr>
            </w:r>
            <w:r w:rsidR="001333FA" w:rsidRPr="007822A8">
              <w:rPr>
                <w:noProof/>
                <w:webHidden/>
              </w:rPr>
              <w:fldChar w:fldCharType="separate"/>
            </w:r>
            <w:r w:rsidR="001333FA" w:rsidRPr="007822A8">
              <w:rPr>
                <w:noProof/>
                <w:webHidden/>
              </w:rPr>
              <w:t>29</w:t>
            </w:r>
            <w:r w:rsidR="001333FA" w:rsidRPr="007822A8">
              <w:rPr>
                <w:noProof/>
                <w:webHidden/>
              </w:rPr>
              <w:fldChar w:fldCharType="end"/>
            </w:r>
          </w:hyperlink>
        </w:p>
        <w:p w14:paraId="48809FF0" w14:textId="77777777" w:rsidR="001333FA" w:rsidRPr="007822A8" w:rsidRDefault="00000000" w:rsidP="001333FA">
          <w:pPr>
            <w:pStyle w:val="Mucluc2"/>
            <w:tabs>
              <w:tab w:val="right" w:leader="dot" w:pos="9111"/>
            </w:tabs>
            <w:rPr>
              <w:rFonts w:eastAsiaTheme="minorEastAsia"/>
              <w:noProof/>
              <w:sz w:val="22"/>
              <w:szCs w:val="22"/>
            </w:rPr>
          </w:pPr>
          <w:hyperlink w:anchor="_Toc134972865" w:history="1">
            <w:r w:rsidR="001333FA" w:rsidRPr="007822A8">
              <w:rPr>
                <w:rStyle w:val="Siuktni"/>
                <w:noProof/>
                <w:color w:val="auto"/>
              </w:rPr>
              <w:t>Bảng 5.12. Bảng đặc tả Usecase xem điểm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_Toc134972865 \h </w:instrText>
            </w:r>
            <w:r w:rsidR="001333FA" w:rsidRPr="007822A8">
              <w:rPr>
                <w:noProof/>
                <w:webHidden/>
              </w:rPr>
            </w:r>
            <w:r w:rsidR="001333FA" w:rsidRPr="007822A8">
              <w:rPr>
                <w:noProof/>
                <w:webHidden/>
              </w:rPr>
              <w:fldChar w:fldCharType="separate"/>
            </w:r>
            <w:r w:rsidR="001333FA" w:rsidRPr="007822A8">
              <w:rPr>
                <w:noProof/>
                <w:webHidden/>
              </w:rPr>
              <w:t>31</w:t>
            </w:r>
            <w:r w:rsidR="001333FA" w:rsidRPr="007822A8">
              <w:rPr>
                <w:noProof/>
                <w:webHidden/>
              </w:rPr>
              <w:fldChar w:fldCharType="end"/>
            </w:r>
          </w:hyperlink>
        </w:p>
        <w:p w14:paraId="09848A4A" w14:textId="77777777" w:rsidR="001333FA" w:rsidRPr="007822A8" w:rsidRDefault="00000000" w:rsidP="001333FA">
          <w:pPr>
            <w:pStyle w:val="Mucluc2"/>
            <w:tabs>
              <w:tab w:val="right" w:leader="dot" w:pos="9111"/>
            </w:tabs>
            <w:rPr>
              <w:rFonts w:eastAsiaTheme="minorEastAsia"/>
              <w:noProof/>
              <w:sz w:val="22"/>
              <w:szCs w:val="22"/>
            </w:rPr>
          </w:pPr>
          <w:hyperlink w:anchor="_Toc134972866" w:history="1">
            <w:r w:rsidR="001333FA" w:rsidRPr="007822A8">
              <w:rPr>
                <w:rStyle w:val="Siuktni"/>
                <w:noProof/>
                <w:color w:val="auto"/>
              </w:rPr>
              <w:t>Bảng 5.13. Bảng đặc tả Usecase tìm kiếm điểm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_Toc134972866 \h </w:instrText>
            </w:r>
            <w:r w:rsidR="001333FA" w:rsidRPr="007822A8">
              <w:rPr>
                <w:noProof/>
                <w:webHidden/>
              </w:rPr>
            </w:r>
            <w:r w:rsidR="001333FA" w:rsidRPr="007822A8">
              <w:rPr>
                <w:noProof/>
                <w:webHidden/>
              </w:rPr>
              <w:fldChar w:fldCharType="separate"/>
            </w:r>
            <w:r w:rsidR="001333FA" w:rsidRPr="007822A8">
              <w:rPr>
                <w:noProof/>
                <w:webHidden/>
              </w:rPr>
              <w:t>33</w:t>
            </w:r>
            <w:r w:rsidR="001333FA" w:rsidRPr="007822A8">
              <w:rPr>
                <w:noProof/>
                <w:webHidden/>
              </w:rPr>
              <w:fldChar w:fldCharType="end"/>
            </w:r>
          </w:hyperlink>
        </w:p>
        <w:p w14:paraId="3CB9F307" w14:textId="77777777" w:rsidR="001333FA" w:rsidRPr="007822A8" w:rsidRDefault="00000000" w:rsidP="001333FA">
          <w:pPr>
            <w:pStyle w:val="Mucluc2"/>
            <w:tabs>
              <w:tab w:val="right" w:leader="dot" w:pos="9111"/>
            </w:tabs>
            <w:rPr>
              <w:rFonts w:eastAsiaTheme="minorEastAsia"/>
              <w:noProof/>
              <w:sz w:val="22"/>
              <w:szCs w:val="22"/>
            </w:rPr>
          </w:pPr>
          <w:hyperlink w:anchor="_Toc134972867" w:history="1">
            <w:r w:rsidR="001333FA" w:rsidRPr="007822A8">
              <w:rPr>
                <w:rStyle w:val="Siuktni"/>
                <w:noProof/>
                <w:color w:val="auto"/>
              </w:rPr>
              <w:t>Bảng 5.14. Bảng đặc tả Usecase làm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_Toc134972867 \h </w:instrText>
            </w:r>
            <w:r w:rsidR="001333FA" w:rsidRPr="007822A8">
              <w:rPr>
                <w:noProof/>
                <w:webHidden/>
              </w:rPr>
            </w:r>
            <w:r w:rsidR="001333FA" w:rsidRPr="007822A8">
              <w:rPr>
                <w:noProof/>
                <w:webHidden/>
              </w:rPr>
              <w:fldChar w:fldCharType="separate"/>
            </w:r>
            <w:r w:rsidR="001333FA" w:rsidRPr="007822A8">
              <w:rPr>
                <w:noProof/>
                <w:webHidden/>
              </w:rPr>
              <w:t>35</w:t>
            </w:r>
            <w:r w:rsidR="001333FA" w:rsidRPr="007822A8">
              <w:rPr>
                <w:noProof/>
                <w:webHidden/>
              </w:rPr>
              <w:fldChar w:fldCharType="end"/>
            </w:r>
          </w:hyperlink>
        </w:p>
        <w:p w14:paraId="44AD2B95" w14:textId="08B0FDCB" w:rsidR="001333FA" w:rsidRPr="007822A8" w:rsidRDefault="00000000" w:rsidP="001333FA">
          <w:pPr>
            <w:pStyle w:val="Mucluc1"/>
            <w:tabs>
              <w:tab w:val="right" w:leader="dot" w:pos="9111"/>
            </w:tabs>
            <w:rPr>
              <w:rFonts w:eastAsiaTheme="minorEastAsia"/>
              <w:noProof/>
              <w:sz w:val="22"/>
              <w:szCs w:val="22"/>
            </w:rPr>
          </w:pPr>
          <w:hyperlink w:anchor="_Toc134972868" w:history="1">
            <w:r w:rsidR="001333FA" w:rsidRPr="007822A8">
              <w:rPr>
                <w:rStyle w:val="Siuktni"/>
                <w:noProof/>
                <w:color w:val="auto"/>
              </w:rPr>
              <w:t>CHƯƠNG 2 : GIAO DIỆN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_Toc134972868 \h </w:instrText>
            </w:r>
            <w:r w:rsidR="001333FA" w:rsidRPr="007822A8">
              <w:rPr>
                <w:noProof/>
                <w:webHidden/>
              </w:rPr>
            </w:r>
            <w:r w:rsidR="001333FA" w:rsidRPr="007822A8">
              <w:rPr>
                <w:noProof/>
                <w:webHidden/>
              </w:rPr>
              <w:fldChar w:fldCharType="separate"/>
            </w:r>
            <w:r w:rsidR="001333FA" w:rsidRPr="007822A8">
              <w:rPr>
                <w:noProof/>
                <w:webHidden/>
              </w:rPr>
              <w:fldChar w:fldCharType="end"/>
            </w:r>
          </w:hyperlink>
          <w:r w:rsidR="001C23FD">
            <w:rPr>
              <w:noProof/>
            </w:rPr>
            <w:t>56</w:t>
          </w:r>
        </w:p>
        <w:p w14:paraId="426DDD61" w14:textId="245622B1" w:rsidR="001333FA" w:rsidRPr="007822A8" w:rsidRDefault="00000000" w:rsidP="001333FA">
          <w:pPr>
            <w:pStyle w:val="Mucluc1"/>
            <w:tabs>
              <w:tab w:val="right" w:leader="dot" w:pos="9111"/>
            </w:tabs>
            <w:rPr>
              <w:rFonts w:eastAsiaTheme="minorEastAsia"/>
              <w:noProof/>
              <w:sz w:val="22"/>
              <w:szCs w:val="22"/>
            </w:rPr>
          </w:pPr>
          <w:hyperlink w:anchor="_Toc134972869" w:history="1">
            <w:r w:rsidR="001333FA" w:rsidRPr="007822A8">
              <w:rPr>
                <w:rStyle w:val="Siuktni"/>
                <w:noProof/>
                <w:color w:val="auto"/>
              </w:rPr>
              <w:t>TÀI LIỆU THAM KHẢO</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_Toc134972869 \h </w:instrText>
            </w:r>
            <w:r w:rsidR="001333FA" w:rsidRPr="007822A8">
              <w:rPr>
                <w:noProof/>
                <w:webHidden/>
              </w:rPr>
            </w:r>
            <w:r w:rsidR="001333FA" w:rsidRPr="007822A8">
              <w:rPr>
                <w:noProof/>
                <w:webHidden/>
              </w:rPr>
              <w:fldChar w:fldCharType="separate"/>
            </w:r>
            <w:r w:rsidR="001333FA" w:rsidRPr="007822A8">
              <w:rPr>
                <w:noProof/>
                <w:webHidden/>
              </w:rPr>
              <w:fldChar w:fldCharType="end"/>
            </w:r>
          </w:hyperlink>
          <w:r w:rsidR="001C23FD">
            <w:rPr>
              <w:noProof/>
            </w:rPr>
            <w:t>64</w:t>
          </w:r>
        </w:p>
        <w:p w14:paraId="0BD29B72" w14:textId="77777777" w:rsidR="001333FA" w:rsidRPr="007822A8" w:rsidRDefault="001333FA" w:rsidP="001333FA">
          <w:r w:rsidRPr="007822A8">
            <w:rPr>
              <w:b/>
              <w:bCs/>
              <w:noProof/>
            </w:rPr>
            <w:fldChar w:fldCharType="end"/>
          </w:r>
        </w:p>
      </w:sdtContent>
    </w:sdt>
    <w:p w14:paraId="29A229A6" w14:textId="77777777" w:rsidR="001333FA" w:rsidRPr="007822A8" w:rsidRDefault="001333FA" w:rsidP="001333FA">
      <w:pPr>
        <w:spacing w:after="200" w:line="276" w:lineRule="auto"/>
        <w:rPr>
          <w:b/>
          <w:bCs/>
          <w:sz w:val="26"/>
          <w:szCs w:val="26"/>
        </w:rPr>
      </w:pPr>
    </w:p>
    <w:p w14:paraId="4D2498D9" w14:textId="77777777" w:rsidR="001333FA" w:rsidRPr="007822A8" w:rsidRDefault="001333FA" w:rsidP="001333FA">
      <w:pPr>
        <w:spacing w:after="200" w:line="276" w:lineRule="auto"/>
        <w:rPr>
          <w:sz w:val="26"/>
          <w:szCs w:val="26"/>
        </w:rPr>
      </w:pPr>
      <w:r w:rsidRPr="007822A8">
        <w:rPr>
          <w:sz w:val="26"/>
          <w:szCs w:val="26"/>
        </w:rPr>
        <w:br w:type="page"/>
      </w:r>
    </w:p>
    <w:p w14:paraId="1008AAFB" w14:textId="77777777" w:rsidR="001333FA" w:rsidRPr="007822A8" w:rsidRDefault="001333FA" w:rsidP="001333FA">
      <w:pPr>
        <w:spacing w:after="200" w:line="276" w:lineRule="auto"/>
        <w:rPr>
          <w:sz w:val="26"/>
          <w:szCs w:val="26"/>
        </w:rPr>
      </w:pPr>
    </w:p>
    <w:p w14:paraId="3794131C" w14:textId="77777777" w:rsidR="001333FA" w:rsidRPr="007822A8" w:rsidRDefault="001333FA" w:rsidP="007822A8">
      <w:pPr>
        <w:pStyle w:val="u1"/>
        <w:jc w:val="center"/>
        <w:rPr>
          <w:rFonts w:ascii="Times New Roman" w:hAnsi="Times New Roman" w:cs="Times New Roman"/>
          <w:color w:val="auto"/>
        </w:rPr>
      </w:pPr>
      <w:bookmarkStart w:id="9" w:name="_Toc134972854"/>
      <w:r w:rsidRPr="007822A8">
        <w:rPr>
          <w:rFonts w:ascii="Times New Roman" w:hAnsi="Times New Roman" w:cs="Times New Roman"/>
          <w:color w:val="auto"/>
        </w:rPr>
        <w:t>CHƯƠNG 1 : TỔNG QUAN ĐỀ TÀI</w:t>
      </w:r>
      <w:bookmarkEnd w:id="9"/>
    </w:p>
    <w:p w14:paraId="46ADEE4A" w14:textId="77777777" w:rsidR="001333FA" w:rsidRPr="007822A8" w:rsidRDefault="001333FA" w:rsidP="001333FA"/>
    <w:p w14:paraId="199B73E9" w14:textId="77777777" w:rsidR="001333FA" w:rsidRPr="007822A8" w:rsidRDefault="001333FA" w:rsidP="001333FA"/>
    <w:p w14:paraId="5968E8F9" w14:textId="2AD18F95" w:rsidR="001333FA" w:rsidRPr="001C23FD" w:rsidRDefault="001333FA" w:rsidP="007822A8">
      <w:pPr>
        <w:pStyle w:val="u2"/>
        <w:numPr>
          <w:ilvl w:val="0"/>
          <w:numId w:val="32"/>
        </w:numPr>
        <w:ind w:left="720" w:hanging="360"/>
        <w:rPr>
          <w:rFonts w:ascii="Times New Roman" w:hAnsi="Times New Roman" w:cs="Times New Roman"/>
          <w:color w:val="auto"/>
        </w:rPr>
      </w:pPr>
      <w:r w:rsidRPr="001C23FD">
        <w:rPr>
          <w:rFonts w:ascii="Times New Roman" w:hAnsi="Times New Roman" w:cs="Times New Roman"/>
          <w:color w:val="auto"/>
        </w:rPr>
        <w:t>Giới thiệu đề tài:</w:t>
      </w:r>
    </w:p>
    <w:p w14:paraId="28BE8B8C" w14:textId="77777777" w:rsidR="001333FA" w:rsidRPr="001C23FD" w:rsidRDefault="001333FA" w:rsidP="001333FA">
      <w:pPr>
        <w:pStyle w:val="u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t>Đặc tả</w:t>
      </w:r>
    </w:p>
    <w:p w14:paraId="30FC53B3" w14:textId="77777777" w:rsidR="001333FA" w:rsidRPr="007822A8" w:rsidRDefault="001333FA" w:rsidP="001333FA">
      <w:pPr>
        <w:pStyle w:val="oancuaDanhsach"/>
        <w:rPr>
          <w:rFonts w:ascii="Times New Roman" w:hAnsi="Times New Roman" w:cs="Times New Roman"/>
          <w:sz w:val="26"/>
          <w:szCs w:val="26"/>
          <w:lang w:val="en-US"/>
        </w:rPr>
      </w:pPr>
    </w:p>
    <w:p w14:paraId="5B23CBB3" w14:textId="77777777" w:rsidR="001333FA" w:rsidRPr="007822A8" w:rsidRDefault="001333FA" w:rsidP="001333FA">
      <w:pPr>
        <w:pStyle w:val="oancuaDanhsach"/>
        <w:rPr>
          <w:rFonts w:ascii="Times New Roman" w:hAnsi="Times New Roman" w:cs="Times New Roman"/>
          <w:sz w:val="26"/>
          <w:szCs w:val="26"/>
          <w:lang w:val="en-US"/>
        </w:rPr>
      </w:pPr>
      <w:r w:rsidRPr="007822A8">
        <w:rPr>
          <w:rFonts w:ascii="Times New Roman" w:hAnsi="Times New Roman" w:cs="Times New Roman"/>
          <w:sz w:val="26"/>
          <w:szCs w:val="26"/>
          <w:lang w:val="en-US"/>
        </w:rPr>
        <w:t>Đây là một trang web được thiết kế nhằm mục đích cho sinh viên thi các bài kiểm tra trắc nghiệm online.</w:t>
      </w:r>
    </w:p>
    <w:p w14:paraId="074A6B6C" w14:textId="77777777" w:rsidR="001333FA" w:rsidRPr="007822A8" w:rsidRDefault="001333FA" w:rsidP="001333FA">
      <w:pPr>
        <w:pStyle w:val="oancuaDanhsach"/>
        <w:rPr>
          <w:rFonts w:ascii="Times New Roman" w:hAnsi="Times New Roman" w:cs="Times New Roman"/>
          <w:sz w:val="26"/>
          <w:szCs w:val="26"/>
          <w:lang w:val="en-US"/>
        </w:rPr>
      </w:pPr>
    </w:p>
    <w:p w14:paraId="4D07B619" w14:textId="77777777" w:rsidR="001333FA" w:rsidRPr="007822A8" w:rsidRDefault="001333FA" w:rsidP="001333FA">
      <w:pPr>
        <w:pStyle w:val="oancuaDanhsach"/>
        <w:rPr>
          <w:rFonts w:ascii="Times New Roman" w:hAnsi="Times New Roman" w:cs="Times New Roman"/>
          <w:sz w:val="26"/>
          <w:szCs w:val="26"/>
          <w:lang w:val="en-US"/>
        </w:rPr>
      </w:pPr>
      <w:r w:rsidRPr="007822A8">
        <w:rPr>
          <w:rFonts w:ascii="Times New Roman" w:hAnsi="Times New Roman" w:cs="Times New Roman"/>
          <w:sz w:val="26"/>
          <w:szCs w:val="26"/>
          <w:lang w:val="en-US"/>
        </w:rPr>
        <w:t>Chương trình sẽ bao gồm 2 quyền, bao gồm quyền quản trị trang web (admin) và người dùng cuối (sinh viên vào thi trắc nghiệm).</w:t>
      </w:r>
    </w:p>
    <w:p w14:paraId="3BE1A8D6" w14:textId="77777777" w:rsidR="001333FA" w:rsidRPr="007822A8" w:rsidRDefault="001333FA" w:rsidP="001333FA">
      <w:pPr>
        <w:pStyle w:val="oancuaDanhsach"/>
        <w:numPr>
          <w:ilvl w:val="0"/>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Quyền admin( có thể đăng kí tài khoản thông qua mail): </w:t>
      </w:r>
    </w:p>
    <w:p w14:paraId="5B16E5B8"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Tạo account cho sinh viên để có thể đăng nhập vào hệ thống</w:t>
      </w:r>
    </w:p>
    <w:p w14:paraId="1877A4BB"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Tạo các bài thi với số lượng câu hỏi tương ứng, số lượng câu trả lời, thời gian làm bài thi.</w:t>
      </w:r>
    </w:p>
    <w:p w14:paraId="40F74817"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Xem, tìm kiếm danh sách và thông tin của các sinh viên, cập nhật thông tin của một sinh viên (ngày sinh, mã số sv ….), lịch thi và lịch sử thi của sinh viên, xóa sinh viên khỏi hệ thống </w:t>
      </w:r>
    </w:p>
    <w:p w14:paraId="69956FFF"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Xem, tìm kiếm danh sách các bài thi,xem các sinh viên nào đã thi và điểm của từng sinh viên. Thay đổi bài thi hoặc xóa bài thi</w:t>
      </w:r>
    </w:p>
    <w:p w14:paraId="24F67B15" w14:textId="77777777" w:rsidR="001333FA" w:rsidRPr="007822A8" w:rsidRDefault="001333FA" w:rsidP="001333FA">
      <w:pPr>
        <w:pStyle w:val="oancuaDanhsach"/>
        <w:numPr>
          <w:ilvl w:val="0"/>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Quyền sinh viên (user):</w:t>
      </w:r>
    </w:p>
    <w:p w14:paraId="1EDC8842"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Đăng nhập vào hệ thống web.</w:t>
      </w:r>
    </w:p>
    <w:p w14:paraId="0D64053A"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Xem thông tin của sinh viên, xem lịch sử các bài thi, xem lịch thi, làm bài thi.</w:t>
      </w:r>
    </w:p>
    <w:p w14:paraId="51292CDB" w14:textId="77777777" w:rsidR="001333FA" w:rsidRPr="007822A8" w:rsidRDefault="001333FA" w:rsidP="001333FA">
      <w:pPr>
        <w:pStyle w:val="oancuaDanhsach"/>
        <w:numPr>
          <w:ilvl w:val="0"/>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Các chức năng chính của web:</w:t>
      </w:r>
    </w:p>
    <w:p w14:paraId="33AA9C89"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Xem tổng số câu hỏi của bài thi, thời gian thi, thời gian làm bài. Nếu hết thời gian thi sẽ tự động nộp bài</w:t>
      </w:r>
    </w:p>
    <w:p w14:paraId="3343F87B"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Trong bài thi, sẽ cập nhật màu trạng thái của các câu hỏi (Màu xanh: đã tích, chưa tô màu là chưa tích). Khi submit bài thi sẽ hiển thị thông báo về việc có chắc chắn nộp bài thi và khi thành công sẽ hiển thị số điểm và tổng số câu trả lời đúng.</w:t>
      </w:r>
    </w:p>
    <w:p w14:paraId="51A04FD0"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Quy định điểm: Tính theo thang điểm 10, nếu chọn sai thì không được điểm, đúng thì được cộng thêm điểm (điểm cộng = 10 / số lượng câu hỏi).</w:t>
      </w:r>
    </w:p>
    <w:p w14:paraId="0E22C332" w14:textId="77777777" w:rsidR="001333FA" w:rsidRPr="007822A8" w:rsidRDefault="001333FA" w:rsidP="001333FA">
      <w:pPr>
        <w:pStyle w:val="oancuaDanhsach"/>
        <w:ind w:left="1800"/>
        <w:rPr>
          <w:rFonts w:ascii="Times New Roman" w:hAnsi="Times New Roman" w:cs="Times New Roman"/>
          <w:lang w:val="en-US"/>
        </w:rPr>
      </w:pPr>
    </w:p>
    <w:p w14:paraId="66A70677" w14:textId="77777777" w:rsidR="001333FA" w:rsidRPr="001C23FD" w:rsidRDefault="001333FA" w:rsidP="001333FA">
      <w:pPr>
        <w:pStyle w:val="u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t xml:space="preserve">Danh </w:t>
      </w:r>
      <w:r w:rsidRPr="001C23FD">
        <w:rPr>
          <w:rStyle w:val="u3Char"/>
          <w:rFonts w:ascii="Times New Roman" w:hAnsi="Times New Roman" w:cs="Times New Roman"/>
          <w:b/>
          <w:bCs/>
          <w:color w:val="auto"/>
          <w:sz w:val="26"/>
          <w:szCs w:val="26"/>
        </w:rPr>
        <w:t>sách</w:t>
      </w:r>
      <w:r w:rsidRPr="001C23FD">
        <w:rPr>
          <w:rFonts w:ascii="Times New Roman" w:hAnsi="Times New Roman" w:cs="Times New Roman"/>
          <w:color w:val="auto"/>
          <w:sz w:val="26"/>
          <w:szCs w:val="26"/>
        </w:rPr>
        <w:t xml:space="preserve"> các tác nhân</w:t>
      </w:r>
    </w:p>
    <w:p w14:paraId="30AFF100"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Look w:val="04A0" w:firstRow="1" w:lastRow="0" w:firstColumn="1" w:lastColumn="0" w:noHBand="0" w:noVBand="1"/>
      </w:tblPr>
      <w:tblGrid>
        <w:gridCol w:w="1255"/>
        <w:gridCol w:w="3150"/>
        <w:gridCol w:w="4611"/>
      </w:tblGrid>
      <w:tr w:rsidR="007822A8" w:rsidRPr="007822A8" w14:paraId="6039D08B" w14:textId="77777777" w:rsidTr="006B3309">
        <w:tc>
          <w:tcPr>
            <w:tcW w:w="1255" w:type="dxa"/>
          </w:tcPr>
          <w:p w14:paraId="68BD6ACF" w14:textId="77777777" w:rsidR="001333FA" w:rsidRPr="007822A8" w:rsidRDefault="001333FA" w:rsidP="006B3309">
            <w:pPr>
              <w:jc w:val="center"/>
              <w:rPr>
                <w:b/>
                <w:bCs/>
                <w:sz w:val="26"/>
                <w:szCs w:val="26"/>
              </w:rPr>
            </w:pPr>
            <w:r w:rsidRPr="007822A8">
              <w:rPr>
                <w:b/>
                <w:bCs/>
                <w:sz w:val="26"/>
                <w:szCs w:val="26"/>
              </w:rPr>
              <w:t>ID</w:t>
            </w:r>
          </w:p>
        </w:tc>
        <w:tc>
          <w:tcPr>
            <w:tcW w:w="3150" w:type="dxa"/>
          </w:tcPr>
          <w:p w14:paraId="45B770EC" w14:textId="77777777" w:rsidR="001333FA" w:rsidRPr="007822A8" w:rsidRDefault="001333FA" w:rsidP="006B3309">
            <w:pPr>
              <w:jc w:val="center"/>
              <w:rPr>
                <w:b/>
                <w:bCs/>
                <w:sz w:val="26"/>
                <w:szCs w:val="26"/>
              </w:rPr>
            </w:pPr>
            <w:r w:rsidRPr="007822A8">
              <w:rPr>
                <w:b/>
                <w:bCs/>
                <w:sz w:val="26"/>
                <w:szCs w:val="26"/>
              </w:rPr>
              <w:t>Tác nhân</w:t>
            </w:r>
          </w:p>
        </w:tc>
        <w:tc>
          <w:tcPr>
            <w:tcW w:w="4611" w:type="dxa"/>
          </w:tcPr>
          <w:p w14:paraId="2973F2E4" w14:textId="77777777" w:rsidR="001333FA" w:rsidRPr="007822A8" w:rsidRDefault="001333FA" w:rsidP="006B3309">
            <w:pPr>
              <w:jc w:val="center"/>
              <w:rPr>
                <w:b/>
                <w:bCs/>
                <w:sz w:val="26"/>
                <w:szCs w:val="26"/>
              </w:rPr>
            </w:pPr>
            <w:r w:rsidRPr="007822A8">
              <w:rPr>
                <w:b/>
                <w:bCs/>
                <w:sz w:val="26"/>
                <w:szCs w:val="26"/>
              </w:rPr>
              <w:t>Mô tả</w:t>
            </w:r>
          </w:p>
        </w:tc>
      </w:tr>
      <w:tr w:rsidR="007822A8" w:rsidRPr="007822A8" w14:paraId="48F4C2F8" w14:textId="77777777" w:rsidTr="006B3309">
        <w:tc>
          <w:tcPr>
            <w:tcW w:w="1255" w:type="dxa"/>
            <w:vAlign w:val="center"/>
          </w:tcPr>
          <w:p w14:paraId="25025BC9" w14:textId="77777777" w:rsidR="001333FA" w:rsidRPr="007822A8" w:rsidRDefault="001333FA" w:rsidP="006B3309">
            <w:pPr>
              <w:jc w:val="center"/>
              <w:rPr>
                <w:sz w:val="26"/>
                <w:szCs w:val="26"/>
              </w:rPr>
            </w:pPr>
            <w:r w:rsidRPr="007822A8">
              <w:rPr>
                <w:sz w:val="26"/>
                <w:szCs w:val="26"/>
              </w:rPr>
              <w:t>AT01</w:t>
            </w:r>
          </w:p>
        </w:tc>
        <w:tc>
          <w:tcPr>
            <w:tcW w:w="3150" w:type="dxa"/>
            <w:vAlign w:val="center"/>
          </w:tcPr>
          <w:p w14:paraId="6687E816" w14:textId="77777777" w:rsidR="001333FA" w:rsidRPr="007822A8" w:rsidRDefault="001333FA" w:rsidP="006B3309">
            <w:pPr>
              <w:tabs>
                <w:tab w:val="center" w:pos="1467"/>
                <w:tab w:val="right" w:pos="2934"/>
              </w:tabs>
              <w:jc w:val="center"/>
              <w:rPr>
                <w:sz w:val="26"/>
                <w:szCs w:val="26"/>
              </w:rPr>
            </w:pPr>
            <w:r w:rsidRPr="007822A8">
              <w:rPr>
                <w:sz w:val="26"/>
                <w:szCs w:val="26"/>
              </w:rPr>
              <w:t>Quản trị viên</w:t>
            </w:r>
          </w:p>
        </w:tc>
        <w:tc>
          <w:tcPr>
            <w:tcW w:w="4611" w:type="dxa"/>
            <w:vAlign w:val="center"/>
          </w:tcPr>
          <w:p w14:paraId="06DF8B6F" w14:textId="77777777" w:rsidR="001333FA" w:rsidRPr="007822A8" w:rsidRDefault="001333FA" w:rsidP="006B3309">
            <w:pPr>
              <w:jc w:val="center"/>
              <w:rPr>
                <w:sz w:val="26"/>
                <w:szCs w:val="26"/>
              </w:rPr>
            </w:pPr>
            <w:r w:rsidRPr="007822A8">
              <w:rPr>
                <w:sz w:val="26"/>
                <w:szCs w:val="26"/>
              </w:rPr>
              <w:t xml:space="preserve">Là người quản trị của web </w:t>
            </w:r>
          </w:p>
        </w:tc>
      </w:tr>
      <w:tr w:rsidR="007822A8" w:rsidRPr="007822A8" w14:paraId="406F2B1C" w14:textId="77777777" w:rsidTr="006B3309">
        <w:tc>
          <w:tcPr>
            <w:tcW w:w="1255" w:type="dxa"/>
            <w:vAlign w:val="center"/>
          </w:tcPr>
          <w:p w14:paraId="70E86CEC" w14:textId="77777777" w:rsidR="001333FA" w:rsidRPr="007822A8" w:rsidRDefault="001333FA" w:rsidP="006B3309">
            <w:pPr>
              <w:jc w:val="center"/>
              <w:rPr>
                <w:sz w:val="26"/>
                <w:szCs w:val="26"/>
              </w:rPr>
            </w:pPr>
            <w:r w:rsidRPr="007822A8">
              <w:rPr>
                <w:sz w:val="26"/>
                <w:szCs w:val="26"/>
              </w:rPr>
              <w:t>AT02</w:t>
            </w:r>
          </w:p>
        </w:tc>
        <w:tc>
          <w:tcPr>
            <w:tcW w:w="3150" w:type="dxa"/>
            <w:vAlign w:val="center"/>
          </w:tcPr>
          <w:p w14:paraId="1FA788DB" w14:textId="77777777" w:rsidR="001333FA" w:rsidRPr="007822A8" w:rsidRDefault="001333FA" w:rsidP="006B3309">
            <w:pPr>
              <w:jc w:val="center"/>
              <w:rPr>
                <w:sz w:val="26"/>
                <w:szCs w:val="26"/>
              </w:rPr>
            </w:pPr>
            <w:r w:rsidRPr="007822A8">
              <w:rPr>
                <w:sz w:val="26"/>
                <w:szCs w:val="26"/>
              </w:rPr>
              <w:t>Sinh viên</w:t>
            </w:r>
          </w:p>
        </w:tc>
        <w:tc>
          <w:tcPr>
            <w:tcW w:w="4611" w:type="dxa"/>
            <w:vAlign w:val="center"/>
          </w:tcPr>
          <w:p w14:paraId="7939FB6B" w14:textId="77777777" w:rsidR="001333FA" w:rsidRPr="007822A8" w:rsidRDefault="001333FA" w:rsidP="006B3309">
            <w:pPr>
              <w:jc w:val="center"/>
              <w:rPr>
                <w:sz w:val="26"/>
                <w:szCs w:val="26"/>
              </w:rPr>
            </w:pPr>
            <w:r w:rsidRPr="007822A8">
              <w:rPr>
                <w:sz w:val="26"/>
                <w:szCs w:val="26"/>
              </w:rPr>
              <w:t>Là người trực tiếp tham gia làm bài thi</w:t>
            </w:r>
          </w:p>
        </w:tc>
      </w:tr>
    </w:tbl>
    <w:p w14:paraId="03D5B91A" w14:textId="77777777" w:rsidR="001333FA" w:rsidRPr="007822A8" w:rsidRDefault="001333FA" w:rsidP="001333FA">
      <w:pPr>
        <w:ind w:left="360"/>
      </w:pPr>
    </w:p>
    <w:p w14:paraId="392ACB73" w14:textId="77777777" w:rsidR="001333FA" w:rsidRPr="007822A8" w:rsidRDefault="001333FA" w:rsidP="001333FA">
      <w:pPr>
        <w:ind w:left="360"/>
      </w:pPr>
    </w:p>
    <w:p w14:paraId="39CBCCAD" w14:textId="77777777" w:rsidR="001333FA" w:rsidRPr="007822A8" w:rsidRDefault="001333FA" w:rsidP="001333FA">
      <w:pPr>
        <w:ind w:left="360"/>
      </w:pPr>
    </w:p>
    <w:p w14:paraId="5A77D0C7" w14:textId="77777777" w:rsidR="001333FA" w:rsidRPr="007822A8" w:rsidRDefault="001333FA" w:rsidP="001333FA">
      <w:pPr>
        <w:ind w:left="360"/>
      </w:pPr>
    </w:p>
    <w:p w14:paraId="41914A85" w14:textId="77777777" w:rsidR="001333FA" w:rsidRPr="007822A8" w:rsidRDefault="001333FA" w:rsidP="001333FA">
      <w:pPr>
        <w:ind w:left="360"/>
      </w:pPr>
    </w:p>
    <w:p w14:paraId="7DE49D30" w14:textId="77777777" w:rsidR="001333FA" w:rsidRPr="001C23FD" w:rsidRDefault="001333FA" w:rsidP="001333FA">
      <w:pPr>
        <w:pStyle w:val="u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t>Danh sách các Usecase</w:t>
      </w:r>
    </w:p>
    <w:p w14:paraId="466F4894" w14:textId="77777777" w:rsidR="001333FA" w:rsidRPr="007822A8" w:rsidRDefault="001333FA" w:rsidP="001333FA">
      <w:pPr>
        <w:rPr>
          <w:b/>
          <w:bCs/>
          <w:sz w:val="26"/>
          <w:szCs w:val="26"/>
        </w:rPr>
      </w:pPr>
    </w:p>
    <w:tbl>
      <w:tblPr>
        <w:tblStyle w:val="LiBang"/>
        <w:tblW w:w="0" w:type="auto"/>
        <w:tblInd w:w="-5" w:type="dxa"/>
        <w:tblLook w:val="04A0" w:firstRow="1" w:lastRow="0" w:firstColumn="1" w:lastColumn="0" w:noHBand="0" w:noVBand="1"/>
      </w:tblPr>
      <w:tblGrid>
        <w:gridCol w:w="1260"/>
        <w:gridCol w:w="2160"/>
        <w:gridCol w:w="3513"/>
        <w:gridCol w:w="2088"/>
      </w:tblGrid>
      <w:tr w:rsidR="007822A8" w:rsidRPr="007822A8" w14:paraId="61CB22F3" w14:textId="77777777" w:rsidTr="006B3309">
        <w:tc>
          <w:tcPr>
            <w:tcW w:w="1260" w:type="dxa"/>
            <w:vAlign w:val="center"/>
          </w:tcPr>
          <w:p w14:paraId="36401F45"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ID</w:t>
            </w:r>
          </w:p>
        </w:tc>
        <w:tc>
          <w:tcPr>
            <w:tcW w:w="2160" w:type="dxa"/>
            <w:vAlign w:val="center"/>
          </w:tcPr>
          <w:p w14:paraId="54FC7B2C"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Usecase</w:t>
            </w:r>
          </w:p>
        </w:tc>
        <w:tc>
          <w:tcPr>
            <w:tcW w:w="3513" w:type="dxa"/>
            <w:vAlign w:val="center"/>
          </w:tcPr>
          <w:p w14:paraId="750E3068"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Mô tả</w:t>
            </w:r>
          </w:p>
        </w:tc>
        <w:tc>
          <w:tcPr>
            <w:tcW w:w="2088" w:type="dxa"/>
            <w:vAlign w:val="center"/>
          </w:tcPr>
          <w:p w14:paraId="3C63F56D"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Tác nhân tương ứng</w:t>
            </w:r>
          </w:p>
        </w:tc>
      </w:tr>
      <w:tr w:rsidR="007822A8" w:rsidRPr="007822A8" w14:paraId="12430189" w14:textId="77777777" w:rsidTr="006B3309">
        <w:tc>
          <w:tcPr>
            <w:tcW w:w="1260" w:type="dxa"/>
            <w:vAlign w:val="center"/>
          </w:tcPr>
          <w:p w14:paraId="4908A1A3"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UC1</w:t>
            </w:r>
          </w:p>
        </w:tc>
        <w:tc>
          <w:tcPr>
            <w:tcW w:w="2160" w:type="dxa"/>
            <w:vAlign w:val="center"/>
          </w:tcPr>
          <w:p w14:paraId="6B2DD07D"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10" w:name="_Hlk135003736"/>
            <w:r w:rsidRPr="007822A8">
              <w:rPr>
                <w:rFonts w:ascii="Times New Roman" w:hAnsi="Times New Roman" w:cs="Times New Roman"/>
                <w:sz w:val="26"/>
                <w:szCs w:val="26"/>
                <w:lang w:val="en-US"/>
              </w:rPr>
              <w:t>Đăng  nhập</w:t>
            </w:r>
            <w:bookmarkEnd w:id="10"/>
          </w:p>
        </w:tc>
        <w:tc>
          <w:tcPr>
            <w:tcW w:w="3513" w:type="dxa"/>
            <w:vAlign w:val="center"/>
          </w:tcPr>
          <w:p w14:paraId="57A4494A" w14:textId="77777777" w:rsidR="001333FA" w:rsidRPr="007822A8" w:rsidRDefault="001333FA" w:rsidP="006B3309">
            <w:pPr>
              <w:rPr>
                <w:sz w:val="26"/>
                <w:szCs w:val="26"/>
              </w:rPr>
            </w:pPr>
            <w:r w:rsidRPr="007822A8">
              <w:rPr>
                <w:sz w:val="26"/>
                <w:szCs w:val="26"/>
              </w:rPr>
              <w:t>Khi muốn vào hệ thống thì sinh viên và quản trị viên phải đăng nhập vào trang chủ hệ thống</w:t>
            </w:r>
          </w:p>
        </w:tc>
        <w:tc>
          <w:tcPr>
            <w:tcW w:w="2088" w:type="dxa"/>
            <w:vAlign w:val="center"/>
          </w:tcPr>
          <w:p w14:paraId="549C7BB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Sinh viên, quản trị viên</w:t>
            </w:r>
          </w:p>
        </w:tc>
      </w:tr>
      <w:tr w:rsidR="007822A8" w:rsidRPr="007822A8" w14:paraId="1A5CC38B" w14:textId="77777777" w:rsidTr="006B3309">
        <w:tc>
          <w:tcPr>
            <w:tcW w:w="1260" w:type="dxa"/>
            <w:vAlign w:val="center"/>
          </w:tcPr>
          <w:p w14:paraId="2F9EA762"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UC2</w:t>
            </w:r>
          </w:p>
        </w:tc>
        <w:tc>
          <w:tcPr>
            <w:tcW w:w="2160" w:type="dxa"/>
            <w:vAlign w:val="center"/>
          </w:tcPr>
          <w:p w14:paraId="7488206F"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11" w:name="_Hlk135003744"/>
            <w:r w:rsidRPr="007822A8">
              <w:rPr>
                <w:rFonts w:ascii="Times New Roman" w:hAnsi="Times New Roman" w:cs="Times New Roman"/>
                <w:sz w:val="26"/>
                <w:szCs w:val="26"/>
                <w:lang w:val="en-US"/>
              </w:rPr>
              <w:t>Tìm kiếm sinh viên</w:t>
            </w:r>
            <w:bookmarkEnd w:id="11"/>
          </w:p>
        </w:tc>
        <w:tc>
          <w:tcPr>
            <w:tcW w:w="3513" w:type="dxa"/>
            <w:vAlign w:val="center"/>
          </w:tcPr>
          <w:p w14:paraId="25512741"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Chức năng này có thể tìm kiếm các thông tin sinh viên.</w:t>
            </w:r>
          </w:p>
        </w:tc>
        <w:tc>
          <w:tcPr>
            <w:tcW w:w="2088" w:type="dxa"/>
            <w:vAlign w:val="center"/>
          </w:tcPr>
          <w:p w14:paraId="355BB5D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206D2BA1" w14:textId="77777777" w:rsidTr="006B3309">
        <w:tc>
          <w:tcPr>
            <w:tcW w:w="1260" w:type="dxa"/>
            <w:vAlign w:val="center"/>
          </w:tcPr>
          <w:p w14:paraId="73C66051"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UC3</w:t>
            </w:r>
          </w:p>
        </w:tc>
        <w:tc>
          <w:tcPr>
            <w:tcW w:w="2160" w:type="dxa"/>
            <w:vAlign w:val="center"/>
          </w:tcPr>
          <w:p w14:paraId="1C6A05CE"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12" w:name="_Hlk135003752"/>
            <w:r w:rsidRPr="007822A8">
              <w:rPr>
                <w:rFonts w:ascii="Times New Roman" w:hAnsi="Times New Roman" w:cs="Times New Roman"/>
                <w:sz w:val="26"/>
                <w:szCs w:val="26"/>
                <w:lang w:val="en-US"/>
              </w:rPr>
              <w:t>Thêm thông tin sinh viên</w:t>
            </w:r>
            <w:bookmarkEnd w:id="12"/>
          </w:p>
        </w:tc>
        <w:tc>
          <w:tcPr>
            <w:tcW w:w="3513" w:type="dxa"/>
            <w:vAlign w:val="center"/>
          </w:tcPr>
          <w:p w14:paraId="2A6D6569"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“thêm”  sinh viên, thông tin nhân viên và lưu vào hệ thống</w:t>
            </w:r>
          </w:p>
        </w:tc>
        <w:tc>
          <w:tcPr>
            <w:tcW w:w="2088" w:type="dxa"/>
            <w:vAlign w:val="center"/>
          </w:tcPr>
          <w:p w14:paraId="41D8421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4445ECD1" w14:textId="77777777" w:rsidTr="006B3309">
        <w:tc>
          <w:tcPr>
            <w:tcW w:w="1260" w:type="dxa"/>
            <w:vAlign w:val="center"/>
          </w:tcPr>
          <w:p w14:paraId="172F71D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UC4</w:t>
            </w:r>
          </w:p>
        </w:tc>
        <w:tc>
          <w:tcPr>
            <w:tcW w:w="2160" w:type="dxa"/>
            <w:vAlign w:val="center"/>
          </w:tcPr>
          <w:p w14:paraId="122F2158"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13" w:name="_Hlk135003760"/>
            <w:r w:rsidRPr="007822A8">
              <w:rPr>
                <w:rFonts w:ascii="Times New Roman" w:hAnsi="Times New Roman" w:cs="Times New Roman"/>
                <w:sz w:val="26"/>
                <w:szCs w:val="26"/>
                <w:lang w:val="en-US"/>
              </w:rPr>
              <w:t>Sửa thông tin sinh viên</w:t>
            </w:r>
            <w:bookmarkEnd w:id="13"/>
          </w:p>
        </w:tc>
        <w:tc>
          <w:tcPr>
            <w:tcW w:w="3513" w:type="dxa"/>
            <w:vAlign w:val="center"/>
          </w:tcPr>
          <w:p w14:paraId="351EF773"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“Sửa”  sinhviên, thông tin nhân viên và lưu vào hệ thống</w:t>
            </w:r>
          </w:p>
        </w:tc>
        <w:tc>
          <w:tcPr>
            <w:tcW w:w="2088" w:type="dxa"/>
            <w:vAlign w:val="center"/>
          </w:tcPr>
          <w:p w14:paraId="0007BF63"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13C9290E" w14:textId="77777777" w:rsidTr="006B3309">
        <w:tc>
          <w:tcPr>
            <w:tcW w:w="1260" w:type="dxa"/>
            <w:vAlign w:val="center"/>
          </w:tcPr>
          <w:p w14:paraId="499ADC1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UC5</w:t>
            </w:r>
          </w:p>
        </w:tc>
        <w:tc>
          <w:tcPr>
            <w:tcW w:w="2160" w:type="dxa"/>
            <w:vAlign w:val="center"/>
          </w:tcPr>
          <w:p w14:paraId="54F9BDB0"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14" w:name="_Hlk135003768"/>
            <w:r w:rsidRPr="007822A8">
              <w:rPr>
                <w:rFonts w:ascii="Times New Roman" w:hAnsi="Times New Roman" w:cs="Times New Roman"/>
                <w:sz w:val="26"/>
                <w:szCs w:val="26"/>
                <w:lang w:val="en-US"/>
              </w:rPr>
              <w:t>Xóa thông tin sinh viên</w:t>
            </w:r>
            <w:bookmarkEnd w:id="14"/>
          </w:p>
        </w:tc>
        <w:tc>
          <w:tcPr>
            <w:tcW w:w="3513" w:type="dxa"/>
            <w:vAlign w:val="center"/>
          </w:tcPr>
          <w:p w14:paraId="0BEEDB4A"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“Xóa”  sinh viên, thông tin nhân viên và lưu vào hệ thống</w:t>
            </w:r>
          </w:p>
        </w:tc>
        <w:tc>
          <w:tcPr>
            <w:tcW w:w="2088" w:type="dxa"/>
            <w:vAlign w:val="center"/>
          </w:tcPr>
          <w:p w14:paraId="655F4AE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7CE4A46B" w14:textId="77777777" w:rsidTr="006B3309">
        <w:tc>
          <w:tcPr>
            <w:tcW w:w="1260" w:type="dxa"/>
            <w:vAlign w:val="center"/>
          </w:tcPr>
          <w:p w14:paraId="2738CD3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UC6</w:t>
            </w:r>
          </w:p>
        </w:tc>
        <w:tc>
          <w:tcPr>
            <w:tcW w:w="2160" w:type="dxa"/>
            <w:vAlign w:val="center"/>
          </w:tcPr>
          <w:p w14:paraId="49256343"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15" w:name="_Hlk135003778"/>
            <w:r w:rsidRPr="007822A8">
              <w:rPr>
                <w:rFonts w:ascii="Times New Roman" w:hAnsi="Times New Roman" w:cs="Times New Roman"/>
                <w:sz w:val="26"/>
                <w:szCs w:val="26"/>
                <w:lang w:val="en-US"/>
              </w:rPr>
              <w:t>Xem thông tin sinh viên</w:t>
            </w:r>
            <w:bookmarkEnd w:id="15"/>
          </w:p>
        </w:tc>
        <w:tc>
          <w:tcPr>
            <w:tcW w:w="3513" w:type="dxa"/>
            <w:vAlign w:val="center"/>
          </w:tcPr>
          <w:p w14:paraId="3A5DE897"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Trên form hệ thống người dùng nhấn chọn “Xem” sinh viên thông tin nhân viên </w:t>
            </w:r>
          </w:p>
        </w:tc>
        <w:tc>
          <w:tcPr>
            <w:tcW w:w="2088" w:type="dxa"/>
            <w:vAlign w:val="center"/>
          </w:tcPr>
          <w:p w14:paraId="3FB0CE3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0E8E535D" w14:textId="77777777" w:rsidTr="006B3309">
        <w:tc>
          <w:tcPr>
            <w:tcW w:w="1260" w:type="dxa"/>
            <w:vAlign w:val="center"/>
          </w:tcPr>
          <w:p w14:paraId="6A8487C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UC7</w:t>
            </w:r>
          </w:p>
        </w:tc>
        <w:tc>
          <w:tcPr>
            <w:tcW w:w="2160" w:type="dxa"/>
            <w:vAlign w:val="center"/>
          </w:tcPr>
          <w:p w14:paraId="795A586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 </w:t>
            </w:r>
            <w:bookmarkStart w:id="16" w:name="_Hlk135003787"/>
            <w:r w:rsidRPr="007822A8">
              <w:rPr>
                <w:rFonts w:ascii="Times New Roman" w:hAnsi="Times New Roman" w:cs="Times New Roman"/>
                <w:sz w:val="26"/>
                <w:szCs w:val="26"/>
                <w:lang w:val="en-US"/>
              </w:rPr>
              <w:t>Tìm kiếm thông tin bài kiểm tra</w:t>
            </w:r>
            <w:bookmarkEnd w:id="16"/>
          </w:p>
        </w:tc>
        <w:tc>
          <w:tcPr>
            <w:tcW w:w="3513" w:type="dxa"/>
            <w:vAlign w:val="center"/>
          </w:tcPr>
          <w:p w14:paraId="19FD4EB8"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Chức năng này có thể tìm kiếm các thông tin của bài kiểm tra</w:t>
            </w:r>
          </w:p>
        </w:tc>
        <w:tc>
          <w:tcPr>
            <w:tcW w:w="2088" w:type="dxa"/>
            <w:vAlign w:val="center"/>
          </w:tcPr>
          <w:p w14:paraId="25C1956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 sinh viên</w:t>
            </w:r>
          </w:p>
        </w:tc>
      </w:tr>
      <w:tr w:rsidR="007822A8" w:rsidRPr="007822A8" w14:paraId="7DE2DE0A" w14:textId="77777777" w:rsidTr="006B3309">
        <w:tc>
          <w:tcPr>
            <w:tcW w:w="1260" w:type="dxa"/>
            <w:vAlign w:val="center"/>
          </w:tcPr>
          <w:p w14:paraId="0520C552"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UC8</w:t>
            </w:r>
          </w:p>
        </w:tc>
        <w:tc>
          <w:tcPr>
            <w:tcW w:w="2160" w:type="dxa"/>
            <w:vAlign w:val="center"/>
          </w:tcPr>
          <w:p w14:paraId="553E868C"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17" w:name="_Hlk135003795"/>
            <w:r w:rsidRPr="007822A8">
              <w:rPr>
                <w:rFonts w:ascii="Times New Roman" w:hAnsi="Times New Roman" w:cs="Times New Roman"/>
                <w:sz w:val="26"/>
                <w:szCs w:val="26"/>
                <w:lang w:val="en-US"/>
              </w:rPr>
              <w:t>Thêm thông tin bài kiểm tra</w:t>
            </w:r>
            <w:bookmarkEnd w:id="17"/>
          </w:p>
        </w:tc>
        <w:tc>
          <w:tcPr>
            <w:tcW w:w="3513" w:type="dxa"/>
            <w:vAlign w:val="center"/>
          </w:tcPr>
          <w:p w14:paraId="5ABC85B2"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“thêm”bài kiểm tra, thông tin bài kiểm tra và lưu vào hệ thống</w:t>
            </w:r>
          </w:p>
        </w:tc>
        <w:tc>
          <w:tcPr>
            <w:tcW w:w="2088" w:type="dxa"/>
            <w:vAlign w:val="center"/>
          </w:tcPr>
          <w:p w14:paraId="0D61D98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36AF2804" w14:textId="77777777" w:rsidTr="006B3309">
        <w:tc>
          <w:tcPr>
            <w:tcW w:w="1260" w:type="dxa"/>
            <w:vAlign w:val="center"/>
          </w:tcPr>
          <w:p w14:paraId="036D293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UC9</w:t>
            </w:r>
          </w:p>
        </w:tc>
        <w:tc>
          <w:tcPr>
            <w:tcW w:w="2160" w:type="dxa"/>
            <w:vAlign w:val="center"/>
          </w:tcPr>
          <w:p w14:paraId="0DD2AE99"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18" w:name="_Hlk135003804"/>
            <w:r w:rsidRPr="007822A8">
              <w:rPr>
                <w:rFonts w:ascii="Times New Roman" w:hAnsi="Times New Roman" w:cs="Times New Roman"/>
                <w:sz w:val="26"/>
                <w:szCs w:val="26"/>
                <w:lang w:val="en-US"/>
              </w:rPr>
              <w:t>Sửa thông tin bài kiểm tra</w:t>
            </w:r>
            <w:bookmarkEnd w:id="18"/>
          </w:p>
        </w:tc>
        <w:tc>
          <w:tcPr>
            <w:tcW w:w="3513" w:type="dxa"/>
            <w:vAlign w:val="center"/>
          </w:tcPr>
          <w:p w14:paraId="6680DCFA"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“Sửa” bài kiểm tra, thông tin bài kiểm tra và lưu vào hệ thống</w:t>
            </w:r>
          </w:p>
        </w:tc>
        <w:tc>
          <w:tcPr>
            <w:tcW w:w="2088" w:type="dxa"/>
            <w:vAlign w:val="center"/>
          </w:tcPr>
          <w:p w14:paraId="78AA41E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79C2BA58" w14:textId="77777777" w:rsidTr="006B3309">
        <w:tc>
          <w:tcPr>
            <w:tcW w:w="1260" w:type="dxa"/>
            <w:vAlign w:val="center"/>
          </w:tcPr>
          <w:p w14:paraId="789EE6E9"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19" w:name="_Hlk135003812"/>
            <w:r w:rsidRPr="007822A8">
              <w:rPr>
                <w:rFonts w:ascii="Times New Roman" w:hAnsi="Times New Roman" w:cs="Times New Roman"/>
                <w:sz w:val="26"/>
                <w:szCs w:val="26"/>
                <w:lang w:val="en-US"/>
              </w:rPr>
              <w:t>UC10</w:t>
            </w:r>
          </w:p>
        </w:tc>
        <w:tc>
          <w:tcPr>
            <w:tcW w:w="2160" w:type="dxa"/>
            <w:vAlign w:val="center"/>
          </w:tcPr>
          <w:p w14:paraId="030D6119"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Xóa thông tin bài kiểm tra</w:t>
            </w:r>
          </w:p>
        </w:tc>
        <w:tc>
          <w:tcPr>
            <w:tcW w:w="3513" w:type="dxa"/>
            <w:vAlign w:val="center"/>
          </w:tcPr>
          <w:p w14:paraId="3352B7A7"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“Xóa”  bài kiểm tra, thông tin bài kiểm tra và lưu vào hệ thống</w:t>
            </w:r>
          </w:p>
        </w:tc>
        <w:tc>
          <w:tcPr>
            <w:tcW w:w="2088" w:type="dxa"/>
            <w:vAlign w:val="center"/>
          </w:tcPr>
          <w:p w14:paraId="075C44A9"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42F6F50E" w14:textId="77777777" w:rsidTr="006B3309">
        <w:tc>
          <w:tcPr>
            <w:tcW w:w="1260" w:type="dxa"/>
            <w:vAlign w:val="center"/>
          </w:tcPr>
          <w:p w14:paraId="3E73AF97"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20" w:name="_Hlk135003818"/>
            <w:bookmarkEnd w:id="19"/>
            <w:r w:rsidRPr="007822A8">
              <w:rPr>
                <w:rFonts w:ascii="Times New Roman" w:hAnsi="Times New Roman" w:cs="Times New Roman"/>
                <w:sz w:val="26"/>
                <w:szCs w:val="26"/>
                <w:lang w:val="en-US"/>
              </w:rPr>
              <w:t>UC11</w:t>
            </w:r>
          </w:p>
        </w:tc>
        <w:tc>
          <w:tcPr>
            <w:tcW w:w="2160" w:type="dxa"/>
            <w:vAlign w:val="center"/>
          </w:tcPr>
          <w:p w14:paraId="772403C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Xem thông tin bài kiểm tra</w:t>
            </w:r>
          </w:p>
        </w:tc>
        <w:tc>
          <w:tcPr>
            <w:tcW w:w="3513" w:type="dxa"/>
            <w:vAlign w:val="center"/>
          </w:tcPr>
          <w:p w14:paraId="3BB2C868"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“Xem”  bài kiểm tra, thông tin bài kiểm tra và lưu vào hệ thống</w:t>
            </w:r>
          </w:p>
        </w:tc>
        <w:tc>
          <w:tcPr>
            <w:tcW w:w="2088" w:type="dxa"/>
            <w:vAlign w:val="center"/>
          </w:tcPr>
          <w:p w14:paraId="54BF1E3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 sinh viên</w:t>
            </w:r>
          </w:p>
        </w:tc>
      </w:tr>
      <w:tr w:rsidR="007822A8" w:rsidRPr="007822A8" w14:paraId="7E6A945D" w14:textId="77777777" w:rsidTr="006B3309">
        <w:tc>
          <w:tcPr>
            <w:tcW w:w="1260" w:type="dxa"/>
            <w:vAlign w:val="center"/>
          </w:tcPr>
          <w:p w14:paraId="1723E218"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21" w:name="_Hlk135003824"/>
            <w:bookmarkEnd w:id="20"/>
            <w:r w:rsidRPr="007822A8">
              <w:rPr>
                <w:rFonts w:ascii="Times New Roman" w:hAnsi="Times New Roman" w:cs="Times New Roman"/>
                <w:sz w:val="26"/>
                <w:szCs w:val="26"/>
                <w:lang w:val="en-US"/>
              </w:rPr>
              <w:t>UC12</w:t>
            </w:r>
          </w:p>
        </w:tc>
        <w:tc>
          <w:tcPr>
            <w:tcW w:w="2160" w:type="dxa"/>
            <w:vAlign w:val="center"/>
          </w:tcPr>
          <w:p w14:paraId="56A57B8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Xem điểm bài kiểm tra</w:t>
            </w:r>
          </w:p>
        </w:tc>
        <w:tc>
          <w:tcPr>
            <w:tcW w:w="3513" w:type="dxa"/>
            <w:vAlign w:val="center"/>
          </w:tcPr>
          <w:p w14:paraId="258198FB" w14:textId="77777777" w:rsidR="001333FA" w:rsidRPr="007822A8" w:rsidRDefault="001333FA" w:rsidP="006B3309">
            <w:pPr>
              <w:rPr>
                <w:sz w:val="26"/>
                <w:szCs w:val="26"/>
              </w:rPr>
            </w:pPr>
            <w:r w:rsidRPr="007822A8">
              <w:rPr>
                <w:sz w:val="26"/>
                <w:szCs w:val="26"/>
              </w:rPr>
              <w:t>Trên form hệ thống người dùng nhấn chọn “Xem” điểm bài kiểm tra và lưu vào hệ thống</w:t>
            </w:r>
          </w:p>
        </w:tc>
        <w:tc>
          <w:tcPr>
            <w:tcW w:w="2088" w:type="dxa"/>
            <w:vAlign w:val="center"/>
          </w:tcPr>
          <w:p w14:paraId="77D696F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lý</w:t>
            </w:r>
          </w:p>
        </w:tc>
      </w:tr>
      <w:tr w:rsidR="007822A8" w:rsidRPr="007822A8" w14:paraId="390535D3" w14:textId="77777777" w:rsidTr="006B3309">
        <w:tc>
          <w:tcPr>
            <w:tcW w:w="1260" w:type="dxa"/>
            <w:vAlign w:val="center"/>
          </w:tcPr>
          <w:p w14:paraId="59CA9FC1"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22" w:name="_Hlk135003830"/>
            <w:bookmarkEnd w:id="21"/>
            <w:r w:rsidRPr="007822A8">
              <w:rPr>
                <w:rFonts w:ascii="Times New Roman" w:hAnsi="Times New Roman" w:cs="Times New Roman"/>
                <w:sz w:val="26"/>
                <w:szCs w:val="26"/>
                <w:lang w:val="en-US"/>
              </w:rPr>
              <w:t>UC13</w:t>
            </w:r>
          </w:p>
        </w:tc>
        <w:tc>
          <w:tcPr>
            <w:tcW w:w="2160" w:type="dxa"/>
            <w:vAlign w:val="center"/>
          </w:tcPr>
          <w:p w14:paraId="4D5FA593"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Tìm kiếm điểm bài kiểm tra</w:t>
            </w:r>
          </w:p>
        </w:tc>
        <w:tc>
          <w:tcPr>
            <w:tcW w:w="3513" w:type="dxa"/>
            <w:vAlign w:val="center"/>
          </w:tcPr>
          <w:p w14:paraId="695FD8E8" w14:textId="77777777" w:rsidR="001333FA" w:rsidRPr="007822A8" w:rsidRDefault="001333FA" w:rsidP="006B3309">
            <w:pPr>
              <w:rPr>
                <w:sz w:val="26"/>
                <w:szCs w:val="26"/>
              </w:rPr>
            </w:pPr>
            <w:r w:rsidRPr="007822A8">
              <w:rPr>
                <w:sz w:val="26"/>
                <w:szCs w:val="26"/>
              </w:rPr>
              <w:t>Trên form hệ thống người dùng nhấn chọn “Tìm kiếm” điểm bài kiểm tra</w:t>
            </w:r>
          </w:p>
        </w:tc>
        <w:tc>
          <w:tcPr>
            <w:tcW w:w="2088" w:type="dxa"/>
            <w:vAlign w:val="center"/>
          </w:tcPr>
          <w:p w14:paraId="1D113AB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Quản trị viên </w:t>
            </w:r>
          </w:p>
        </w:tc>
      </w:tr>
      <w:tr w:rsidR="007822A8" w:rsidRPr="007822A8" w14:paraId="3620ACA6" w14:textId="77777777" w:rsidTr="006B3309">
        <w:tc>
          <w:tcPr>
            <w:tcW w:w="1260" w:type="dxa"/>
            <w:vAlign w:val="center"/>
          </w:tcPr>
          <w:p w14:paraId="17EEA8DC"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23" w:name="_Hlk135003835"/>
            <w:bookmarkEnd w:id="22"/>
            <w:r w:rsidRPr="007822A8">
              <w:rPr>
                <w:rFonts w:ascii="Times New Roman" w:hAnsi="Times New Roman" w:cs="Times New Roman"/>
                <w:sz w:val="26"/>
                <w:szCs w:val="26"/>
                <w:lang w:val="en-US"/>
              </w:rPr>
              <w:t>UC14</w:t>
            </w:r>
          </w:p>
        </w:tc>
        <w:tc>
          <w:tcPr>
            <w:tcW w:w="2160" w:type="dxa"/>
            <w:vAlign w:val="center"/>
          </w:tcPr>
          <w:p w14:paraId="39D0C52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Làm bài kiểm tra</w:t>
            </w:r>
          </w:p>
        </w:tc>
        <w:tc>
          <w:tcPr>
            <w:tcW w:w="3513" w:type="dxa"/>
            <w:vAlign w:val="center"/>
          </w:tcPr>
          <w:p w14:paraId="19286314" w14:textId="77777777" w:rsidR="001333FA" w:rsidRPr="007822A8" w:rsidRDefault="001333FA" w:rsidP="006B3309">
            <w:pPr>
              <w:rPr>
                <w:sz w:val="26"/>
                <w:szCs w:val="26"/>
              </w:rPr>
            </w:pPr>
            <w:r w:rsidRPr="007822A8">
              <w:rPr>
                <w:sz w:val="26"/>
                <w:szCs w:val="26"/>
              </w:rPr>
              <w:t>Trên form hệ thống người dùng nhấn chọn “làm bài” để bắt đầu làm bài kiểm tra và lưu kết quả vào hệ thống</w:t>
            </w:r>
          </w:p>
        </w:tc>
        <w:tc>
          <w:tcPr>
            <w:tcW w:w="2088" w:type="dxa"/>
            <w:vAlign w:val="center"/>
          </w:tcPr>
          <w:p w14:paraId="3D6DBE0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Sinh viên</w:t>
            </w:r>
          </w:p>
        </w:tc>
      </w:tr>
      <w:bookmarkEnd w:id="23"/>
    </w:tbl>
    <w:p w14:paraId="1E8C316D" w14:textId="77777777" w:rsidR="001333FA" w:rsidRPr="007822A8" w:rsidRDefault="001333FA" w:rsidP="001333FA">
      <w:pPr>
        <w:pStyle w:val="oancuaDanhsach"/>
        <w:rPr>
          <w:rFonts w:ascii="Times New Roman" w:hAnsi="Times New Roman" w:cs="Times New Roman"/>
          <w:b/>
          <w:bCs/>
          <w:sz w:val="26"/>
          <w:szCs w:val="26"/>
          <w:lang w:val="en-US"/>
        </w:rPr>
      </w:pPr>
    </w:p>
    <w:p w14:paraId="0350E344" w14:textId="77777777" w:rsidR="001333FA" w:rsidRPr="007822A8" w:rsidRDefault="001333FA" w:rsidP="001333FA">
      <w:pPr>
        <w:pStyle w:val="oancuaDanhsach"/>
        <w:jc w:val="center"/>
        <w:rPr>
          <w:rFonts w:ascii="Times New Roman" w:hAnsi="Times New Roman" w:cs="Times New Roman"/>
          <w:lang w:val="en-US"/>
        </w:rPr>
      </w:pPr>
      <w:r w:rsidRPr="007822A8">
        <w:rPr>
          <w:rFonts w:ascii="Times New Roman" w:hAnsi="Times New Roman" w:cs="Times New Roman"/>
          <w:lang w:val="en-US"/>
        </w:rPr>
        <w:t>Bảng 2. Bảng danh sách các Usecase</w:t>
      </w:r>
    </w:p>
    <w:p w14:paraId="512B51D0" w14:textId="77777777" w:rsidR="001333FA" w:rsidRPr="007822A8" w:rsidRDefault="001333FA" w:rsidP="001333FA">
      <w:pPr>
        <w:pStyle w:val="oancuaDanhsach"/>
        <w:jc w:val="center"/>
        <w:rPr>
          <w:rFonts w:ascii="Times New Roman" w:hAnsi="Times New Roman" w:cs="Times New Roman"/>
          <w:lang w:val="en-US"/>
        </w:rPr>
      </w:pPr>
    </w:p>
    <w:p w14:paraId="05EE758E" w14:textId="77777777" w:rsidR="001333FA" w:rsidRPr="007822A8" w:rsidRDefault="001333FA" w:rsidP="001333FA">
      <w:pPr>
        <w:pStyle w:val="oancuaDanhsach"/>
        <w:jc w:val="center"/>
        <w:rPr>
          <w:rFonts w:ascii="Times New Roman" w:hAnsi="Times New Roman" w:cs="Times New Roman"/>
          <w:lang w:val="en-US"/>
        </w:rPr>
      </w:pPr>
    </w:p>
    <w:p w14:paraId="28207CAA" w14:textId="77777777" w:rsidR="001333FA" w:rsidRPr="007822A8" w:rsidRDefault="001333FA" w:rsidP="001333FA">
      <w:pPr>
        <w:pStyle w:val="oancuaDanhsach"/>
        <w:jc w:val="center"/>
        <w:rPr>
          <w:rFonts w:ascii="Times New Roman" w:hAnsi="Times New Roman" w:cs="Times New Roman"/>
          <w:lang w:val="en-US"/>
        </w:rPr>
      </w:pPr>
    </w:p>
    <w:p w14:paraId="015B4274" w14:textId="77777777" w:rsidR="001333FA" w:rsidRPr="007822A8" w:rsidRDefault="001333FA" w:rsidP="001333FA">
      <w:pPr>
        <w:pStyle w:val="oancuaDanhsach"/>
        <w:jc w:val="center"/>
        <w:rPr>
          <w:rFonts w:ascii="Times New Roman" w:hAnsi="Times New Roman" w:cs="Times New Roman"/>
          <w:lang w:val="en-US"/>
        </w:rPr>
      </w:pPr>
    </w:p>
    <w:p w14:paraId="25111490" w14:textId="77777777" w:rsidR="001333FA" w:rsidRPr="007822A8" w:rsidRDefault="001333FA" w:rsidP="001333FA">
      <w:pPr>
        <w:pStyle w:val="oancuaDanhsach"/>
        <w:jc w:val="center"/>
        <w:rPr>
          <w:rFonts w:ascii="Times New Roman" w:hAnsi="Times New Roman" w:cs="Times New Roman"/>
          <w:lang w:val="en-US"/>
        </w:rPr>
      </w:pPr>
    </w:p>
    <w:p w14:paraId="1B4EA98A" w14:textId="77777777" w:rsidR="001333FA" w:rsidRPr="007822A8" w:rsidRDefault="001333FA" w:rsidP="001333FA">
      <w:pPr>
        <w:pStyle w:val="oancuaDanhsach"/>
        <w:jc w:val="center"/>
        <w:rPr>
          <w:rFonts w:ascii="Times New Roman" w:hAnsi="Times New Roman" w:cs="Times New Roman"/>
          <w:lang w:val="en-US"/>
        </w:rPr>
      </w:pPr>
    </w:p>
    <w:p w14:paraId="33CACE37" w14:textId="77777777" w:rsidR="001333FA" w:rsidRPr="007822A8" w:rsidRDefault="001333FA" w:rsidP="001333FA">
      <w:pPr>
        <w:pStyle w:val="oancuaDanhsach"/>
        <w:jc w:val="center"/>
        <w:rPr>
          <w:rFonts w:ascii="Times New Roman" w:hAnsi="Times New Roman" w:cs="Times New Roman"/>
          <w:lang w:val="en-US"/>
        </w:rPr>
      </w:pPr>
    </w:p>
    <w:p w14:paraId="0655E339" w14:textId="77777777" w:rsidR="001333FA" w:rsidRPr="007822A8" w:rsidRDefault="001333FA" w:rsidP="001333FA">
      <w:pPr>
        <w:pStyle w:val="oancuaDanhsach"/>
        <w:jc w:val="center"/>
        <w:rPr>
          <w:rFonts w:ascii="Times New Roman" w:hAnsi="Times New Roman" w:cs="Times New Roman"/>
          <w:lang w:val="en-US"/>
        </w:rPr>
      </w:pPr>
    </w:p>
    <w:p w14:paraId="27FAA543" w14:textId="77777777" w:rsidR="001333FA" w:rsidRPr="007822A8" w:rsidRDefault="001333FA" w:rsidP="001333FA">
      <w:pPr>
        <w:pStyle w:val="oancuaDanhsach"/>
        <w:jc w:val="center"/>
        <w:rPr>
          <w:rFonts w:ascii="Times New Roman" w:hAnsi="Times New Roman" w:cs="Times New Roman"/>
          <w:lang w:val="en-US"/>
        </w:rPr>
      </w:pPr>
    </w:p>
    <w:p w14:paraId="55A2C93A" w14:textId="007F7BBB" w:rsidR="001333FA" w:rsidRPr="001C23FD" w:rsidRDefault="001333FA" w:rsidP="001333FA">
      <w:pPr>
        <w:pStyle w:val="u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lastRenderedPageBreak/>
        <w:t xml:space="preserve">Sơ </w:t>
      </w:r>
      <w:r w:rsidR="001C23FD" w:rsidRPr="001C23FD">
        <w:rPr>
          <w:rFonts w:ascii="Times New Roman" w:hAnsi="Times New Roman" w:cs="Times New Roman"/>
          <w:color w:val="auto"/>
          <w:sz w:val="26"/>
          <w:szCs w:val="26"/>
        </w:rPr>
        <w:t>đ</w:t>
      </w:r>
      <w:r w:rsidRPr="001C23FD">
        <w:rPr>
          <w:rFonts w:ascii="Times New Roman" w:hAnsi="Times New Roman" w:cs="Times New Roman"/>
          <w:color w:val="auto"/>
          <w:sz w:val="26"/>
          <w:szCs w:val="26"/>
        </w:rPr>
        <w:t>ồ ERD</w:t>
      </w:r>
    </w:p>
    <w:p w14:paraId="7A46F89B" w14:textId="77777777" w:rsidR="007822A8" w:rsidRDefault="007822A8" w:rsidP="007822A8"/>
    <w:p w14:paraId="487988F5" w14:textId="77777777" w:rsidR="007822A8" w:rsidRDefault="007822A8" w:rsidP="007822A8"/>
    <w:p w14:paraId="71175FFE" w14:textId="77777777" w:rsidR="007822A8" w:rsidRDefault="007822A8" w:rsidP="007822A8"/>
    <w:p w14:paraId="7A107489" w14:textId="77777777" w:rsidR="007822A8" w:rsidRPr="007822A8" w:rsidRDefault="007822A8" w:rsidP="007822A8"/>
    <w:p w14:paraId="610E9C02" w14:textId="77777777" w:rsidR="001333FA" w:rsidRDefault="001333FA" w:rsidP="001333FA">
      <w:pPr>
        <w:pStyle w:val="Bngbiu-nidung"/>
      </w:pPr>
      <w:r w:rsidRPr="007822A8">
        <w:rPr>
          <w:noProof/>
        </w:rPr>
        <w:drawing>
          <wp:inline distT="0" distB="0" distL="0" distR="0" wp14:anchorId="5A0AAF93" wp14:editId="66FE8FBD">
            <wp:extent cx="4689043" cy="4010025"/>
            <wp:effectExtent l="0" t="0" r="0" b="0"/>
            <wp:docPr id="52726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62736" name=""/>
                    <pic:cNvPicPr/>
                  </pic:nvPicPr>
                  <pic:blipFill>
                    <a:blip r:embed="rId13"/>
                    <a:stretch>
                      <a:fillRect/>
                    </a:stretch>
                  </pic:blipFill>
                  <pic:spPr>
                    <a:xfrm>
                      <a:off x="0" y="0"/>
                      <a:ext cx="4693093" cy="4013489"/>
                    </a:xfrm>
                    <a:prstGeom prst="rect">
                      <a:avLst/>
                    </a:prstGeom>
                  </pic:spPr>
                </pic:pic>
              </a:graphicData>
            </a:graphic>
          </wp:inline>
        </w:drawing>
      </w:r>
    </w:p>
    <w:p w14:paraId="7889262B" w14:textId="77777777" w:rsidR="007822A8" w:rsidRPr="007822A8" w:rsidRDefault="007822A8" w:rsidP="001333FA">
      <w:pPr>
        <w:pStyle w:val="Bngbiu-nidung"/>
      </w:pPr>
    </w:p>
    <w:p w14:paraId="0883EA79" w14:textId="77777777" w:rsidR="001333FA" w:rsidRPr="007822A8" w:rsidRDefault="001333FA" w:rsidP="001333FA">
      <w:pPr>
        <w:pStyle w:val="Bngbiu-nidung"/>
        <w:numPr>
          <w:ilvl w:val="0"/>
          <w:numId w:val="12"/>
        </w:numPr>
      </w:pPr>
      <w:r w:rsidRPr="007822A8">
        <w:t>Mô hình vật lí:</w:t>
      </w:r>
    </w:p>
    <w:p w14:paraId="13C4E7B5" w14:textId="77777777" w:rsidR="007822A8" w:rsidRDefault="007822A8" w:rsidP="001333FA">
      <w:pPr>
        <w:pStyle w:val="Bngbiu-nidung"/>
        <w:ind w:left="1080" w:firstLine="0"/>
        <w:jc w:val="center"/>
      </w:pPr>
    </w:p>
    <w:p w14:paraId="2253A8F5" w14:textId="77777777" w:rsidR="007822A8" w:rsidRDefault="007822A8" w:rsidP="001333FA">
      <w:pPr>
        <w:pStyle w:val="Bngbiu-nidung"/>
        <w:ind w:left="1080" w:firstLine="0"/>
        <w:jc w:val="center"/>
      </w:pPr>
    </w:p>
    <w:p w14:paraId="47C6CD18" w14:textId="03F9D456" w:rsidR="001333FA" w:rsidRPr="007822A8" w:rsidRDefault="001333FA" w:rsidP="001333FA">
      <w:pPr>
        <w:pStyle w:val="Bngbiu-nidung"/>
        <w:ind w:left="1080" w:firstLine="0"/>
        <w:jc w:val="center"/>
      </w:pPr>
      <w:r w:rsidRPr="007822A8">
        <w:rPr>
          <w:noProof/>
        </w:rPr>
        <w:lastRenderedPageBreak/>
        <w:drawing>
          <wp:inline distT="0" distB="0" distL="0" distR="0" wp14:anchorId="4EDD30BB" wp14:editId="16A3656E">
            <wp:extent cx="4572000" cy="6132195"/>
            <wp:effectExtent l="0" t="0" r="0" b="1905"/>
            <wp:docPr id="117521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2260" name=""/>
                    <pic:cNvPicPr/>
                  </pic:nvPicPr>
                  <pic:blipFill>
                    <a:blip r:embed="rId14"/>
                    <a:stretch>
                      <a:fillRect/>
                    </a:stretch>
                  </pic:blipFill>
                  <pic:spPr>
                    <a:xfrm>
                      <a:off x="0" y="0"/>
                      <a:ext cx="4576683" cy="6138476"/>
                    </a:xfrm>
                    <a:prstGeom prst="rect">
                      <a:avLst/>
                    </a:prstGeom>
                  </pic:spPr>
                </pic:pic>
              </a:graphicData>
            </a:graphic>
          </wp:inline>
        </w:drawing>
      </w:r>
    </w:p>
    <w:p w14:paraId="30B6E0D8" w14:textId="77777777" w:rsidR="001333FA" w:rsidRDefault="001333FA" w:rsidP="001333FA">
      <w:pPr>
        <w:pStyle w:val="oancuaDanhsach"/>
        <w:rPr>
          <w:rFonts w:ascii="Times New Roman" w:hAnsi="Times New Roman" w:cs="Times New Roman"/>
          <w:b/>
          <w:bCs/>
          <w:sz w:val="26"/>
          <w:szCs w:val="26"/>
          <w:lang w:val="en-US"/>
        </w:rPr>
      </w:pPr>
    </w:p>
    <w:p w14:paraId="623D7691" w14:textId="77777777" w:rsidR="007822A8" w:rsidRDefault="007822A8" w:rsidP="001333FA">
      <w:pPr>
        <w:pStyle w:val="oancuaDanhsach"/>
        <w:rPr>
          <w:rFonts w:ascii="Times New Roman" w:hAnsi="Times New Roman" w:cs="Times New Roman"/>
          <w:b/>
          <w:bCs/>
          <w:sz w:val="26"/>
          <w:szCs w:val="26"/>
          <w:lang w:val="en-US"/>
        </w:rPr>
      </w:pPr>
    </w:p>
    <w:p w14:paraId="28385EE6" w14:textId="77777777" w:rsidR="007822A8" w:rsidRDefault="007822A8" w:rsidP="001333FA">
      <w:pPr>
        <w:pStyle w:val="oancuaDanhsach"/>
        <w:rPr>
          <w:rFonts w:ascii="Times New Roman" w:hAnsi="Times New Roman" w:cs="Times New Roman"/>
          <w:b/>
          <w:bCs/>
          <w:sz w:val="26"/>
          <w:szCs w:val="26"/>
          <w:lang w:val="en-US"/>
        </w:rPr>
      </w:pPr>
    </w:p>
    <w:p w14:paraId="52035181" w14:textId="77777777" w:rsidR="007822A8" w:rsidRDefault="007822A8" w:rsidP="001333FA">
      <w:pPr>
        <w:pStyle w:val="oancuaDanhsach"/>
        <w:rPr>
          <w:rFonts w:ascii="Times New Roman" w:hAnsi="Times New Roman" w:cs="Times New Roman"/>
          <w:b/>
          <w:bCs/>
          <w:sz w:val="26"/>
          <w:szCs w:val="26"/>
          <w:lang w:val="en-US"/>
        </w:rPr>
      </w:pPr>
    </w:p>
    <w:p w14:paraId="0513C30C" w14:textId="77777777" w:rsidR="007822A8" w:rsidRPr="007822A8" w:rsidRDefault="007822A8" w:rsidP="001333FA">
      <w:pPr>
        <w:pStyle w:val="oancuaDanhsach"/>
        <w:rPr>
          <w:rFonts w:ascii="Times New Roman" w:hAnsi="Times New Roman" w:cs="Times New Roman"/>
          <w:b/>
          <w:bCs/>
          <w:sz w:val="26"/>
          <w:szCs w:val="26"/>
          <w:lang w:val="en-US"/>
        </w:rPr>
      </w:pPr>
    </w:p>
    <w:p w14:paraId="72DC911D" w14:textId="77777777" w:rsidR="001333FA" w:rsidRPr="001C23FD" w:rsidRDefault="001333FA" w:rsidP="001333FA">
      <w:pPr>
        <w:pStyle w:val="u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lastRenderedPageBreak/>
        <w:t>Sơ đồ Usecase Tổng quát</w:t>
      </w:r>
    </w:p>
    <w:p w14:paraId="12B7ECCA" w14:textId="77777777" w:rsidR="001333FA" w:rsidRDefault="001333FA" w:rsidP="001333FA">
      <w:pPr>
        <w:pStyle w:val="oancuaDanhsach"/>
        <w:rPr>
          <w:rFonts w:ascii="Times New Roman" w:hAnsi="Times New Roman" w:cs="Times New Roman"/>
          <w:b/>
          <w:bCs/>
          <w:sz w:val="26"/>
          <w:szCs w:val="26"/>
          <w:lang w:val="en-US"/>
        </w:rPr>
      </w:pPr>
    </w:p>
    <w:p w14:paraId="2602AA36" w14:textId="77777777" w:rsidR="007822A8" w:rsidRPr="007822A8" w:rsidRDefault="007822A8" w:rsidP="001333FA">
      <w:pPr>
        <w:pStyle w:val="oancuaDanhsach"/>
        <w:rPr>
          <w:rFonts w:ascii="Times New Roman" w:hAnsi="Times New Roman" w:cs="Times New Roman"/>
          <w:b/>
          <w:bCs/>
          <w:sz w:val="26"/>
          <w:szCs w:val="26"/>
          <w:lang w:val="en-US"/>
        </w:rPr>
      </w:pPr>
    </w:p>
    <w:p w14:paraId="3503C08C" w14:textId="77777777" w:rsidR="001333FA" w:rsidRPr="007822A8" w:rsidRDefault="001333FA" w:rsidP="007822A8">
      <w:pPr>
        <w:pStyle w:val="Bngbiu-nidung"/>
        <w:jc w:val="left"/>
      </w:pPr>
      <w:r w:rsidRPr="007822A8">
        <w:rPr>
          <w:noProof/>
        </w:rPr>
        <w:drawing>
          <wp:inline distT="0" distB="0" distL="0" distR="0" wp14:anchorId="1576EB3B" wp14:editId="313C2EB3">
            <wp:extent cx="5173975" cy="4770913"/>
            <wp:effectExtent l="0" t="0" r="8255" b="0"/>
            <wp:docPr id="112326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62333" name=""/>
                    <pic:cNvPicPr/>
                  </pic:nvPicPr>
                  <pic:blipFill>
                    <a:blip r:embed="rId15"/>
                    <a:stretch>
                      <a:fillRect/>
                    </a:stretch>
                  </pic:blipFill>
                  <pic:spPr>
                    <a:xfrm>
                      <a:off x="0" y="0"/>
                      <a:ext cx="5193456" cy="4788877"/>
                    </a:xfrm>
                    <a:prstGeom prst="rect">
                      <a:avLst/>
                    </a:prstGeom>
                  </pic:spPr>
                </pic:pic>
              </a:graphicData>
            </a:graphic>
          </wp:inline>
        </w:drawing>
      </w:r>
    </w:p>
    <w:p w14:paraId="6BFE996B" w14:textId="77777777" w:rsidR="001333FA" w:rsidRPr="007822A8" w:rsidRDefault="001333FA" w:rsidP="001333FA">
      <w:pPr>
        <w:pStyle w:val="oancuaDanhsach"/>
        <w:rPr>
          <w:rFonts w:ascii="Times New Roman" w:hAnsi="Times New Roman" w:cs="Times New Roman"/>
          <w:b/>
          <w:bCs/>
          <w:sz w:val="26"/>
          <w:szCs w:val="26"/>
          <w:lang w:val="en-US"/>
        </w:rPr>
      </w:pPr>
    </w:p>
    <w:p w14:paraId="2150808E" w14:textId="77777777" w:rsidR="001333FA" w:rsidRDefault="001333FA" w:rsidP="001333FA">
      <w:pPr>
        <w:pStyle w:val="oancuaDanhsach"/>
        <w:rPr>
          <w:rFonts w:ascii="Times New Roman" w:hAnsi="Times New Roman" w:cs="Times New Roman"/>
          <w:b/>
          <w:bCs/>
          <w:sz w:val="26"/>
          <w:szCs w:val="26"/>
          <w:lang w:val="en-US"/>
        </w:rPr>
      </w:pPr>
    </w:p>
    <w:p w14:paraId="2F08CFFE" w14:textId="77777777" w:rsidR="007822A8" w:rsidRDefault="007822A8" w:rsidP="001333FA">
      <w:pPr>
        <w:pStyle w:val="oancuaDanhsach"/>
        <w:rPr>
          <w:rFonts w:ascii="Times New Roman" w:hAnsi="Times New Roman" w:cs="Times New Roman"/>
          <w:b/>
          <w:bCs/>
          <w:sz w:val="26"/>
          <w:szCs w:val="26"/>
          <w:lang w:val="en-US"/>
        </w:rPr>
      </w:pPr>
    </w:p>
    <w:p w14:paraId="6A51BB7B" w14:textId="77777777" w:rsidR="007822A8" w:rsidRDefault="007822A8" w:rsidP="001333FA">
      <w:pPr>
        <w:pStyle w:val="oancuaDanhsach"/>
        <w:rPr>
          <w:rFonts w:ascii="Times New Roman" w:hAnsi="Times New Roman" w:cs="Times New Roman"/>
          <w:b/>
          <w:bCs/>
          <w:sz w:val="26"/>
          <w:szCs w:val="26"/>
          <w:lang w:val="en-US"/>
        </w:rPr>
      </w:pPr>
    </w:p>
    <w:p w14:paraId="755F7693" w14:textId="77777777" w:rsidR="007822A8" w:rsidRDefault="007822A8" w:rsidP="001333FA">
      <w:pPr>
        <w:pStyle w:val="oancuaDanhsach"/>
        <w:rPr>
          <w:rFonts w:ascii="Times New Roman" w:hAnsi="Times New Roman" w:cs="Times New Roman"/>
          <w:b/>
          <w:bCs/>
          <w:sz w:val="26"/>
          <w:szCs w:val="26"/>
          <w:lang w:val="en-US"/>
        </w:rPr>
      </w:pPr>
    </w:p>
    <w:p w14:paraId="526CE5EC" w14:textId="77777777" w:rsidR="007822A8" w:rsidRDefault="007822A8" w:rsidP="001333FA">
      <w:pPr>
        <w:pStyle w:val="oancuaDanhsach"/>
        <w:rPr>
          <w:rFonts w:ascii="Times New Roman" w:hAnsi="Times New Roman" w:cs="Times New Roman"/>
          <w:b/>
          <w:bCs/>
          <w:sz w:val="26"/>
          <w:szCs w:val="26"/>
          <w:lang w:val="en-US"/>
        </w:rPr>
      </w:pPr>
    </w:p>
    <w:p w14:paraId="1C0B3972" w14:textId="77777777" w:rsidR="007822A8" w:rsidRDefault="007822A8" w:rsidP="001333FA">
      <w:pPr>
        <w:pStyle w:val="oancuaDanhsach"/>
        <w:rPr>
          <w:rFonts w:ascii="Times New Roman" w:hAnsi="Times New Roman" w:cs="Times New Roman"/>
          <w:b/>
          <w:bCs/>
          <w:sz w:val="26"/>
          <w:szCs w:val="26"/>
          <w:lang w:val="en-US"/>
        </w:rPr>
      </w:pPr>
    </w:p>
    <w:p w14:paraId="39529A6F" w14:textId="77777777" w:rsidR="007822A8" w:rsidRDefault="007822A8" w:rsidP="001333FA">
      <w:pPr>
        <w:pStyle w:val="oancuaDanhsach"/>
        <w:rPr>
          <w:rFonts w:ascii="Times New Roman" w:hAnsi="Times New Roman" w:cs="Times New Roman"/>
          <w:b/>
          <w:bCs/>
          <w:sz w:val="26"/>
          <w:szCs w:val="26"/>
          <w:lang w:val="en-US"/>
        </w:rPr>
      </w:pPr>
    </w:p>
    <w:p w14:paraId="3A000472" w14:textId="77777777" w:rsidR="007822A8" w:rsidRDefault="007822A8" w:rsidP="001333FA">
      <w:pPr>
        <w:pStyle w:val="oancuaDanhsach"/>
        <w:rPr>
          <w:rFonts w:ascii="Times New Roman" w:hAnsi="Times New Roman" w:cs="Times New Roman"/>
          <w:b/>
          <w:bCs/>
          <w:sz w:val="26"/>
          <w:szCs w:val="26"/>
          <w:lang w:val="en-US"/>
        </w:rPr>
      </w:pPr>
    </w:p>
    <w:p w14:paraId="6F284921" w14:textId="77777777" w:rsidR="007822A8" w:rsidRDefault="007822A8" w:rsidP="001333FA">
      <w:pPr>
        <w:pStyle w:val="oancuaDanhsach"/>
        <w:rPr>
          <w:rFonts w:ascii="Times New Roman" w:hAnsi="Times New Roman" w:cs="Times New Roman"/>
          <w:b/>
          <w:bCs/>
          <w:sz w:val="26"/>
          <w:szCs w:val="26"/>
          <w:lang w:val="en-US"/>
        </w:rPr>
      </w:pPr>
    </w:p>
    <w:p w14:paraId="12510F7D" w14:textId="77777777" w:rsidR="007822A8" w:rsidRDefault="007822A8" w:rsidP="001333FA">
      <w:pPr>
        <w:pStyle w:val="oancuaDanhsach"/>
        <w:rPr>
          <w:rFonts w:ascii="Times New Roman" w:hAnsi="Times New Roman" w:cs="Times New Roman"/>
          <w:b/>
          <w:bCs/>
          <w:sz w:val="26"/>
          <w:szCs w:val="26"/>
          <w:lang w:val="en-US"/>
        </w:rPr>
      </w:pPr>
    </w:p>
    <w:p w14:paraId="09B41E01" w14:textId="77777777" w:rsidR="007822A8" w:rsidRDefault="007822A8" w:rsidP="001333FA">
      <w:pPr>
        <w:pStyle w:val="oancuaDanhsach"/>
        <w:rPr>
          <w:rFonts w:ascii="Times New Roman" w:hAnsi="Times New Roman" w:cs="Times New Roman"/>
          <w:b/>
          <w:bCs/>
          <w:sz w:val="26"/>
          <w:szCs w:val="26"/>
          <w:lang w:val="en-US"/>
        </w:rPr>
      </w:pPr>
    </w:p>
    <w:p w14:paraId="51B0AC00" w14:textId="77777777" w:rsidR="007822A8" w:rsidRDefault="007822A8" w:rsidP="001333FA">
      <w:pPr>
        <w:pStyle w:val="oancuaDanhsach"/>
        <w:rPr>
          <w:rFonts w:ascii="Times New Roman" w:hAnsi="Times New Roman" w:cs="Times New Roman"/>
          <w:b/>
          <w:bCs/>
          <w:sz w:val="26"/>
          <w:szCs w:val="26"/>
          <w:lang w:val="en-US"/>
        </w:rPr>
      </w:pPr>
    </w:p>
    <w:p w14:paraId="3FBAD404" w14:textId="77777777" w:rsidR="007822A8" w:rsidRDefault="007822A8" w:rsidP="001333FA">
      <w:pPr>
        <w:pStyle w:val="oancuaDanhsach"/>
        <w:rPr>
          <w:rFonts w:ascii="Times New Roman" w:hAnsi="Times New Roman" w:cs="Times New Roman"/>
          <w:b/>
          <w:bCs/>
          <w:sz w:val="26"/>
          <w:szCs w:val="26"/>
          <w:lang w:val="en-US"/>
        </w:rPr>
      </w:pPr>
    </w:p>
    <w:p w14:paraId="12BA1B7E" w14:textId="77777777" w:rsidR="007822A8" w:rsidRDefault="007822A8" w:rsidP="001333FA">
      <w:pPr>
        <w:pStyle w:val="oancuaDanhsach"/>
        <w:rPr>
          <w:rFonts w:ascii="Times New Roman" w:hAnsi="Times New Roman" w:cs="Times New Roman"/>
          <w:b/>
          <w:bCs/>
          <w:sz w:val="26"/>
          <w:szCs w:val="26"/>
          <w:lang w:val="en-US"/>
        </w:rPr>
      </w:pPr>
    </w:p>
    <w:p w14:paraId="66202CE2" w14:textId="77777777" w:rsidR="007822A8" w:rsidRDefault="007822A8" w:rsidP="001333FA">
      <w:pPr>
        <w:pStyle w:val="oancuaDanhsach"/>
        <w:rPr>
          <w:rFonts w:ascii="Times New Roman" w:hAnsi="Times New Roman" w:cs="Times New Roman"/>
          <w:b/>
          <w:bCs/>
          <w:sz w:val="26"/>
          <w:szCs w:val="26"/>
          <w:lang w:val="en-US"/>
        </w:rPr>
      </w:pPr>
    </w:p>
    <w:p w14:paraId="31E909FF" w14:textId="77777777" w:rsidR="007822A8" w:rsidRPr="001C23FD" w:rsidRDefault="007822A8" w:rsidP="001333FA">
      <w:pPr>
        <w:pStyle w:val="oancuaDanhsach"/>
        <w:rPr>
          <w:rFonts w:ascii="Times New Roman" w:hAnsi="Times New Roman" w:cs="Times New Roman"/>
          <w:b/>
          <w:bCs/>
          <w:sz w:val="26"/>
          <w:szCs w:val="26"/>
          <w:lang w:val="en-US"/>
        </w:rPr>
      </w:pPr>
    </w:p>
    <w:p w14:paraId="2860839B" w14:textId="77777777" w:rsidR="001333FA" w:rsidRPr="001C23FD" w:rsidRDefault="001333FA" w:rsidP="001333FA">
      <w:pPr>
        <w:pStyle w:val="u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t>Đặc tả Usecase</w:t>
      </w:r>
    </w:p>
    <w:p w14:paraId="19A597BE" w14:textId="77777777" w:rsidR="001333FA" w:rsidRPr="001C23FD" w:rsidRDefault="001333FA" w:rsidP="001333FA">
      <w:pPr>
        <w:pStyle w:val="oancuaDanhsach"/>
        <w:rPr>
          <w:rFonts w:ascii="Times New Roman" w:hAnsi="Times New Roman" w:cs="Times New Roman"/>
          <w:b/>
          <w:bCs/>
          <w:sz w:val="26"/>
          <w:szCs w:val="26"/>
          <w:lang w:val="en-US"/>
        </w:rPr>
      </w:pPr>
    </w:p>
    <w:p w14:paraId="00BB23FA"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6.1 Usecase đăng nhập</w:t>
      </w:r>
    </w:p>
    <w:p w14:paraId="265FDA08" w14:textId="77777777" w:rsidR="001333FA" w:rsidRPr="001C23FD" w:rsidRDefault="001333FA" w:rsidP="001333FA">
      <w:pPr>
        <w:pStyle w:val="oancuaDanhsach"/>
        <w:rPr>
          <w:rFonts w:ascii="Times New Roman" w:hAnsi="Times New Roman" w:cs="Times New Roman"/>
          <w:b/>
          <w:bCs/>
          <w:sz w:val="26"/>
          <w:szCs w:val="26"/>
          <w:lang w:val="en-US"/>
        </w:rPr>
      </w:pPr>
    </w:p>
    <w:p w14:paraId="463C1ED4" w14:textId="77777777" w:rsidR="001333FA" w:rsidRPr="007822A8" w:rsidRDefault="001333FA" w:rsidP="001333FA">
      <w:pPr>
        <w:pStyle w:val="oancuaDanhsach"/>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inline distT="0" distB="0" distL="0" distR="0" wp14:anchorId="1F090512" wp14:editId="38143AFD">
            <wp:extent cx="3767328" cy="2713825"/>
            <wp:effectExtent l="0" t="0" r="5080" b="0"/>
            <wp:docPr id="52787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5692" name=""/>
                    <pic:cNvPicPr/>
                  </pic:nvPicPr>
                  <pic:blipFill>
                    <a:blip r:embed="rId16"/>
                    <a:stretch>
                      <a:fillRect/>
                    </a:stretch>
                  </pic:blipFill>
                  <pic:spPr>
                    <a:xfrm>
                      <a:off x="0" y="0"/>
                      <a:ext cx="3776027" cy="2720091"/>
                    </a:xfrm>
                    <a:prstGeom prst="rect">
                      <a:avLst/>
                    </a:prstGeom>
                  </pic:spPr>
                </pic:pic>
              </a:graphicData>
            </a:graphic>
          </wp:inline>
        </w:drawing>
      </w:r>
    </w:p>
    <w:p w14:paraId="0B7779A8" w14:textId="77777777" w:rsidR="001333FA" w:rsidRPr="007822A8" w:rsidRDefault="001333FA" w:rsidP="001333FA">
      <w:pPr>
        <w:pStyle w:val="oancuaDanhsach"/>
        <w:jc w:val="center"/>
        <w:rPr>
          <w:rFonts w:ascii="Times New Roman" w:hAnsi="Times New Roman" w:cs="Times New Roman"/>
          <w:b/>
          <w:bCs/>
          <w:sz w:val="26"/>
          <w:szCs w:val="26"/>
          <w:lang w:val="en-US"/>
        </w:rPr>
      </w:pPr>
    </w:p>
    <w:p w14:paraId="0182DA88" w14:textId="77777777" w:rsidR="001333FA" w:rsidRPr="007822A8" w:rsidRDefault="001333FA" w:rsidP="001333FA">
      <w:pPr>
        <w:pStyle w:val="oancuaDanhsach"/>
        <w:rPr>
          <w:rFonts w:ascii="Times New Roman" w:hAnsi="Times New Roman" w:cs="Times New Roman"/>
          <w:b/>
          <w:bCs/>
          <w:sz w:val="26"/>
          <w:szCs w:val="26"/>
          <w:lang w:val="en-US"/>
        </w:rPr>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552"/>
        <w:gridCol w:w="4038"/>
      </w:tblGrid>
      <w:tr w:rsidR="007822A8" w:rsidRPr="007822A8" w14:paraId="5F1D85BD" w14:textId="77777777" w:rsidTr="006B3309">
        <w:trPr>
          <w:trHeight w:val="440"/>
        </w:trPr>
        <w:tc>
          <w:tcPr>
            <w:tcW w:w="2400" w:type="dxa"/>
            <w:shd w:val="clear" w:color="auto" w:fill="auto"/>
            <w:tcMar>
              <w:top w:w="100" w:type="dxa"/>
              <w:left w:w="100" w:type="dxa"/>
              <w:bottom w:w="100" w:type="dxa"/>
              <w:right w:w="100" w:type="dxa"/>
            </w:tcMar>
            <w:vAlign w:val="center"/>
          </w:tcPr>
          <w:p w14:paraId="1406453D" w14:textId="77777777" w:rsidR="001333FA" w:rsidRPr="007822A8" w:rsidRDefault="001333FA" w:rsidP="006B3309">
            <w:pPr>
              <w:pStyle w:val="Nidungvnbn"/>
              <w:jc w:val="center"/>
            </w:pPr>
            <w:r w:rsidRPr="007822A8">
              <w:t>Use Case Name</w:t>
            </w:r>
          </w:p>
          <w:p w14:paraId="4F9AE09E" w14:textId="77777777" w:rsidR="001333FA" w:rsidRPr="007822A8" w:rsidRDefault="001333FA" w:rsidP="006B3309">
            <w:pPr>
              <w:pStyle w:val="Nidungvnbn"/>
              <w:jc w:val="center"/>
            </w:pPr>
            <w:r w:rsidRPr="007822A8">
              <w:t>(tên use case)</w:t>
            </w:r>
          </w:p>
        </w:tc>
        <w:tc>
          <w:tcPr>
            <w:tcW w:w="6590" w:type="dxa"/>
            <w:gridSpan w:val="2"/>
            <w:shd w:val="clear" w:color="auto" w:fill="auto"/>
            <w:tcMar>
              <w:top w:w="100" w:type="dxa"/>
              <w:left w:w="100" w:type="dxa"/>
              <w:bottom w:w="100" w:type="dxa"/>
              <w:right w:w="100" w:type="dxa"/>
            </w:tcMar>
            <w:vAlign w:val="center"/>
          </w:tcPr>
          <w:p w14:paraId="03A8003B" w14:textId="77777777" w:rsidR="001333FA" w:rsidRPr="007822A8" w:rsidRDefault="001333FA" w:rsidP="006B3309">
            <w:pPr>
              <w:pStyle w:val="Nidungvnbn"/>
              <w:jc w:val="center"/>
            </w:pPr>
            <w:r w:rsidRPr="007822A8">
              <w:t>Đăng nhập</w:t>
            </w:r>
          </w:p>
        </w:tc>
      </w:tr>
      <w:tr w:rsidR="007822A8" w:rsidRPr="007822A8" w14:paraId="0A9C6977" w14:textId="77777777" w:rsidTr="006B3309">
        <w:trPr>
          <w:trHeight w:val="440"/>
        </w:trPr>
        <w:tc>
          <w:tcPr>
            <w:tcW w:w="2400" w:type="dxa"/>
            <w:shd w:val="clear" w:color="auto" w:fill="auto"/>
            <w:tcMar>
              <w:top w:w="100" w:type="dxa"/>
              <w:left w:w="100" w:type="dxa"/>
              <w:bottom w:w="100" w:type="dxa"/>
              <w:right w:w="100" w:type="dxa"/>
            </w:tcMar>
            <w:vAlign w:val="center"/>
          </w:tcPr>
          <w:p w14:paraId="0AA0873E" w14:textId="77777777" w:rsidR="001333FA" w:rsidRPr="007822A8" w:rsidRDefault="001333FA" w:rsidP="006B3309">
            <w:pPr>
              <w:pStyle w:val="Nidungvnbn"/>
              <w:jc w:val="center"/>
            </w:pPr>
            <w:r w:rsidRPr="007822A8">
              <w:t>Scenario</w:t>
            </w:r>
          </w:p>
          <w:p w14:paraId="4B71185C" w14:textId="77777777" w:rsidR="001333FA" w:rsidRPr="007822A8" w:rsidRDefault="001333FA" w:rsidP="006B3309">
            <w:pPr>
              <w:pStyle w:val="Nidungvnbn"/>
              <w:jc w:val="center"/>
            </w:pPr>
            <w:r w:rsidRPr="007822A8">
              <w:t>(ngữ cảnh)</w:t>
            </w:r>
          </w:p>
        </w:tc>
        <w:tc>
          <w:tcPr>
            <w:tcW w:w="6590" w:type="dxa"/>
            <w:gridSpan w:val="2"/>
            <w:shd w:val="clear" w:color="auto" w:fill="auto"/>
            <w:tcMar>
              <w:top w:w="100" w:type="dxa"/>
              <w:left w:w="100" w:type="dxa"/>
              <w:bottom w:w="100" w:type="dxa"/>
              <w:right w:w="100" w:type="dxa"/>
            </w:tcMar>
            <w:vAlign w:val="center"/>
          </w:tcPr>
          <w:p w14:paraId="4CC05C29" w14:textId="77777777" w:rsidR="001333FA" w:rsidRPr="007822A8" w:rsidRDefault="001333FA" w:rsidP="006B3309">
            <w:pPr>
              <w:pStyle w:val="Nidungvnbn"/>
              <w:jc w:val="center"/>
            </w:pPr>
            <w:r w:rsidRPr="007822A8">
              <w:t>Đăng nhập vào hệ thống.</w:t>
            </w:r>
          </w:p>
        </w:tc>
      </w:tr>
      <w:tr w:rsidR="007822A8" w:rsidRPr="007822A8" w14:paraId="078A63A5" w14:textId="77777777" w:rsidTr="006B3309">
        <w:trPr>
          <w:trHeight w:val="918"/>
        </w:trPr>
        <w:tc>
          <w:tcPr>
            <w:tcW w:w="2400" w:type="dxa"/>
            <w:shd w:val="clear" w:color="auto" w:fill="auto"/>
            <w:tcMar>
              <w:top w:w="100" w:type="dxa"/>
              <w:left w:w="100" w:type="dxa"/>
              <w:bottom w:w="100" w:type="dxa"/>
              <w:right w:w="100" w:type="dxa"/>
            </w:tcMar>
            <w:vAlign w:val="center"/>
          </w:tcPr>
          <w:p w14:paraId="2D86A22B" w14:textId="77777777" w:rsidR="001333FA" w:rsidRPr="007822A8" w:rsidRDefault="001333FA" w:rsidP="006B3309">
            <w:pPr>
              <w:pStyle w:val="Nidungvnbn"/>
              <w:jc w:val="center"/>
            </w:pPr>
            <w:r w:rsidRPr="007822A8">
              <w:lastRenderedPageBreak/>
              <w:t>Triggering event</w:t>
            </w:r>
          </w:p>
          <w:p w14:paraId="21081E58" w14:textId="77777777" w:rsidR="001333FA" w:rsidRPr="007822A8" w:rsidRDefault="001333FA" w:rsidP="006B3309">
            <w:pPr>
              <w:pStyle w:val="Nidungvnbn"/>
              <w:jc w:val="center"/>
            </w:pPr>
            <w:r w:rsidRPr="007822A8">
              <w:t>(sự kiện kích hoạt)</w:t>
            </w:r>
          </w:p>
        </w:tc>
        <w:tc>
          <w:tcPr>
            <w:tcW w:w="6590" w:type="dxa"/>
            <w:gridSpan w:val="2"/>
            <w:shd w:val="clear" w:color="auto" w:fill="auto"/>
            <w:tcMar>
              <w:top w:w="100" w:type="dxa"/>
              <w:left w:w="100" w:type="dxa"/>
              <w:bottom w:w="100" w:type="dxa"/>
              <w:right w:w="100" w:type="dxa"/>
            </w:tcMar>
            <w:vAlign w:val="center"/>
          </w:tcPr>
          <w:p w14:paraId="4F80DDD3" w14:textId="77777777" w:rsidR="001333FA" w:rsidRPr="007822A8" w:rsidRDefault="001333FA" w:rsidP="006B3309">
            <w:pPr>
              <w:pStyle w:val="Nidungvnbn"/>
              <w:jc w:val="center"/>
            </w:pPr>
            <w:r w:rsidRPr="007822A8">
              <w:t>Yêu cầu truy cập đến trang đăng nhập của hệ thống.</w:t>
            </w:r>
          </w:p>
          <w:p w14:paraId="1DCAC8E9" w14:textId="77777777" w:rsidR="001333FA" w:rsidRPr="007822A8" w:rsidRDefault="001333FA" w:rsidP="006B3309">
            <w:pPr>
              <w:pStyle w:val="Nidungvnbn"/>
              <w:jc w:val="center"/>
            </w:pPr>
          </w:p>
        </w:tc>
      </w:tr>
      <w:tr w:rsidR="007822A8" w:rsidRPr="007822A8" w14:paraId="59597E8A" w14:textId="77777777" w:rsidTr="006B3309">
        <w:trPr>
          <w:trHeight w:val="440"/>
        </w:trPr>
        <w:tc>
          <w:tcPr>
            <w:tcW w:w="2400" w:type="dxa"/>
            <w:shd w:val="clear" w:color="auto" w:fill="auto"/>
            <w:tcMar>
              <w:top w:w="100" w:type="dxa"/>
              <w:left w:w="100" w:type="dxa"/>
              <w:bottom w:w="100" w:type="dxa"/>
              <w:right w:w="100" w:type="dxa"/>
            </w:tcMar>
            <w:vAlign w:val="center"/>
          </w:tcPr>
          <w:p w14:paraId="631D71FA" w14:textId="77777777" w:rsidR="001333FA" w:rsidRPr="007822A8" w:rsidRDefault="001333FA" w:rsidP="006B3309">
            <w:pPr>
              <w:pStyle w:val="Nidungvnbn"/>
              <w:jc w:val="center"/>
            </w:pPr>
            <w:r w:rsidRPr="007822A8">
              <w:t>Brief description</w:t>
            </w:r>
          </w:p>
          <w:p w14:paraId="7BAA7722" w14:textId="77777777" w:rsidR="001333FA" w:rsidRPr="007822A8" w:rsidRDefault="001333FA" w:rsidP="006B3309">
            <w:pPr>
              <w:pStyle w:val="Nidungvnbn"/>
              <w:jc w:val="center"/>
            </w:pPr>
            <w:r w:rsidRPr="007822A8">
              <w:t>(mô tả)</w:t>
            </w:r>
          </w:p>
        </w:tc>
        <w:tc>
          <w:tcPr>
            <w:tcW w:w="6590" w:type="dxa"/>
            <w:gridSpan w:val="2"/>
            <w:shd w:val="clear" w:color="auto" w:fill="auto"/>
            <w:tcMar>
              <w:top w:w="100" w:type="dxa"/>
              <w:left w:w="100" w:type="dxa"/>
              <w:bottom w:w="100" w:type="dxa"/>
              <w:right w:w="100" w:type="dxa"/>
            </w:tcMar>
            <w:vAlign w:val="center"/>
          </w:tcPr>
          <w:p w14:paraId="55A94218" w14:textId="77777777" w:rsidR="001333FA" w:rsidRPr="007822A8" w:rsidRDefault="001333FA" w:rsidP="006B3309">
            <w:pPr>
              <w:pStyle w:val="Nidungvnbn"/>
              <w:jc w:val="center"/>
            </w:pPr>
            <w:r w:rsidRPr="007822A8">
              <w:t>Actor đăng nhập vào hệ thống để có thể sử dụng các chức năng trong hệ thống.</w:t>
            </w:r>
          </w:p>
        </w:tc>
      </w:tr>
      <w:tr w:rsidR="007822A8" w:rsidRPr="007822A8" w14:paraId="052D6102" w14:textId="77777777" w:rsidTr="006B3309">
        <w:trPr>
          <w:trHeight w:val="440"/>
        </w:trPr>
        <w:tc>
          <w:tcPr>
            <w:tcW w:w="2400" w:type="dxa"/>
            <w:shd w:val="clear" w:color="auto" w:fill="auto"/>
            <w:tcMar>
              <w:top w:w="100" w:type="dxa"/>
              <w:left w:w="100" w:type="dxa"/>
              <w:bottom w:w="100" w:type="dxa"/>
              <w:right w:w="100" w:type="dxa"/>
            </w:tcMar>
            <w:vAlign w:val="center"/>
          </w:tcPr>
          <w:p w14:paraId="59585C95" w14:textId="77777777" w:rsidR="001333FA" w:rsidRPr="007822A8" w:rsidRDefault="001333FA" w:rsidP="006B3309">
            <w:pPr>
              <w:pStyle w:val="Nidungvnbn"/>
              <w:jc w:val="center"/>
            </w:pPr>
            <w:r w:rsidRPr="007822A8">
              <w:t>Actors</w:t>
            </w:r>
          </w:p>
          <w:p w14:paraId="2DE4A1E9" w14:textId="77777777" w:rsidR="001333FA" w:rsidRPr="007822A8" w:rsidRDefault="001333FA" w:rsidP="006B3309">
            <w:pPr>
              <w:pStyle w:val="Nidungvnbn"/>
              <w:jc w:val="center"/>
            </w:pPr>
            <w:r w:rsidRPr="007822A8">
              <w:t>(tác nhân)</w:t>
            </w:r>
          </w:p>
        </w:tc>
        <w:tc>
          <w:tcPr>
            <w:tcW w:w="6590" w:type="dxa"/>
            <w:gridSpan w:val="2"/>
            <w:shd w:val="clear" w:color="auto" w:fill="auto"/>
            <w:tcMar>
              <w:top w:w="100" w:type="dxa"/>
              <w:left w:w="100" w:type="dxa"/>
              <w:bottom w:w="100" w:type="dxa"/>
              <w:right w:w="100" w:type="dxa"/>
            </w:tcMar>
            <w:vAlign w:val="center"/>
          </w:tcPr>
          <w:p w14:paraId="3724430F" w14:textId="77777777" w:rsidR="001333FA" w:rsidRPr="007822A8" w:rsidRDefault="001333FA" w:rsidP="006B3309">
            <w:pPr>
              <w:pStyle w:val="Nidungvnbn"/>
              <w:jc w:val="center"/>
            </w:pPr>
            <w:r w:rsidRPr="007822A8">
              <w:t>Quản trị viên, sinh viên(đã được cấp tài khoản)</w:t>
            </w:r>
          </w:p>
        </w:tc>
      </w:tr>
      <w:tr w:rsidR="007822A8" w:rsidRPr="007822A8" w14:paraId="78AF21D5" w14:textId="77777777" w:rsidTr="006B3309">
        <w:trPr>
          <w:trHeight w:val="1005"/>
        </w:trPr>
        <w:tc>
          <w:tcPr>
            <w:tcW w:w="2400" w:type="dxa"/>
            <w:shd w:val="clear" w:color="auto" w:fill="auto"/>
            <w:tcMar>
              <w:top w:w="100" w:type="dxa"/>
              <w:left w:w="100" w:type="dxa"/>
              <w:bottom w:w="100" w:type="dxa"/>
              <w:right w:w="100" w:type="dxa"/>
            </w:tcMar>
            <w:vAlign w:val="center"/>
          </w:tcPr>
          <w:p w14:paraId="38EF32F0" w14:textId="77777777" w:rsidR="001333FA" w:rsidRPr="007822A8" w:rsidRDefault="001333FA" w:rsidP="006B3309">
            <w:pPr>
              <w:pStyle w:val="Nidungvnbn"/>
              <w:jc w:val="center"/>
            </w:pPr>
            <w:r w:rsidRPr="007822A8">
              <w:t>Stakeholder</w:t>
            </w:r>
          </w:p>
          <w:p w14:paraId="4B81F748" w14:textId="77777777" w:rsidR="001333FA" w:rsidRPr="007822A8" w:rsidRDefault="001333FA" w:rsidP="006B3309">
            <w:pPr>
              <w:pStyle w:val="Nidungvnbn"/>
              <w:jc w:val="center"/>
            </w:pPr>
            <w:r w:rsidRPr="007822A8">
              <w:t>(bên liên quan)</w:t>
            </w:r>
          </w:p>
        </w:tc>
        <w:tc>
          <w:tcPr>
            <w:tcW w:w="6590" w:type="dxa"/>
            <w:gridSpan w:val="2"/>
            <w:shd w:val="clear" w:color="auto" w:fill="auto"/>
            <w:tcMar>
              <w:top w:w="100" w:type="dxa"/>
              <w:left w:w="100" w:type="dxa"/>
              <w:bottom w:w="100" w:type="dxa"/>
              <w:right w:w="100" w:type="dxa"/>
            </w:tcMar>
            <w:vAlign w:val="center"/>
          </w:tcPr>
          <w:p w14:paraId="53F853AE" w14:textId="77777777" w:rsidR="001333FA" w:rsidRPr="007822A8" w:rsidRDefault="001333FA" w:rsidP="006B3309">
            <w:pPr>
              <w:pStyle w:val="Nidungvnbn"/>
              <w:jc w:val="center"/>
            </w:pPr>
            <w:r w:rsidRPr="007822A8">
              <w:t>Quản trị viên, sinh viên</w:t>
            </w:r>
          </w:p>
        </w:tc>
      </w:tr>
      <w:tr w:rsidR="007822A8" w:rsidRPr="007822A8" w14:paraId="789F67DB" w14:textId="77777777" w:rsidTr="006B3309">
        <w:trPr>
          <w:trHeight w:val="440"/>
        </w:trPr>
        <w:tc>
          <w:tcPr>
            <w:tcW w:w="2400" w:type="dxa"/>
            <w:shd w:val="clear" w:color="auto" w:fill="auto"/>
            <w:tcMar>
              <w:top w:w="100" w:type="dxa"/>
              <w:left w:w="100" w:type="dxa"/>
              <w:bottom w:w="100" w:type="dxa"/>
              <w:right w:w="100" w:type="dxa"/>
            </w:tcMar>
            <w:vAlign w:val="center"/>
          </w:tcPr>
          <w:p w14:paraId="71B1F099" w14:textId="77777777" w:rsidR="001333FA" w:rsidRPr="007822A8" w:rsidRDefault="001333FA" w:rsidP="006B3309">
            <w:pPr>
              <w:pStyle w:val="Nidungvnbn"/>
              <w:jc w:val="center"/>
            </w:pPr>
            <w:r w:rsidRPr="007822A8">
              <w:t>Precondition</w:t>
            </w:r>
          </w:p>
          <w:p w14:paraId="5268001D" w14:textId="77777777" w:rsidR="001333FA" w:rsidRPr="007822A8" w:rsidRDefault="001333FA" w:rsidP="006B3309">
            <w:pPr>
              <w:pStyle w:val="Nidungvnbn"/>
              <w:jc w:val="center"/>
            </w:pPr>
            <w:r w:rsidRPr="007822A8">
              <w:t>(điều kiện tiên quyết)</w:t>
            </w:r>
          </w:p>
        </w:tc>
        <w:tc>
          <w:tcPr>
            <w:tcW w:w="6590" w:type="dxa"/>
            <w:gridSpan w:val="2"/>
            <w:shd w:val="clear" w:color="auto" w:fill="auto"/>
            <w:tcMar>
              <w:top w:w="100" w:type="dxa"/>
              <w:left w:w="100" w:type="dxa"/>
              <w:bottom w:w="100" w:type="dxa"/>
              <w:right w:w="100" w:type="dxa"/>
            </w:tcMar>
            <w:vAlign w:val="center"/>
          </w:tcPr>
          <w:p w14:paraId="7AD92CFA" w14:textId="77777777" w:rsidR="001333FA" w:rsidRPr="007822A8" w:rsidRDefault="001333FA" w:rsidP="006B3309">
            <w:pPr>
              <w:pStyle w:val="Nidungvnbn"/>
              <w:jc w:val="center"/>
            </w:pPr>
            <w:r w:rsidRPr="007822A8">
              <w:t>Truy cập được vào trang đăng nhập</w:t>
            </w:r>
          </w:p>
        </w:tc>
      </w:tr>
      <w:tr w:rsidR="007822A8" w:rsidRPr="007822A8" w14:paraId="4ECA50E9" w14:textId="77777777" w:rsidTr="006B3309">
        <w:trPr>
          <w:trHeight w:val="440"/>
        </w:trPr>
        <w:tc>
          <w:tcPr>
            <w:tcW w:w="2400" w:type="dxa"/>
            <w:shd w:val="clear" w:color="auto" w:fill="auto"/>
            <w:tcMar>
              <w:top w:w="100" w:type="dxa"/>
              <w:left w:w="100" w:type="dxa"/>
              <w:bottom w:w="100" w:type="dxa"/>
              <w:right w:w="100" w:type="dxa"/>
            </w:tcMar>
            <w:vAlign w:val="center"/>
          </w:tcPr>
          <w:p w14:paraId="16603246" w14:textId="77777777" w:rsidR="001333FA" w:rsidRPr="007822A8" w:rsidRDefault="001333FA" w:rsidP="006B3309">
            <w:pPr>
              <w:pStyle w:val="Nidungvnbn"/>
              <w:jc w:val="center"/>
            </w:pPr>
            <w:r w:rsidRPr="007822A8">
              <w:t>Postcondition</w:t>
            </w:r>
          </w:p>
          <w:p w14:paraId="037568B2" w14:textId="77777777" w:rsidR="001333FA" w:rsidRPr="007822A8" w:rsidRDefault="001333FA" w:rsidP="006B3309">
            <w:pPr>
              <w:pStyle w:val="Nidungvnbn"/>
              <w:jc w:val="center"/>
            </w:pPr>
            <w:r w:rsidRPr="007822A8">
              <w:t>(điều kiện sau)</w:t>
            </w:r>
          </w:p>
        </w:tc>
        <w:tc>
          <w:tcPr>
            <w:tcW w:w="6590" w:type="dxa"/>
            <w:gridSpan w:val="2"/>
            <w:shd w:val="clear" w:color="auto" w:fill="auto"/>
            <w:tcMar>
              <w:top w:w="100" w:type="dxa"/>
              <w:left w:w="100" w:type="dxa"/>
              <w:bottom w:w="100" w:type="dxa"/>
              <w:right w:w="100" w:type="dxa"/>
            </w:tcMar>
            <w:vAlign w:val="center"/>
          </w:tcPr>
          <w:p w14:paraId="4A3E3028" w14:textId="77777777" w:rsidR="001333FA" w:rsidRPr="007822A8" w:rsidRDefault="001333FA" w:rsidP="006B3309">
            <w:pPr>
              <w:pStyle w:val="Nidungvnbn"/>
              <w:jc w:val="center"/>
            </w:pPr>
            <w:r w:rsidRPr="007822A8">
              <w:t>Đăng nhập thành công</w:t>
            </w:r>
          </w:p>
        </w:tc>
      </w:tr>
      <w:tr w:rsidR="007822A8" w:rsidRPr="007822A8" w14:paraId="68E8441A" w14:textId="77777777" w:rsidTr="006B3309">
        <w:trPr>
          <w:trHeight w:val="440"/>
        </w:trPr>
        <w:tc>
          <w:tcPr>
            <w:tcW w:w="2400" w:type="dxa"/>
            <w:vMerge w:val="restart"/>
            <w:shd w:val="clear" w:color="auto" w:fill="auto"/>
            <w:tcMar>
              <w:top w:w="100" w:type="dxa"/>
              <w:left w:w="100" w:type="dxa"/>
              <w:bottom w:w="100" w:type="dxa"/>
              <w:right w:w="100" w:type="dxa"/>
            </w:tcMar>
            <w:vAlign w:val="center"/>
          </w:tcPr>
          <w:p w14:paraId="428EE771" w14:textId="77777777" w:rsidR="001333FA" w:rsidRPr="007822A8" w:rsidRDefault="001333FA" w:rsidP="006B3309">
            <w:pPr>
              <w:pStyle w:val="Nidungvnbn"/>
              <w:jc w:val="center"/>
            </w:pPr>
            <w:r w:rsidRPr="007822A8">
              <w:t>Flow of activities</w:t>
            </w:r>
          </w:p>
          <w:p w14:paraId="7F51A9FF" w14:textId="77777777" w:rsidR="001333FA" w:rsidRPr="007822A8" w:rsidRDefault="001333FA" w:rsidP="006B3309">
            <w:pPr>
              <w:pStyle w:val="Nidungvnbn"/>
              <w:jc w:val="center"/>
            </w:pPr>
            <w:r w:rsidRPr="007822A8">
              <w:t>(luồng sự kiện)</w:t>
            </w:r>
          </w:p>
        </w:tc>
        <w:tc>
          <w:tcPr>
            <w:tcW w:w="2552" w:type="dxa"/>
            <w:shd w:val="clear" w:color="auto" w:fill="auto"/>
            <w:tcMar>
              <w:top w:w="100" w:type="dxa"/>
              <w:left w:w="100" w:type="dxa"/>
              <w:bottom w:w="100" w:type="dxa"/>
              <w:right w:w="100" w:type="dxa"/>
            </w:tcMar>
            <w:vAlign w:val="center"/>
          </w:tcPr>
          <w:p w14:paraId="7AF39491" w14:textId="77777777" w:rsidR="001333FA" w:rsidRPr="007822A8" w:rsidRDefault="001333FA" w:rsidP="006B3309">
            <w:pPr>
              <w:pStyle w:val="Nidungvnbn"/>
              <w:jc w:val="center"/>
            </w:pPr>
            <w:r w:rsidRPr="007822A8">
              <w:t>Actor</w:t>
            </w:r>
          </w:p>
        </w:tc>
        <w:tc>
          <w:tcPr>
            <w:tcW w:w="4038" w:type="dxa"/>
            <w:shd w:val="clear" w:color="auto" w:fill="auto"/>
            <w:tcMar>
              <w:top w:w="100" w:type="dxa"/>
              <w:left w:w="100" w:type="dxa"/>
              <w:bottom w:w="100" w:type="dxa"/>
              <w:right w:w="100" w:type="dxa"/>
            </w:tcMar>
            <w:vAlign w:val="center"/>
          </w:tcPr>
          <w:p w14:paraId="6D978578" w14:textId="77777777" w:rsidR="001333FA" w:rsidRPr="007822A8" w:rsidRDefault="001333FA" w:rsidP="006B3309">
            <w:pPr>
              <w:pStyle w:val="Nidungvnbn"/>
              <w:jc w:val="center"/>
            </w:pPr>
            <w:r w:rsidRPr="007822A8">
              <w:t>System</w:t>
            </w:r>
          </w:p>
        </w:tc>
      </w:tr>
      <w:tr w:rsidR="007822A8" w:rsidRPr="007822A8" w14:paraId="7C7E4F67" w14:textId="77777777" w:rsidTr="006B3309">
        <w:trPr>
          <w:trHeight w:val="440"/>
        </w:trPr>
        <w:tc>
          <w:tcPr>
            <w:tcW w:w="2400" w:type="dxa"/>
            <w:vMerge/>
            <w:shd w:val="clear" w:color="auto" w:fill="auto"/>
            <w:tcMar>
              <w:top w:w="100" w:type="dxa"/>
              <w:left w:w="100" w:type="dxa"/>
              <w:bottom w:w="100" w:type="dxa"/>
              <w:right w:w="100" w:type="dxa"/>
            </w:tcMar>
            <w:vAlign w:val="center"/>
          </w:tcPr>
          <w:p w14:paraId="31898EDC" w14:textId="77777777" w:rsidR="001333FA" w:rsidRPr="007822A8" w:rsidRDefault="001333FA" w:rsidP="006B3309">
            <w:pPr>
              <w:pStyle w:val="Nidungvnbn"/>
              <w:jc w:val="center"/>
            </w:pPr>
          </w:p>
        </w:tc>
        <w:tc>
          <w:tcPr>
            <w:tcW w:w="2552" w:type="dxa"/>
            <w:shd w:val="clear" w:color="auto" w:fill="auto"/>
            <w:tcMar>
              <w:top w:w="100" w:type="dxa"/>
              <w:left w:w="100" w:type="dxa"/>
              <w:bottom w:w="100" w:type="dxa"/>
              <w:right w:w="100" w:type="dxa"/>
            </w:tcMar>
          </w:tcPr>
          <w:p w14:paraId="053A599A" w14:textId="77777777" w:rsidR="001333FA" w:rsidRPr="007822A8" w:rsidRDefault="001333FA" w:rsidP="006B3309">
            <w:pPr>
              <w:pStyle w:val="Nidungvnbn"/>
              <w:jc w:val="center"/>
            </w:pPr>
          </w:p>
          <w:p w14:paraId="2A8C2DF5" w14:textId="77777777" w:rsidR="001333FA" w:rsidRPr="007822A8" w:rsidRDefault="001333FA" w:rsidP="006B3309">
            <w:pPr>
              <w:pStyle w:val="Nidungvnbn"/>
              <w:jc w:val="center"/>
            </w:pPr>
            <w:r w:rsidRPr="007822A8">
              <w:t>1. Điền Username</w:t>
            </w:r>
          </w:p>
          <w:p w14:paraId="5ECBCEA4" w14:textId="77777777" w:rsidR="001333FA" w:rsidRPr="007822A8" w:rsidRDefault="001333FA" w:rsidP="006B3309">
            <w:pPr>
              <w:pStyle w:val="Nidungvnbn"/>
              <w:jc w:val="center"/>
            </w:pPr>
            <w:r w:rsidRPr="007822A8">
              <w:t>và password.</w:t>
            </w:r>
          </w:p>
          <w:p w14:paraId="4BC36416" w14:textId="77777777" w:rsidR="001333FA" w:rsidRPr="007822A8" w:rsidRDefault="001333FA" w:rsidP="006B3309">
            <w:pPr>
              <w:pStyle w:val="Nidungvnbn"/>
            </w:pPr>
          </w:p>
          <w:p w14:paraId="21E37929" w14:textId="77777777" w:rsidR="001333FA" w:rsidRPr="007822A8" w:rsidRDefault="001333FA" w:rsidP="006B3309">
            <w:pPr>
              <w:pStyle w:val="Nidungvnbn"/>
              <w:ind w:left="170"/>
              <w:jc w:val="center"/>
            </w:pPr>
            <w:r w:rsidRPr="007822A8">
              <w:t>2. Người dùng nhấp vào nút đăng nhập</w:t>
            </w:r>
          </w:p>
          <w:p w14:paraId="2EABD337" w14:textId="77777777" w:rsidR="001333FA" w:rsidRPr="007822A8" w:rsidRDefault="001333FA" w:rsidP="006B3309">
            <w:pPr>
              <w:pStyle w:val="Nidungvnbn"/>
              <w:jc w:val="center"/>
            </w:pPr>
          </w:p>
          <w:p w14:paraId="10D2BD19" w14:textId="77777777" w:rsidR="001333FA" w:rsidRPr="007822A8" w:rsidRDefault="001333FA" w:rsidP="006B3309">
            <w:pPr>
              <w:pStyle w:val="Nidungvnbn"/>
              <w:jc w:val="center"/>
            </w:pPr>
          </w:p>
        </w:tc>
        <w:tc>
          <w:tcPr>
            <w:tcW w:w="4038" w:type="dxa"/>
            <w:shd w:val="clear" w:color="auto" w:fill="auto"/>
            <w:tcMar>
              <w:top w:w="100" w:type="dxa"/>
              <w:left w:w="100" w:type="dxa"/>
              <w:bottom w:w="100" w:type="dxa"/>
              <w:right w:w="100" w:type="dxa"/>
            </w:tcMar>
            <w:vAlign w:val="center"/>
          </w:tcPr>
          <w:p w14:paraId="7FAD32EF" w14:textId="77777777" w:rsidR="001333FA" w:rsidRPr="007822A8" w:rsidRDefault="001333FA" w:rsidP="006B3309">
            <w:pPr>
              <w:pStyle w:val="Nidungvnbn"/>
              <w:jc w:val="center"/>
            </w:pPr>
            <w:r w:rsidRPr="007822A8">
              <w:lastRenderedPageBreak/>
              <w:t>1.1 Hệ thống hiển thị form đăng nhập</w:t>
            </w:r>
          </w:p>
          <w:p w14:paraId="3287E646" w14:textId="77777777" w:rsidR="001333FA" w:rsidRPr="007822A8" w:rsidRDefault="001333FA" w:rsidP="006B3309">
            <w:pPr>
              <w:pStyle w:val="Nidungvnbn"/>
              <w:jc w:val="center"/>
            </w:pPr>
            <w:r w:rsidRPr="007822A8">
              <w:t>1.2 Hệ thống hiển thị ô username và password đã được điền.</w:t>
            </w:r>
          </w:p>
          <w:p w14:paraId="2299D131" w14:textId="77777777" w:rsidR="001333FA" w:rsidRPr="007822A8" w:rsidRDefault="001333FA" w:rsidP="006B3309">
            <w:pPr>
              <w:pStyle w:val="Nidungvnbn"/>
              <w:jc w:val="center"/>
            </w:pPr>
          </w:p>
          <w:p w14:paraId="01FAFC67" w14:textId="77777777" w:rsidR="001333FA" w:rsidRPr="007822A8" w:rsidRDefault="001333FA" w:rsidP="006B3309">
            <w:pPr>
              <w:pStyle w:val="Nidungvnbn"/>
              <w:jc w:val="center"/>
            </w:pPr>
          </w:p>
          <w:p w14:paraId="14B1A65B" w14:textId="77777777" w:rsidR="001333FA" w:rsidRPr="007822A8" w:rsidRDefault="001333FA" w:rsidP="006B3309">
            <w:pPr>
              <w:pStyle w:val="Nidungvnbn"/>
              <w:jc w:val="center"/>
            </w:pPr>
            <w:r w:rsidRPr="007822A8">
              <w:t>2.1 Hệ thống gửi request đăng nhập kèm username và password lên hệ cơ sở dữ liệu.</w:t>
            </w:r>
          </w:p>
          <w:p w14:paraId="7E47A79B" w14:textId="77777777" w:rsidR="001333FA" w:rsidRPr="007822A8" w:rsidRDefault="001333FA" w:rsidP="006B3309">
            <w:pPr>
              <w:pStyle w:val="Nidungvnbn"/>
              <w:jc w:val="center"/>
            </w:pPr>
            <w:r w:rsidRPr="007822A8">
              <w:t>2.2 Hệ thống kiểm tra username và password có tồn tại trong cơ sở dữ liệu hay không. Nếu có cấp quyền tương ứng, nếu không thì thông báo đăng nhập thất bại.</w:t>
            </w:r>
          </w:p>
          <w:p w14:paraId="1DF5DF25" w14:textId="77777777" w:rsidR="001333FA" w:rsidRPr="007822A8" w:rsidRDefault="001333FA" w:rsidP="006B3309">
            <w:pPr>
              <w:pStyle w:val="Nidungvnbn"/>
              <w:jc w:val="center"/>
            </w:pPr>
            <w:r w:rsidRPr="007822A8">
              <w:t>2.3 Hệ thống trả về kết quả đăng nhập, nếu thành công thì chuyển về trang chủ với chức năng tương ứng quyền được cấp, nếu không thì thông báo đăng nhập thất bại và yêu cầu nhập lại username hoặc password.</w:t>
            </w:r>
          </w:p>
        </w:tc>
      </w:tr>
      <w:tr w:rsidR="007822A8" w:rsidRPr="007822A8" w14:paraId="1283416F" w14:textId="77777777" w:rsidTr="006B3309">
        <w:trPr>
          <w:trHeight w:val="440"/>
        </w:trPr>
        <w:tc>
          <w:tcPr>
            <w:tcW w:w="2400" w:type="dxa"/>
            <w:shd w:val="clear" w:color="auto" w:fill="auto"/>
            <w:tcMar>
              <w:top w:w="100" w:type="dxa"/>
              <w:left w:w="100" w:type="dxa"/>
              <w:bottom w:w="100" w:type="dxa"/>
              <w:right w:w="100" w:type="dxa"/>
            </w:tcMar>
            <w:vAlign w:val="center"/>
          </w:tcPr>
          <w:p w14:paraId="14B90EC4" w14:textId="77777777" w:rsidR="001333FA" w:rsidRPr="007822A8" w:rsidRDefault="001333FA" w:rsidP="006B3309">
            <w:pPr>
              <w:pStyle w:val="Nidungvnbn"/>
              <w:jc w:val="center"/>
            </w:pPr>
            <w:r w:rsidRPr="007822A8">
              <w:t>Exception condition (ngoại lệ)</w:t>
            </w:r>
          </w:p>
        </w:tc>
        <w:tc>
          <w:tcPr>
            <w:tcW w:w="6590" w:type="dxa"/>
            <w:gridSpan w:val="2"/>
            <w:shd w:val="clear" w:color="auto" w:fill="auto"/>
            <w:tcMar>
              <w:top w:w="100" w:type="dxa"/>
              <w:left w:w="100" w:type="dxa"/>
              <w:bottom w:w="100" w:type="dxa"/>
              <w:right w:w="100" w:type="dxa"/>
            </w:tcMar>
            <w:vAlign w:val="center"/>
          </w:tcPr>
          <w:p w14:paraId="1A7841DB" w14:textId="77777777" w:rsidR="001333FA" w:rsidRPr="007822A8" w:rsidRDefault="001333FA" w:rsidP="006B3309">
            <w:pPr>
              <w:pStyle w:val="Nidungvnbn"/>
              <w:jc w:val="center"/>
            </w:pPr>
            <w:r w:rsidRPr="007822A8">
              <w:t>Account chưa đăng ký.</w:t>
            </w:r>
          </w:p>
        </w:tc>
      </w:tr>
    </w:tbl>
    <w:p w14:paraId="5071EEC1" w14:textId="77777777" w:rsidR="001333FA" w:rsidRPr="007822A8" w:rsidRDefault="001333FA" w:rsidP="001333FA">
      <w:pPr>
        <w:rPr>
          <w:b/>
          <w:bCs/>
          <w:sz w:val="26"/>
          <w:szCs w:val="26"/>
        </w:rPr>
      </w:pPr>
    </w:p>
    <w:p w14:paraId="3DE13B21" w14:textId="77777777" w:rsidR="001333FA" w:rsidRPr="007822A8" w:rsidRDefault="001333FA" w:rsidP="001333FA">
      <w:pPr>
        <w:pStyle w:val="oancuaDanhsach"/>
        <w:jc w:val="center"/>
        <w:rPr>
          <w:rFonts w:ascii="Times New Roman" w:hAnsi="Times New Roman" w:cs="Times New Roman"/>
          <w:lang w:val="en-US"/>
        </w:rPr>
      </w:pPr>
      <w:r w:rsidRPr="007822A8">
        <w:rPr>
          <w:rFonts w:ascii="Times New Roman" w:hAnsi="Times New Roman" w:cs="Times New Roman"/>
          <w:lang w:val="en-US"/>
        </w:rPr>
        <w:t>Bảng 6.1 Bảng đặc tả Usecase đăng nhập</w:t>
      </w:r>
    </w:p>
    <w:p w14:paraId="04A632BD" w14:textId="77777777" w:rsidR="001333FA" w:rsidRPr="007822A8" w:rsidRDefault="001333FA" w:rsidP="001333FA">
      <w:pPr>
        <w:ind w:left="360"/>
      </w:pPr>
    </w:p>
    <w:p w14:paraId="76F536A7"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lastRenderedPageBreak/>
        <w:t>6.2 Usecase thêm thông tin sinh viên</w:t>
      </w:r>
    </w:p>
    <w:p w14:paraId="383E9523" w14:textId="77777777" w:rsidR="001333FA" w:rsidRPr="007822A8" w:rsidRDefault="001333FA" w:rsidP="001333FA">
      <w:pPr>
        <w:pStyle w:val="Nidungvnbn"/>
        <w:jc w:val="center"/>
      </w:pPr>
      <w:r w:rsidRPr="007822A8">
        <w:rPr>
          <w:noProof/>
        </w:rPr>
        <w:drawing>
          <wp:inline distT="0" distB="0" distL="0" distR="0" wp14:anchorId="7B27BF44" wp14:editId="3EE19F38">
            <wp:extent cx="3500651" cy="1839811"/>
            <wp:effectExtent l="0" t="0" r="5080" b="8255"/>
            <wp:docPr id="71464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6166" name=""/>
                    <pic:cNvPicPr/>
                  </pic:nvPicPr>
                  <pic:blipFill>
                    <a:blip r:embed="rId17"/>
                    <a:stretch>
                      <a:fillRect/>
                    </a:stretch>
                  </pic:blipFill>
                  <pic:spPr>
                    <a:xfrm>
                      <a:off x="0" y="0"/>
                      <a:ext cx="3517043" cy="1848426"/>
                    </a:xfrm>
                    <a:prstGeom prst="rect">
                      <a:avLst/>
                    </a:prstGeom>
                  </pic:spPr>
                </pic:pic>
              </a:graphicData>
            </a:graphic>
          </wp:inline>
        </w:drawing>
      </w:r>
    </w:p>
    <w:p w14:paraId="53EC2BEB"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41BE509F" w14:textId="77777777" w:rsidTr="006B3309">
        <w:trPr>
          <w:trHeight w:val="735"/>
        </w:trPr>
        <w:tc>
          <w:tcPr>
            <w:tcW w:w="2684" w:type="dxa"/>
            <w:shd w:val="clear" w:color="auto" w:fill="auto"/>
            <w:tcMar>
              <w:top w:w="100" w:type="dxa"/>
              <w:left w:w="100" w:type="dxa"/>
              <w:bottom w:w="100" w:type="dxa"/>
              <w:right w:w="100" w:type="dxa"/>
            </w:tcMar>
            <w:vAlign w:val="center"/>
          </w:tcPr>
          <w:p w14:paraId="265DA5CC" w14:textId="77777777" w:rsidR="001333FA" w:rsidRPr="007822A8" w:rsidRDefault="001333FA" w:rsidP="006B3309">
            <w:pPr>
              <w:pStyle w:val="Nidungvnbn"/>
              <w:jc w:val="center"/>
            </w:pPr>
            <w:r w:rsidRPr="007822A8">
              <w:t xml:space="preserve">Use Case Name </w:t>
            </w:r>
          </w:p>
          <w:p w14:paraId="71AE4B43"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468A4678" w14:textId="77777777" w:rsidR="001333FA" w:rsidRPr="007822A8" w:rsidRDefault="001333FA" w:rsidP="006B3309">
            <w:pPr>
              <w:pStyle w:val="Nidungvnbn"/>
              <w:jc w:val="center"/>
            </w:pPr>
            <w:r w:rsidRPr="007822A8">
              <w:t>Thêm thông tin sinh viên</w:t>
            </w:r>
          </w:p>
        </w:tc>
      </w:tr>
      <w:tr w:rsidR="007822A8" w:rsidRPr="007822A8" w14:paraId="75BF1642" w14:textId="77777777" w:rsidTr="006B3309">
        <w:trPr>
          <w:trHeight w:val="440"/>
        </w:trPr>
        <w:tc>
          <w:tcPr>
            <w:tcW w:w="2684" w:type="dxa"/>
            <w:shd w:val="clear" w:color="auto" w:fill="auto"/>
            <w:tcMar>
              <w:top w:w="100" w:type="dxa"/>
              <w:left w:w="100" w:type="dxa"/>
              <w:bottom w:w="100" w:type="dxa"/>
              <w:right w:w="100" w:type="dxa"/>
            </w:tcMar>
            <w:vAlign w:val="center"/>
          </w:tcPr>
          <w:p w14:paraId="3D27B43C" w14:textId="77777777" w:rsidR="001333FA" w:rsidRPr="007822A8" w:rsidRDefault="001333FA" w:rsidP="006B3309">
            <w:pPr>
              <w:pStyle w:val="Nidungvnbn"/>
              <w:jc w:val="center"/>
            </w:pPr>
            <w:r w:rsidRPr="007822A8">
              <w:t xml:space="preserve">Scenario </w:t>
            </w:r>
          </w:p>
          <w:p w14:paraId="373A3EC9"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50876874" w14:textId="77777777" w:rsidR="001333FA" w:rsidRPr="007822A8" w:rsidRDefault="001333FA" w:rsidP="006B3309">
            <w:pPr>
              <w:pStyle w:val="Nidungvnbn"/>
              <w:jc w:val="center"/>
            </w:pPr>
            <w:r w:rsidRPr="007822A8">
              <w:t>Thêm thông tin sinh viên</w:t>
            </w:r>
          </w:p>
        </w:tc>
      </w:tr>
      <w:tr w:rsidR="007822A8" w:rsidRPr="007822A8" w14:paraId="4E9AA56E" w14:textId="77777777" w:rsidTr="006B3309">
        <w:trPr>
          <w:trHeight w:val="440"/>
        </w:trPr>
        <w:tc>
          <w:tcPr>
            <w:tcW w:w="2684" w:type="dxa"/>
            <w:shd w:val="clear" w:color="auto" w:fill="auto"/>
            <w:tcMar>
              <w:top w:w="100" w:type="dxa"/>
              <w:left w:w="100" w:type="dxa"/>
              <w:bottom w:w="100" w:type="dxa"/>
              <w:right w:w="100" w:type="dxa"/>
            </w:tcMar>
            <w:vAlign w:val="center"/>
          </w:tcPr>
          <w:p w14:paraId="3EC5E64D" w14:textId="77777777" w:rsidR="001333FA" w:rsidRPr="007822A8" w:rsidRDefault="001333FA" w:rsidP="006B3309">
            <w:pPr>
              <w:pStyle w:val="Nidungvnbn"/>
              <w:jc w:val="center"/>
            </w:pPr>
            <w:r w:rsidRPr="007822A8">
              <w:t xml:space="preserve">Triggering event </w:t>
            </w:r>
          </w:p>
          <w:p w14:paraId="4920E96B"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0EA798B9" w14:textId="77777777" w:rsidR="001333FA" w:rsidRPr="007822A8" w:rsidRDefault="001333FA" w:rsidP="006B3309">
            <w:pPr>
              <w:pStyle w:val="Nidungvnbn"/>
              <w:jc w:val="center"/>
            </w:pPr>
            <w:r w:rsidRPr="007822A8">
              <w:rPr>
                <w:sz w:val="28"/>
                <w:szCs w:val="28"/>
              </w:rPr>
              <w:t xml:space="preserve">Actor chọn chức năng </w:t>
            </w:r>
            <w:r w:rsidRPr="007822A8">
              <w:t>thêm thông tin sinh viên</w:t>
            </w:r>
            <w:r w:rsidRPr="007822A8">
              <w:rPr>
                <w:sz w:val="28"/>
                <w:szCs w:val="28"/>
              </w:rPr>
              <w:t>.</w:t>
            </w:r>
          </w:p>
        </w:tc>
      </w:tr>
      <w:tr w:rsidR="007822A8" w:rsidRPr="007822A8" w14:paraId="1C7F9443" w14:textId="77777777" w:rsidTr="006B3309">
        <w:trPr>
          <w:trHeight w:val="440"/>
        </w:trPr>
        <w:tc>
          <w:tcPr>
            <w:tcW w:w="2684" w:type="dxa"/>
            <w:shd w:val="clear" w:color="auto" w:fill="auto"/>
            <w:tcMar>
              <w:top w:w="100" w:type="dxa"/>
              <w:left w:w="100" w:type="dxa"/>
              <w:bottom w:w="100" w:type="dxa"/>
              <w:right w:w="100" w:type="dxa"/>
            </w:tcMar>
            <w:vAlign w:val="center"/>
          </w:tcPr>
          <w:p w14:paraId="1DC95DF5" w14:textId="77777777" w:rsidR="001333FA" w:rsidRPr="007822A8" w:rsidRDefault="001333FA" w:rsidP="006B3309">
            <w:pPr>
              <w:pStyle w:val="Nidungvnbn"/>
              <w:jc w:val="center"/>
            </w:pPr>
            <w:r w:rsidRPr="007822A8">
              <w:t xml:space="preserve">Brief description </w:t>
            </w:r>
          </w:p>
          <w:p w14:paraId="5126302F"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41134D0C" w14:textId="77777777" w:rsidR="001333FA" w:rsidRPr="007822A8" w:rsidRDefault="001333FA" w:rsidP="006B3309">
            <w:pPr>
              <w:pStyle w:val="Nidungvnbn"/>
              <w:jc w:val="center"/>
            </w:pPr>
            <w:r w:rsidRPr="007822A8">
              <w:t>Actor chọn chức năng này để thêm thông tin vào hệ thống.</w:t>
            </w:r>
          </w:p>
        </w:tc>
      </w:tr>
      <w:tr w:rsidR="007822A8" w:rsidRPr="007822A8" w14:paraId="3DB7F876" w14:textId="77777777" w:rsidTr="006B3309">
        <w:trPr>
          <w:trHeight w:val="440"/>
        </w:trPr>
        <w:tc>
          <w:tcPr>
            <w:tcW w:w="2684" w:type="dxa"/>
            <w:shd w:val="clear" w:color="auto" w:fill="auto"/>
            <w:tcMar>
              <w:top w:w="100" w:type="dxa"/>
              <w:left w:w="100" w:type="dxa"/>
              <w:bottom w:w="100" w:type="dxa"/>
              <w:right w:w="100" w:type="dxa"/>
            </w:tcMar>
            <w:vAlign w:val="center"/>
          </w:tcPr>
          <w:p w14:paraId="65678C14" w14:textId="77777777" w:rsidR="001333FA" w:rsidRPr="007822A8" w:rsidRDefault="001333FA" w:rsidP="006B3309">
            <w:pPr>
              <w:pStyle w:val="Nidungvnbn"/>
              <w:jc w:val="center"/>
            </w:pPr>
            <w:r w:rsidRPr="007822A8">
              <w:t xml:space="preserve">Actors </w:t>
            </w:r>
          </w:p>
          <w:p w14:paraId="5075CEE1"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528E71FE" w14:textId="77777777" w:rsidR="001333FA" w:rsidRPr="007822A8" w:rsidRDefault="001333FA" w:rsidP="006B3309">
            <w:pPr>
              <w:pStyle w:val="Nidungvnbn"/>
              <w:jc w:val="center"/>
            </w:pPr>
            <w:r w:rsidRPr="007822A8">
              <w:t>Quản trị viên</w:t>
            </w:r>
          </w:p>
        </w:tc>
      </w:tr>
      <w:tr w:rsidR="007822A8" w:rsidRPr="007822A8" w14:paraId="2960DD04" w14:textId="77777777" w:rsidTr="006B3309">
        <w:trPr>
          <w:trHeight w:val="440"/>
        </w:trPr>
        <w:tc>
          <w:tcPr>
            <w:tcW w:w="2684" w:type="dxa"/>
            <w:shd w:val="clear" w:color="auto" w:fill="auto"/>
            <w:tcMar>
              <w:top w:w="100" w:type="dxa"/>
              <w:left w:w="100" w:type="dxa"/>
              <w:bottom w:w="100" w:type="dxa"/>
              <w:right w:w="100" w:type="dxa"/>
            </w:tcMar>
            <w:vAlign w:val="center"/>
          </w:tcPr>
          <w:p w14:paraId="55C3A2E1" w14:textId="77777777" w:rsidR="001333FA" w:rsidRPr="007822A8" w:rsidRDefault="001333FA" w:rsidP="006B3309">
            <w:pPr>
              <w:pStyle w:val="Nidungvnbn"/>
              <w:jc w:val="center"/>
            </w:pPr>
            <w:r w:rsidRPr="007822A8">
              <w:t xml:space="preserve">Stakeholder </w:t>
            </w:r>
          </w:p>
          <w:p w14:paraId="4D4C6DAD"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08185AD2"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29E38E67" w14:textId="77777777" w:rsidTr="006B3309">
        <w:trPr>
          <w:trHeight w:val="440"/>
        </w:trPr>
        <w:tc>
          <w:tcPr>
            <w:tcW w:w="2684" w:type="dxa"/>
            <w:shd w:val="clear" w:color="auto" w:fill="auto"/>
            <w:tcMar>
              <w:top w:w="100" w:type="dxa"/>
              <w:left w:w="100" w:type="dxa"/>
              <w:bottom w:w="100" w:type="dxa"/>
              <w:right w:w="100" w:type="dxa"/>
            </w:tcMar>
            <w:vAlign w:val="center"/>
          </w:tcPr>
          <w:p w14:paraId="040BBB2C"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51183CDB" w14:textId="77777777" w:rsidR="001333FA" w:rsidRPr="007822A8" w:rsidRDefault="001333FA" w:rsidP="006B3309">
            <w:pPr>
              <w:pStyle w:val="Nidungvnbn"/>
              <w:jc w:val="center"/>
            </w:pPr>
            <w:r w:rsidRPr="007822A8">
              <w:t>Đăng nhập vào hệ thống thành công</w:t>
            </w:r>
          </w:p>
        </w:tc>
      </w:tr>
      <w:tr w:rsidR="007822A8" w:rsidRPr="007822A8" w14:paraId="7AB51953" w14:textId="77777777" w:rsidTr="006B3309">
        <w:trPr>
          <w:trHeight w:val="440"/>
        </w:trPr>
        <w:tc>
          <w:tcPr>
            <w:tcW w:w="2684" w:type="dxa"/>
            <w:shd w:val="clear" w:color="auto" w:fill="auto"/>
            <w:tcMar>
              <w:top w:w="100" w:type="dxa"/>
              <w:left w:w="100" w:type="dxa"/>
              <w:bottom w:w="100" w:type="dxa"/>
              <w:right w:w="100" w:type="dxa"/>
            </w:tcMar>
            <w:vAlign w:val="center"/>
          </w:tcPr>
          <w:p w14:paraId="19DACE07" w14:textId="77777777" w:rsidR="001333FA" w:rsidRPr="007822A8" w:rsidRDefault="001333FA" w:rsidP="006B3309">
            <w:pPr>
              <w:pStyle w:val="Nidungvnbn"/>
              <w:jc w:val="center"/>
            </w:pPr>
            <w:r w:rsidRPr="007822A8">
              <w:lastRenderedPageBreak/>
              <w:t xml:space="preserve">Postcondition </w:t>
            </w:r>
          </w:p>
          <w:p w14:paraId="7A1E9664"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027C6ED9" w14:textId="77777777" w:rsidR="001333FA" w:rsidRPr="007822A8" w:rsidRDefault="001333FA" w:rsidP="006B3309">
            <w:pPr>
              <w:pStyle w:val="Nidungvnbn"/>
              <w:jc w:val="center"/>
            </w:pPr>
            <w:r w:rsidRPr="007822A8">
              <w:t>Thêm thông tin sinh viên thành công</w:t>
            </w:r>
          </w:p>
        </w:tc>
      </w:tr>
      <w:tr w:rsidR="007822A8" w:rsidRPr="007822A8" w14:paraId="55C328CA"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0998296" w14:textId="77777777" w:rsidR="001333FA" w:rsidRPr="007822A8" w:rsidRDefault="001333FA" w:rsidP="006B3309">
            <w:pPr>
              <w:pStyle w:val="Nidungvnbn"/>
              <w:jc w:val="center"/>
            </w:pPr>
            <w:r w:rsidRPr="007822A8">
              <w:t xml:space="preserve">Flow of activities </w:t>
            </w:r>
          </w:p>
          <w:p w14:paraId="6C338197"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0EFF7A8A"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7A0CBD32" w14:textId="77777777" w:rsidR="001333FA" w:rsidRPr="007822A8" w:rsidRDefault="001333FA" w:rsidP="006B3309">
            <w:pPr>
              <w:pStyle w:val="Nidungvnbn"/>
              <w:jc w:val="center"/>
            </w:pPr>
            <w:r w:rsidRPr="007822A8">
              <w:t>System</w:t>
            </w:r>
          </w:p>
        </w:tc>
      </w:tr>
      <w:tr w:rsidR="007822A8" w:rsidRPr="007822A8" w14:paraId="6D5C5633" w14:textId="77777777" w:rsidTr="006B3309">
        <w:trPr>
          <w:trHeight w:val="1788"/>
        </w:trPr>
        <w:tc>
          <w:tcPr>
            <w:tcW w:w="2684" w:type="dxa"/>
            <w:vMerge/>
            <w:shd w:val="clear" w:color="auto" w:fill="auto"/>
            <w:tcMar>
              <w:top w:w="100" w:type="dxa"/>
              <w:left w:w="100" w:type="dxa"/>
              <w:bottom w:w="100" w:type="dxa"/>
              <w:right w:w="100" w:type="dxa"/>
            </w:tcMar>
            <w:vAlign w:val="center"/>
          </w:tcPr>
          <w:p w14:paraId="3B00B083"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24807758" w14:textId="77777777" w:rsidR="001333FA" w:rsidRPr="007822A8" w:rsidRDefault="001333FA" w:rsidP="006B3309">
            <w:pPr>
              <w:pStyle w:val="Nidungvnbn"/>
              <w:jc w:val="center"/>
            </w:pPr>
            <w:r w:rsidRPr="007822A8">
              <w:t>1. Chọn chức năng “thêm thông tin sinh viên”.</w:t>
            </w:r>
          </w:p>
          <w:p w14:paraId="6F6F3811" w14:textId="77777777" w:rsidR="001333FA" w:rsidRPr="007822A8" w:rsidRDefault="001333FA" w:rsidP="006B3309">
            <w:pPr>
              <w:pStyle w:val="Nidungvnbn"/>
              <w:jc w:val="center"/>
            </w:pPr>
            <w:r w:rsidRPr="007822A8">
              <w:t>2 Nhập thông tin cần thêm và nhấn ok</w:t>
            </w:r>
          </w:p>
        </w:tc>
        <w:tc>
          <w:tcPr>
            <w:tcW w:w="3188" w:type="dxa"/>
            <w:shd w:val="clear" w:color="auto" w:fill="auto"/>
            <w:tcMar>
              <w:top w:w="100" w:type="dxa"/>
              <w:left w:w="100" w:type="dxa"/>
              <w:bottom w:w="100" w:type="dxa"/>
              <w:right w:w="100" w:type="dxa"/>
            </w:tcMar>
            <w:vAlign w:val="center"/>
          </w:tcPr>
          <w:p w14:paraId="18C6E0DC" w14:textId="77777777" w:rsidR="001333FA" w:rsidRPr="007822A8" w:rsidRDefault="001333FA" w:rsidP="001333FA">
            <w:pPr>
              <w:pStyle w:val="Nidungvnbn"/>
              <w:numPr>
                <w:ilvl w:val="1"/>
                <w:numId w:val="13"/>
              </w:numPr>
              <w:jc w:val="center"/>
            </w:pPr>
            <w:r w:rsidRPr="007822A8">
              <w:t>Hệ thống hiển thị form thông tin.</w:t>
            </w:r>
          </w:p>
          <w:p w14:paraId="20AD14FE" w14:textId="77777777" w:rsidR="001333FA" w:rsidRPr="007822A8" w:rsidRDefault="001333FA" w:rsidP="006B3309">
            <w:pPr>
              <w:pStyle w:val="Nidungvnbn"/>
              <w:ind w:left="390"/>
            </w:pPr>
          </w:p>
          <w:p w14:paraId="2B0B092D" w14:textId="77777777" w:rsidR="001333FA" w:rsidRPr="007822A8" w:rsidRDefault="001333FA" w:rsidP="006B3309">
            <w:pPr>
              <w:pStyle w:val="Nidungvnbn"/>
              <w:ind w:left="390"/>
            </w:pPr>
          </w:p>
          <w:p w14:paraId="616BBFF7" w14:textId="77777777" w:rsidR="001333FA" w:rsidRPr="007822A8" w:rsidRDefault="001333FA" w:rsidP="006B3309">
            <w:pPr>
              <w:pStyle w:val="Nidungvnbn"/>
              <w:jc w:val="center"/>
            </w:pPr>
            <w:r w:rsidRPr="007822A8">
              <w:t>2.1 Hệ thống gửi request thông tin cần thêm lên cơ sở dữ liệu.</w:t>
            </w:r>
          </w:p>
          <w:p w14:paraId="7DB03E8B" w14:textId="77777777" w:rsidR="001333FA" w:rsidRPr="007822A8" w:rsidRDefault="001333FA" w:rsidP="006B3309">
            <w:pPr>
              <w:pStyle w:val="Nidungvnbn"/>
              <w:jc w:val="center"/>
            </w:pPr>
            <w:r w:rsidRPr="007822A8">
              <w:t>2.2 Hệ thống thông báo thêm thành công.</w:t>
            </w:r>
          </w:p>
        </w:tc>
      </w:tr>
      <w:tr w:rsidR="007822A8" w:rsidRPr="007822A8" w14:paraId="6CF89FC9" w14:textId="77777777" w:rsidTr="006B3309">
        <w:trPr>
          <w:trHeight w:val="440"/>
        </w:trPr>
        <w:tc>
          <w:tcPr>
            <w:tcW w:w="2684" w:type="dxa"/>
            <w:shd w:val="clear" w:color="auto" w:fill="auto"/>
            <w:tcMar>
              <w:top w:w="100" w:type="dxa"/>
              <w:left w:w="100" w:type="dxa"/>
              <w:bottom w:w="100" w:type="dxa"/>
              <w:right w:w="100" w:type="dxa"/>
            </w:tcMar>
            <w:vAlign w:val="center"/>
          </w:tcPr>
          <w:p w14:paraId="0A63DE8A" w14:textId="77777777" w:rsidR="001333FA" w:rsidRPr="007822A8" w:rsidRDefault="001333FA" w:rsidP="006B3309">
            <w:pPr>
              <w:pStyle w:val="Nidungvnbn"/>
              <w:jc w:val="center"/>
            </w:pPr>
            <w:r w:rsidRPr="007822A8">
              <w:t xml:space="preserve">Exception condition </w:t>
            </w:r>
          </w:p>
          <w:p w14:paraId="345CF8EC"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DC656B0" w14:textId="77777777" w:rsidR="001333FA" w:rsidRPr="007822A8" w:rsidRDefault="001333FA" w:rsidP="006B3309">
            <w:pPr>
              <w:pStyle w:val="Nidungvnbn"/>
              <w:jc w:val="center"/>
            </w:pPr>
            <w:r w:rsidRPr="007822A8">
              <w:t>Không có</w:t>
            </w:r>
          </w:p>
        </w:tc>
      </w:tr>
    </w:tbl>
    <w:p w14:paraId="1916D9FC" w14:textId="77777777" w:rsidR="001333FA" w:rsidRPr="007822A8" w:rsidRDefault="001333FA" w:rsidP="001333FA">
      <w:pPr>
        <w:pStyle w:val="Nidungvnbn"/>
      </w:pPr>
    </w:p>
    <w:p w14:paraId="1CB544AF" w14:textId="77777777" w:rsidR="001333FA" w:rsidRPr="007822A8" w:rsidRDefault="001333FA" w:rsidP="001333FA">
      <w:pPr>
        <w:pStyle w:val="Nidungvnbn"/>
        <w:jc w:val="center"/>
        <w:rPr>
          <w:sz w:val="22"/>
          <w:szCs w:val="22"/>
        </w:rPr>
      </w:pPr>
      <w:bookmarkStart w:id="24" w:name="_Toc105532941"/>
      <w:bookmarkStart w:id="25" w:name="_Toc105533982"/>
      <w:bookmarkStart w:id="26" w:name="_Toc105874376"/>
      <w:bookmarkStart w:id="27" w:name="_Toc105874720"/>
      <w:bookmarkStart w:id="28" w:name="_Toc134972855"/>
      <w:r w:rsidRPr="007822A8">
        <w:rPr>
          <w:sz w:val="22"/>
          <w:szCs w:val="22"/>
        </w:rPr>
        <w:t>Bảng 6.2 Bảng đặc tả Usecase thêm thông tin</w:t>
      </w:r>
      <w:bookmarkEnd w:id="24"/>
      <w:bookmarkEnd w:id="25"/>
      <w:bookmarkEnd w:id="26"/>
      <w:bookmarkEnd w:id="27"/>
      <w:r w:rsidRPr="007822A8">
        <w:rPr>
          <w:sz w:val="22"/>
          <w:szCs w:val="22"/>
        </w:rPr>
        <w:t xml:space="preserve"> Sinh viên</w:t>
      </w:r>
      <w:bookmarkEnd w:id="28"/>
    </w:p>
    <w:p w14:paraId="7118A086" w14:textId="77777777" w:rsidR="001333FA" w:rsidRPr="007822A8" w:rsidRDefault="001333FA" w:rsidP="001333FA">
      <w:pPr>
        <w:ind w:left="360"/>
      </w:pPr>
    </w:p>
    <w:p w14:paraId="58D3224C"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6.3  Usecase sửa thông tin sinh viên</w:t>
      </w:r>
    </w:p>
    <w:p w14:paraId="36D7B3EC" w14:textId="77777777" w:rsidR="001333FA" w:rsidRPr="007822A8" w:rsidRDefault="001333FA" w:rsidP="001333FA">
      <w:pPr>
        <w:pStyle w:val="Nidungvnbn"/>
        <w:jc w:val="center"/>
      </w:pPr>
      <w:r w:rsidRPr="007822A8">
        <w:rPr>
          <w:noProof/>
        </w:rPr>
        <w:drawing>
          <wp:inline distT="0" distB="0" distL="0" distR="0" wp14:anchorId="70A60992" wp14:editId="2CCA2B43">
            <wp:extent cx="3534884" cy="1801504"/>
            <wp:effectExtent l="0" t="0" r="8890" b="8255"/>
            <wp:docPr id="165107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587" name=""/>
                    <pic:cNvPicPr/>
                  </pic:nvPicPr>
                  <pic:blipFill>
                    <a:blip r:embed="rId18"/>
                    <a:stretch>
                      <a:fillRect/>
                    </a:stretch>
                  </pic:blipFill>
                  <pic:spPr>
                    <a:xfrm>
                      <a:off x="0" y="0"/>
                      <a:ext cx="3557661" cy="1813112"/>
                    </a:xfrm>
                    <a:prstGeom prst="rect">
                      <a:avLst/>
                    </a:prstGeom>
                  </pic:spPr>
                </pic:pic>
              </a:graphicData>
            </a:graphic>
          </wp:inline>
        </w:drawing>
      </w:r>
    </w:p>
    <w:p w14:paraId="0C1E374F"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1120EEFF" w14:textId="77777777" w:rsidTr="006B3309">
        <w:trPr>
          <w:trHeight w:val="735"/>
        </w:trPr>
        <w:tc>
          <w:tcPr>
            <w:tcW w:w="2684" w:type="dxa"/>
            <w:shd w:val="clear" w:color="auto" w:fill="auto"/>
            <w:tcMar>
              <w:top w:w="100" w:type="dxa"/>
              <w:left w:w="100" w:type="dxa"/>
              <w:bottom w:w="100" w:type="dxa"/>
              <w:right w:w="100" w:type="dxa"/>
            </w:tcMar>
            <w:vAlign w:val="center"/>
          </w:tcPr>
          <w:p w14:paraId="7E3C8B9E" w14:textId="77777777" w:rsidR="001333FA" w:rsidRPr="007822A8" w:rsidRDefault="001333FA" w:rsidP="006B3309">
            <w:pPr>
              <w:pStyle w:val="Nidungvnbn"/>
              <w:jc w:val="center"/>
            </w:pPr>
            <w:r w:rsidRPr="007822A8">
              <w:t xml:space="preserve">Use Case Name </w:t>
            </w:r>
          </w:p>
          <w:p w14:paraId="73C515E5"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6AE5E8CD" w14:textId="77777777" w:rsidR="001333FA" w:rsidRPr="007822A8" w:rsidRDefault="001333FA" w:rsidP="006B3309">
            <w:pPr>
              <w:pStyle w:val="Nidungvnbn"/>
              <w:jc w:val="center"/>
            </w:pPr>
            <w:r w:rsidRPr="007822A8">
              <w:t>Sửa thông tin sinh viên</w:t>
            </w:r>
          </w:p>
        </w:tc>
      </w:tr>
      <w:tr w:rsidR="007822A8" w:rsidRPr="007822A8" w14:paraId="6EB13C0E" w14:textId="77777777" w:rsidTr="006B3309">
        <w:trPr>
          <w:trHeight w:val="440"/>
        </w:trPr>
        <w:tc>
          <w:tcPr>
            <w:tcW w:w="2684" w:type="dxa"/>
            <w:shd w:val="clear" w:color="auto" w:fill="auto"/>
            <w:tcMar>
              <w:top w:w="100" w:type="dxa"/>
              <w:left w:w="100" w:type="dxa"/>
              <w:bottom w:w="100" w:type="dxa"/>
              <w:right w:w="100" w:type="dxa"/>
            </w:tcMar>
            <w:vAlign w:val="center"/>
          </w:tcPr>
          <w:p w14:paraId="377D5D1E" w14:textId="77777777" w:rsidR="001333FA" w:rsidRPr="007822A8" w:rsidRDefault="001333FA" w:rsidP="006B3309">
            <w:pPr>
              <w:pStyle w:val="Nidungvnbn"/>
              <w:jc w:val="center"/>
            </w:pPr>
            <w:r w:rsidRPr="007822A8">
              <w:t xml:space="preserve">Scenario </w:t>
            </w:r>
          </w:p>
          <w:p w14:paraId="5F6A0F61"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02DCE105" w14:textId="77777777" w:rsidR="001333FA" w:rsidRPr="007822A8" w:rsidRDefault="001333FA" w:rsidP="006B3309">
            <w:pPr>
              <w:pStyle w:val="Nidungvnbn"/>
              <w:jc w:val="center"/>
            </w:pPr>
            <w:r w:rsidRPr="007822A8">
              <w:t>Sửa thông tin sinh viên</w:t>
            </w:r>
          </w:p>
        </w:tc>
      </w:tr>
      <w:tr w:rsidR="007822A8" w:rsidRPr="007822A8" w14:paraId="4F5FFA4B" w14:textId="77777777" w:rsidTr="006B3309">
        <w:trPr>
          <w:trHeight w:val="440"/>
        </w:trPr>
        <w:tc>
          <w:tcPr>
            <w:tcW w:w="2684" w:type="dxa"/>
            <w:shd w:val="clear" w:color="auto" w:fill="auto"/>
            <w:tcMar>
              <w:top w:w="100" w:type="dxa"/>
              <w:left w:w="100" w:type="dxa"/>
              <w:bottom w:w="100" w:type="dxa"/>
              <w:right w:w="100" w:type="dxa"/>
            </w:tcMar>
            <w:vAlign w:val="center"/>
          </w:tcPr>
          <w:p w14:paraId="2059CA9E" w14:textId="77777777" w:rsidR="001333FA" w:rsidRPr="007822A8" w:rsidRDefault="001333FA" w:rsidP="006B3309">
            <w:pPr>
              <w:pStyle w:val="Nidungvnbn"/>
              <w:jc w:val="center"/>
            </w:pPr>
            <w:r w:rsidRPr="007822A8">
              <w:t xml:space="preserve">Triggering event </w:t>
            </w:r>
          </w:p>
          <w:p w14:paraId="2FBEDE99"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486E6D32" w14:textId="77777777" w:rsidR="001333FA" w:rsidRPr="007822A8" w:rsidRDefault="001333FA" w:rsidP="006B3309">
            <w:pPr>
              <w:pStyle w:val="Nidungvnbn"/>
              <w:jc w:val="center"/>
            </w:pPr>
            <w:r w:rsidRPr="007822A8">
              <w:rPr>
                <w:sz w:val="28"/>
                <w:szCs w:val="28"/>
              </w:rPr>
              <w:t xml:space="preserve">Actor chọn chức năng </w:t>
            </w:r>
            <w:r w:rsidRPr="007822A8">
              <w:t>Sửa thông tin sinh viên</w:t>
            </w:r>
            <w:r w:rsidRPr="007822A8">
              <w:rPr>
                <w:sz w:val="28"/>
                <w:szCs w:val="28"/>
              </w:rPr>
              <w:t>.</w:t>
            </w:r>
          </w:p>
        </w:tc>
      </w:tr>
      <w:tr w:rsidR="007822A8" w:rsidRPr="007822A8" w14:paraId="7627C944" w14:textId="77777777" w:rsidTr="006B3309">
        <w:trPr>
          <w:trHeight w:val="440"/>
        </w:trPr>
        <w:tc>
          <w:tcPr>
            <w:tcW w:w="2684" w:type="dxa"/>
            <w:shd w:val="clear" w:color="auto" w:fill="auto"/>
            <w:tcMar>
              <w:top w:w="100" w:type="dxa"/>
              <w:left w:w="100" w:type="dxa"/>
              <w:bottom w:w="100" w:type="dxa"/>
              <w:right w:w="100" w:type="dxa"/>
            </w:tcMar>
            <w:vAlign w:val="center"/>
          </w:tcPr>
          <w:p w14:paraId="3011F500" w14:textId="77777777" w:rsidR="001333FA" w:rsidRPr="007822A8" w:rsidRDefault="001333FA" w:rsidP="006B3309">
            <w:pPr>
              <w:pStyle w:val="Nidungvnbn"/>
              <w:jc w:val="center"/>
            </w:pPr>
            <w:r w:rsidRPr="007822A8">
              <w:t xml:space="preserve">Brief description </w:t>
            </w:r>
          </w:p>
          <w:p w14:paraId="3BF0CE1A"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201F91C4" w14:textId="77777777" w:rsidR="001333FA" w:rsidRPr="007822A8" w:rsidRDefault="001333FA" w:rsidP="006B3309">
            <w:pPr>
              <w:pStyle w:val="Nidungvnbn"/>
              <w:jc w:val="center"/>
            </w:pPr>
            <w:r w:rsidRPr="007822A8">
              <w:t>Actor chọn chức năng này để Sửa thông tin vào hệ thống.</w:t>
            </w:r>
          </w:p>
        </w:tc>
      </w:tr>
      <w:tr w:rsidR="007822A8" w:rsidRPr="007822A8" w14:paraId="5EA230B6" w14:textId="77777777" w:rsidTr="006B3309">
        <w:trPr>
          <w:trHeight w:val="440"/>
        </w:trPr>
        <w:tc>
          <w:tcPr>
            <w:tcW w:w="2684" w:type="dxa"/>
            <w:shd w:val="clear" w:color="auto" w:fill="auto"/>
            <w:tcMar>
              <w:top w:w="100" w:type="dxa"/>
              <w:left w:w="100" w:type="dxa"/>
              <w:bottom w:w="100" w:type="dxa"/>
              <w:right w:w="100" w:type="dxa"/>
            </w:tcMar>
            <w:vAlign w:val="center"/>
          </w:tcPr>
          <w:p w14:paraId="6F613754" w14:textId="77777777" w:rsidR="001333FA" w:rsidRPr="007822A8" w:rsidRDefault="001333FA" w:rsidP="006B3309">
            <w:pPr>
              <w:pStyle w:val="Nidungvnbn"/>
              <w:jc w:val="center"/>
            </w:pPr>
            <w:r w:rsidRPr="007822A8">
              <w:t xml:space="preserve">Actors </w:t>
            </w:r>
          </w:p>
          <w:p w14:paraId="7F9474A4"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7D4BC3C4" w14:textId="77777777" w:rsidR="001333FA" w:rsidRPr="007822A8" w:rsidRDefault="001333FA" w:rsidP="006B3309">
            <w:pPr>
              <w:pStyle w:val="Nidungvnbn"/>
              <w:jc w:val="center"/>
            </w:pPr>
            <w:r w:rsidRPr="007822A8">
              <w:t>Quản trị viên</w:t>
            </w:r>
          </w:p>
        </w:tc>
      </w:tr>
      <w:tr w:rsidR="007822A8" w:rsidRPr="007822A8" w14:paraId="7332F1C3" w14:textId="77777777" w:rsidTr="006B3309">
        <w:trPr>
          <w:trHeight w:val="440"/>
        </w:trPr>
        <w:tc>
          <w:tcPr>
            <w:tcW w:w="2684" w:type="dxa"/>
            <w:shd w:val="clear" w:color="auto" w:fill="auto"/>
            <w:tcMar>
              <w:top w:w="100" w:type="dxa"/>
              <w:left w:w="100" w:type="dxa"/>
              <w:bottom w:w="100" w:type="dxa"/>
              <w:right w:w="100" w:type="dxa"/>
            </w:tcMar>
            <w:vAlign w:val="center"/>
          </w:tcPr>
          <w:p w14:paraId="0F338F5C" w14:textId="77777777" w:rsidR="001333FA" w:rsidRPr="007822A8" w:rsidRDefault="001333FA" w:rsidP="006B3309">
            <w:pPr>
              <w:pStyle w:val="Nidungvnbn"/>
              <w:jc w:val="center"/>
            </w:pPr>
            <w:r w:rsidRPr="007822A8">
              <w:t xml:space="preserve">Stakeholder </w:t>
            </w:r>
          </w:p>
          <w:p w14:paraId="480F7CB6"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1530261D"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3A7905CF" w14:textId="77777777" w:rsidTr="006B3309">
        <w:trPr>
          <w:trHeight w:val="440"/>
        </w:trPr>
        <w:tc>
          <w:tcPr>
            <w:tcW w:w="2684" w:type="dxa"/>
            <w:shd w:val="clear" w:color="auto" w:fill="auto"/>
            <w:tcMar>
              <w:top w:w="100" w:type="dxa"/>
              <w:left w:w="100" w:type="dxa"/>
              <w:bottom w:w="100" w:type="dxa"/>
              <w:right w:w="100" w:type="dxa"/>
            </w:tcMar>
            <w:vAlign w:val="center"/>
          </w:tcPr>
          <w:p w14:paraId="0471ADC5"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18240FA6" w14:textId="77777777" w:rsidR="001333FA" w:rsidRPr="007822A8" w:rsidRDefault="001333FA" w:rsidP="006B3309">
            <w:pPr>
              <w:pStyle w:val="Nidungvnbn"/>
              <w:jc w:val="center"/>
            </w:pPr>
            <w:r w:rsidRPr="007822A8">
              <w:t>Đăng nhập vào hệ thống thành công</w:t>
            </w:r>
          </w:p>
        </w:tc>
      </w:tr>
      <w:tr w:rsidR="007822A8" w:rsidRPr="007822A8" w14:paraId="35B26042" w14:textId="77777777" w:rsidTr="006B3309">
        <w:trPr>
          <w:trHeight w:val="440"/>
        </w:trPr>
        <w:tc>
          <w:tcPr>
            <w:tcW w:w="2684" w:type="dxa"/>
            <w:shd w:val="clear" w:color="auto" w:fill="auto"/>
            <w:tcMar>
              <w:top w:w="100" w:type="dxa"/>
              <w:left w:w="100" w:type="dxa"/>
              <w:bottom w:w="100" w:type="dxa"/>
              <w:right w:w="100" w:type="dxa"/>
            </w:tcMar>
            <w:vAlign w:val="center"/>
          </w:tcPr>
          <w:p w14:paraId="4FE09A02" w14:textId="77777777" w:rsidR="001333FA" w:rsidRPr="007822A8" w:rsidRDefault="001333FA" w:rsidP="006B3309">
            <w:pPr>
              <w:pStyle w:val="Nidungvnbn"/>
              <w:jc w:val="center"/>
            </w:pPr>
            <w:r w:rsidRPr="007822A8">
              <w:t xml:space="preserve">Postcondition </w:t>
            </w:r>
          </w:p>
          <w:p w14:paraId="76812753"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53CE8ADF" w14:textId="77777777" w:rsidR="001333FA" w:rsidRPr="007822A8" w:rsidRDefault="001333FA" w:rsidP="006B3309">
            <w:pPr>
              <w:pStyle w:val="Nidungvnbn"/>
              <w:jc w:val="center"/>
            </w:pPr>
            <w:r w:rsidRPr="007822A8">
              <w:t>Sửa thông tin sinh viên thành công</w:t>
            </w:r>
          </w:p>
        </w:tc>
      </w:tr>
      <w:tr w:rsidR="007822A8" w:rsidRPr="007822A8" w14:paraId="7612450E"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7239640" w14:textId="77777777" w:rsidR="001333FA" w:rsidRPr="007822A8" w:rsidRDefault="001333FA" w:rsidP="006B3309">
            <w:pPr>
              <w:pStyle w:val="Nidungvnbn"/>
              <w:jc w:val="center"/>
            </w:pPr>
            <w:r w:rsidRPr="007822A8">
              <w:t xml:space="preserve">Flow of activities </w:t>
            </w:r>
          </w:p>
          <w:p w14:paraId="4B47D9A9"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1E75FC04"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2F51F434" w14:textId="77777777" w:rsidR="001333FA" w:rsidRPr="007822A8" w:rsidRDefault="001333FA" w:rsidP="006B3309">
            <w:pPr>
              <w:pStyle w:val="Nidungvnbn"/>
              <w:jc w:val="center"/>
            </w:pPr>
            <w:r w:rsidRPr="007822A8">
              <w:t>System</w:t>
            </w:r>
          </w:p>
        </w:tc>
      </w:tr>
      <w:tr w:rsidR="007822A8" w:rsidRPr="007822A8" w14:paraId="1F636B24" w14:textId="77777777" w:rsidTr="006B3309">
        <w:trPr>
          <w:trHeight w:val="1788"/>
        </w:trPr>
        <w:tc>
          <w:tcPr>
            <w:tcW w:w="2684" w:type="dxa"/>
            <w:vMerge/>
            <w:shd w:val="clear" w:color="auto" w:fill="auto"/>
            <w:tcMar>
              <w:top w:w="100" w:type="dxa"/>
              <w:left w:w="100" w:type="dxa"/>
              <w:bottom w:w="100" w:type="dxa"/>
              <w:right w:w="100" w:type="dxa"/>
            </w:tcMar>
            <w:vAlign w:val="center"/>
          </w:tcPr>
          <w:p w14:paraId="35F025F1"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58EC7221" w14:textId="77777777" w:rsidR="001333FA" w:rsidRPr="007822A8" w:rsidRDefault="001333FA" w:rsidP="006B3309">
            <w:pPr>
              <w:pStyle w:val="Nidungvnbn"/>
              <w:jc w:val="center"/>
            </w:pPr>
            <w:r w:rsidRPr="007822A8">
              <w:t>1. Chọn chức năng “Sửa thông tin sinh viên”.</w:t>
            </w:r>
          </w:p>
          <w:p w14:paraId="01E34531" w14:textId="77777777" w:rsidR="001333FA" w:rsidRPr="007822A8" w:rsidRDefault="001333FA" w:rsidP="006B3309">
            <w:pPr>
              <w:pStyle w:val="Nidungvnbn"/>
              <w:jc w:val="center"/>
            </w:pPr>
            <w:r w:rsidRPr="007822A8">
              <w:t>2 Nhập thông tin cần sửa và nhấn ok</w:t>
            </w:r>
          </w:p>
        </w:tc>
        <w:tc>
          <w:tcPr>
            <w:tcW w:w="3188" w:type="dxa"/>
            <w:shd w:val="clear" w:color="auto" w:fill="auto"/>
            <w:tcMar>
              <w:top w:w="100" w:type="dxa"/>
              <w:left w:w="100" w:type="dxa"/>
              <w:bottom w:w="100" w:type="dxa"/>
              <w:right w:w="100" w:type="dxa"/>
            </w:tcMar>
            <w:vAlign w:val="center"/>
          </w:tcPr>
          <w:p w14:paraId="06E21D2E" w14:textId="77777777" w:rsidR="001333FA" w:rsidRPr="007822A8" w:rsidRDefault="001333FA" w:rsidP="001333FA">
            <w:pPr>
              <w:pStyle w:val="Nidungvnbn"/>
              <w:numPr>
                <w:ilvl w:val="1"/>
                <w:numId w:val="13"/>
              </w:numPr>
              <w:jc w:val="center"/>
            </w:pPr>
            <w:r w:rsidRPr="007822A8">
              <w:t>Hệ thống hiển thị form thông tin.</w:t>
            </w:r>
          </w:p>
          <w:p w14:paraId="2B861FEB" w14:textId="77777777" w:rsidR="001333FA" w:rsidRPr="007822A8" w:rsidRDefault="001333FA" w:rsidP="006B3309">
            <w:pPr>
              <w:pStyle w:val="Nidungvnbn"/>
              <w:ind w:left="390"/>
            </w:pPr>
          </w:p>
          <w:p w14:paraId="5383394D" w14:textId="77777777" w:rsidR="001333FA" w:rsidRPr="007822A8" w:rsidRDefault="001333FA" w:rsidP="006B3309">
            <w:pPr>
              <w:pStyle w:val="Nidungvnbn"/>
              <w:ind w:left="390"/>
            </w:pPr>
          </w:p>
          <w:p w14:paraId="6C3A1FBD" w14:textId="77777777" w:rsidR="001333FA" w:rsidRPr="007822A8" w:rsidRDefault="001333FA" w:rsidP="006B3309">
            <w:pPr>
              <w:pStyle w:val="Nidungvnbn"/>
              <w:jc w:val="center"/>
            </w:pPr>
            <w:r w:rsidRPr="007822A8">
              <w:t>2.1 Hệ thống gửi request thông tin cần thêm lên cơ sở dữ liệu.</w:t>
            </w:r>
          </w:p>
          <w:p w14:paraId="0CE0993D" w14:textId="77777777" w:rsidR="001333FA" w:rsidRPr="007822A8" w:rsidRDefault="001333FA" w:rsidP="006B3309">
            <w:pPr>
              <w:pStyle w:val="Nidungvnbn"/>
              <w:jc w:val="center"/>
            </w:pPr>
            <w:r w:rsidRPr="007822A8">
              <w:t>2.2 Hệ thống thông báo sửa thành công.</w:t>
            </w:r>
          </w:p>
        </w:tc>
      </w:tr>
      <w:tr w:rsidR="007822A8" w:rsidRPr="007822A8" w14:paraId="6A84C164" w14:textId="77777777" w:rsidTr="006B3309">
        <w:trPr>
          <w:trHeight w:val="440"/>
        </w:trPr>
        <w:tc>
          <w:tcPr>
            <w:tcW w:w="2684" w:type="dxa"/>
            <w:shd w:val="clear" w:color="auto" w:fill="auto"/>
            <w:tcMar>
              <w:top w:w="100" w:type="dxa"/>
              <w:left w:w="100" w:type="dxa"/>
              <w:bottom w:w="100" w:type="dxa"/>
              <w:right w:w="100" w:type="dxa"/>
            </w:tcMar>
            <w:vAlign w:val="center"/>
          </w:tcPr>
          <w:p w14:paraId="4411FD79" w14:textId="77777777" w:rsidR="001333FA" w:rsidRPr="007822A8" w:rsidRDefault="001333FA" w:rsidP="006B3309">
            <w:pPr>
              <w:pStyle w:val="Nidungvnbn"/>
              <w:jc w:val="center"/>
            </w:pPr>
            <w:r w:rsidRPr="007822A8">
              <w:t xml:space="preserve">Exception condition </w:t>
            </w:r>
          </w:p>
          <w:p w14:paraId="0135EA0C"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0C606EBB" w14:textId="77777777" w:rsidR="001333FA" w:rsidRPr="007822A8" w:rsidRDefault="001333FA" w:rsidP="006B3309">
            <w:pPr>
              <w:pStyle w:val="Nidungvnbn"/>
              <w:jc w:val="center"/>
            </w:pPr>
            <w:r w:rsidRPr="007822A8">
              <w:t>Không có</w:t>
            </w:r>
          </w:p>
        </w:tc>
      </w:tr>
    </w:tbl>
    <w:p w14:paraId="01FC0D49" w14:textId="77777777" w:rsidR="001333FA" w:rsidRPr="007822A8" w:rsidRDefault="001333FA" w:rsidP="001333FA">
      <w:pPr>
        <w:pStyle w:val="Nidungvnbn"/>
      </w:pPr>
    </w:p>
    <w:p w14:paraId="3D964D30" w14:textId="77777777" w:rsidR="001333FA" w:rsidRPr="007822A8" w:rsidRDefault="001333FA" w:rsidP="001333FA">
      <w:pPr>
        <w:pStyle w:val="Nidungvnbn"/>
        <w:jc w:val="center"/>
        <w:rPr>
          <w:sz w:val="22"/>
          <w:szCs w:val="22"/>
        </w:rPr>
      </w:pPr>
      <w:bookmarkStart w:id="29" w:name="_Toc134972856"/>
      <w:r w:rsidRPr="007822A8">
        <w:rPr>
          <w:sz w:val="22"/>
          <w:szCs w:val="22"/>
        </w:rPr>
        <w:t>Bảng 6.3. Bảng đặc tả Usecase sửa thông tin Sinh viên</w:t>
      </w:r>
      <w:bookmarkEnd w:id="29"/>
    </w:p>
    <w:p w14:paraId="4A1BEF99" w14:textId="77777777" w:rsidR="001333FA" w:rsidRPr="007822A8" w:rsidRDefault="001333FA" w:rsidP="001333FA">
      <w:pPr>
        <w:ind w:left="360"/>
      </w:pPr>
    </w:p>
    <w:p w14:paraId="2CC3A42A"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6.4 Usecase xóa thông tin sinh viên</w:t>
      </w:r>
    </w:p>
    <w:p w14:paraId="687DA217" w14:textId="77777777" w:rsidR="001333FA" w:rsidRPr="007822A8" w:rsidRDefault="001333FA" w:rsidP="001333FA">
      <w:pPr>
        <w:pStyle w:val="oancuaDanhsach"/>
        <w:rPr>
          <w:rFonts w:ascii="Times New Roman" w:hAnsi="Times New Roman" w:cs="Times New Roman"/>
          <w:b/>
          <w:bCs/>
          <w:sz w:val="26"/>
          <w:szCs w:val="26"/>
          <w:lang w:val="en-US"/>
        </w:rPr>
      </w:pPr>
    </w:p>
    <w:p w14:paraId="36C04D75" w14:textId="77777777" w:rsidR="001333FA" w:rsidRPr="007822A8" w:rsidRDefault="001333FA" w:rsidP="001333FA">
      <w:pPr>
        <w:pStyle w:val="oancuaDanhsach"/>
        <w:rPr>
          <w:rFonts w:ascii="Times New Roman" w:hAnsi="Times New Roman" w:cs="Times New Roman"/>
          <w:b/>
          <w:bCs/>
          <w:sz w:val="26"/>
          <w:szCs w:val="26"/>
          <w:lang w:val="en-US"/>
        </w:rPr>
      </w:pPr>
    </w:p>
    <w:p w14:paraId="0A685A13" w14:textId="77777777" w:rsidR="001333FA" w:rsidRPr="007822A8" w:rsidRDefault="001333FA" w:rsidP="001333FA">
      <w:pPr>
        <w:pStyle w:val="oancuaDanhsach"/>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inline distT="0" distB="0" distL="0" distR="0" wp14:anchorId="62EA81AE" wp14:editId="597DCFF8">
            <wp:extent cx="4170845" cy="1596788"/>
            <wp:effectExtent l="0" t="0" r="1270" b="3810"/>
            <wp:docPr id="126709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3627" name=""/>
                    <pic:cNvPicPr/>
                  </pic:nvPicPr>
                  <pic:blipFill>
                    <a:blip r:embed="rId19"/>
                    <a:stretch>
                      <a:fillRect/>
                    </a:stretch>
                  </pic:blipFill>
                  <pic:spPr>
                    <a:xfrm>
                      <a:off x="0" y="0"/>
                      <a:ext cx="4182733" cy="1601339"/>
                    </a:xfrm>
                    <a:prstGeom prst="rect">
                      <a:avLst/>
                    </a:prstGeom>
                  </pic:spPr>
                </pic:pic>
              </a:graphicData>
            </a:graphic>
          </wp:inline>
        </w:drawing>
      </w:r>
    </w:p>
    <w:p w14:paraId="605432D6" w14:textId="77777777" w:rsidR="001333FA" w:rsidRPr="007822A8" w:rsidRDefault="001333FA" w:rsidP="001333FA">
      <w:pPr>
        <w:pStyle w:val="Nidungvnbn"/>
      </w:pPr>
    </w:p>
    <w:p w14:paraId="192F34D4"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6292B137" w14:textId="77777777" w:rsidTr="006B3309">
        <w:trPr>
          <w:trHeight w:val="735"/>
        </w:trPr>
        <w:tc>
          <w:tcPr>
            <w:tcW w:w="2684" w:type="dxa"/>
            <w:shd w:val="clear" w:color="auto" w:fill="auto"/>
            <w:tcMar>
              <w:top w:w="100" w:type="dxa"/>
              <w:left w:w="100" w:type="dxa"/>
              <w:bottom w:w="100" w:type="dxa"/>
              <w:right w:w="100" w:type="dxa"/>
            </w:tcMar>
            <w:vAlign w:val="center"/>
          </w:tcPr>
          <w:p w14:paraId="430A70DF" w14:textId="77777777" w:rsidR="001333FA" w:rsidRPr="007822A8" w:rsidRDefault="001333FA" w:rsidP="006B3309">
            <w:pPr>
              <w:pStyle w:val="Nidungvnbn"/>
              <w:jc w:val="center"/>
            </w:pPr>
            <w:r w:rsidRPr="007822A8">
              <w:lastRenderedPageBreak/>
              <w:t xml:space="preserve">Use Case Name </w:t>
            </w:r>
          </w:p>
          <w:p w14:paraId="0298FC46"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4212B410" w14:textId="77777777" w:rsidR="001333FA" w:rsidRPr="007822A8" w:rsidRDefault="001333FA" w:rsidP="006B3309">
            <w:pPr>
              <w:pStyle w:val="Nidungvnbn"/>
              <w:jc w:val="center"/>
            </w:pPr>
            <w:r w:rsidRPr="007822A8">
              <w:t>Xóa thông tin sinh viên</w:t>
            </w:r>
          </w:p>
        </w:tc>
      </w:tr>
      <w:tr w:rsidR="007822A8" w:rsidRPr="007822A8" w14:paraId="2E808F14" w14:textId="77777777" w:rsidTr="006B3309">
        <w:trPr>
          <w:trHeight w:val="440"/>
        </w:trPr>
        <w:tc>
          <w:tcPr>
            <w:tcW w:w="2684" w:type="dxa"/>
            <w:shd w:val="clear" w:color="auto" w:fill="auto"/>
            <w:tcMar>
              <w:top w:w="100" w:type="dxa"/>
              <w:left w:w="100" w:type="dxa"/>
              <w:bottom w:w="100" w:type="dxa"/>
              <w:right w:w="100" w:type="dxa"/>
            </w:tcMar>
            <w:vAlign w:val="center"/>
          </w:tcPr>
          <w:p w14:paraId="30A56EF0" w14:textId="77777777" w:rsidR="001333FA" w:rsidRPr="007822A8" w:rsidRDefault="001333FA" w:rsidP="006B3309">
            <w:pPr>
              <w:pStyle w:val="Nidungvnbn"/>
              <w:jc w:val="center"/>
            </w:pPr>
            <w:r w:rsidRPr="007822A8">
              <w:t xml:space="preserve">Scenario </w:t>
            </w:r>
          </w:p>
          <w:p w14:paraId="559DAC80"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1CEF9700" w14:textId="77777777" w:rsidR="001333FA" w:rsidRPr="007822A8" w:rsidRDefault="001333FA" w:rsidP="006B3309">
            <w:pPr>
              <w:pStyle w:val="Nidungvnbn"/>
              <w:jc w:val="center"/>
            </w:pPr>
            <w:r w:rsidRPr="007822A8">
              <w:t>Xóa thông tin sinh viên</w:t>
            </w:r>
          </w:p>
        </w:tc>
      </w:tr>
      <w:tr w:rsidR="007822A8" w:rsidRPr="007822A8" w14:paraId="01E27141" w14:textId="77777777" w:rsidTr="006B3309">
        <w:trPr>
          <w:trHeight w:val="440"/>
        </w:trPr>
        <w:tc>
          <w:tcPr>
            <w:tcW w:w="2684" w:type="dxa"/>
            <w:shd w:val="clear" w:color="auto" w:fill="auto"/>
            <w:tcMar>
              <w:top w:w="100" w:type="dxa"/>
              <w:left w:w="100" w:type="dxa"/>
              <w:bottom w:w="100" w:type="dxa"/>
              <w:right w:w="100" w:type="dxa"/>
            </w:tcMar>
            <w:vAlign w:val="center"/>
          </w:tcPr>
          <w:p w14:paraId="14FDAEF6" w14:textId="77777777" w:rsidR="001333FA" w:rsidRPr="007822A8" w:rsidRDefault="001333FA" w:rsidP="006B3309">
            <w:pPr>
              <w:pStyle w:val="Nidungvnbn"/>
              <w:jc w:val="center"/>
            </w:pPr>
            <w:r w:rsidRPr="007822A8">
              <w:t xml:space="preserve">Triggering event </w:t>
            </w:r>
          </w:p>
          <w:p w14:paraId="632DCBC9"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6EEFD59A" w14:textId="77777777" w:rsidR="001333FA" w:rsidRPr="007822A8" w:rsidRDefault="001333FA" w:rsidP="006B3309">
            <w:pPr>
              <w:pStyle w:val="Nidungvnbn"/>
              <w:jc w:val="center"/>
            </w:pPr>
            <w:r w:rsidRPr="007822A8">
              <w:rPr>
                <w:sz w:val="28"/>
                <w:szCs w:val="28"/>
              </w:rPr>
              <w:t xml:space="preserve">Actor chọn chức năng </w:t>
            </w:r>
            <w:r w:rsidRPr="007822A8">
              <w:t>xóa thông tin sinh viên</w:t>
            </w:r>
            <w:r w:rsidRPr="007822A8">
              <w:rPr>
                <w:sz w:val="28"/>
                <w:szCs w:val="28"/>
              </w:rPr>
              <w:t>.</w:t>
            </w:r>
          </w:p>
        </w:tc>
      </w:tr>
      <w:tr w:rsidR="007822A8" w:rsidRPr="007822A8" w14:paraId="3D2B4609" w14:textId="77777777" w:rsidTr="006B3309">
        <w:trPr>
          <w:trHeight w:val="440"/>
        </w:trPr>
        <w:tc>
          <w:tcPr>
            <w:tcW w:w="2684" w:type="dxa"/>
            <w:shd w:val="clear" w:color="auto" w:fill="auto"/>
            <w:tcMar>
              <w:top w:w="100" w:type="dxa"/>
              <w:left w:w="100" w:type="dxa"/>
              <w:bottom w:w="100" w:type="dxa"/>
              <w:right w:w="100" w:type="dxa"/>
            </w:tcMar>
            <w:vAlign w:val="center"/>
          </w:tcPr>
          <w:p w14:paraId="671F8B46" w14:textId="77777777" w:rsidR="001333FA" w:rsidRPr="007822A8" w:rsidRDefault="001333FA" w:rsidP="006B3309">
            <w:pPr>
              <w:pStyle w:val="Nidungvnbn"/>
              <w:jc w:val="center"/>
            </w:pPr>
            <w:r w:rsidRPr="007822A8">
              <w:t xml:space="preserve">Brief description </w:t>
            </w:r>
          </w:p>
          <w:p w14:paraId="402EF345"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64376BB1" w14:textId="77777777" w:rsidR="001333FA" w:rsidRPr="007822A8" w:rsidRDefault="001333FA" w:rsidP="006B3309">
            <w:pPr>
              <w:pStyle w:val="Nidungvnbn"/>
              <w:jc w:val="center"/>
            </w:pPr>
            <w:r w:rsidRPr="007822A8">
              <w:t>Actor chọn chức năng này để xóa thông tin vào hệ thống.</w:t>
            </w:r>
          </w:p>
        </w:tc>
      </w:tr>
      <w:tr w:rsidR="007822A8" w:rsidRPr="007822A8" w14:paraId="2F57BD0A" w14:textId="77777777" w:rsidTr="006B3309">
        <w:trPr>
          <w:trHeight w:val="440"/>
        </w:trPr>
        <w:tc>
          <w:tcPr>
            <w:tcW w:w="2684" w:type="dxa"/>
            <w:shd w:val="clear" w:color="auto" w:fill="auto"/>
            <w:tcMar>
              <w:top w:w="100" w:type="dxa"/>
              <w:left w:w="100" w:type="dxa"/>
              <w:bottom w:w="100" w:type="dxa"/>
              <w:right w:w="100" w:type="dxa"/>
            </w:tcMar>
            <w:vAlign w:val="center"/>
          </w:tcPr>
          <w:p w14:paraId="402A8DDA" w14:textId="77777777" w:rsidR="001333FA" w:rsidRPr="007822A8" w:rsidRDefault="001333FA" w:rsidP="006B3309">
            <w:pPr>
              <w:pStyle w:val="Nidungvnbn"/>
              <w:jc w:val="center"/>
            </w:pPr>
            <w:r w:rsidRPr="007822A8">
              <w:t xml:space="preserve">Actors </w:t>
            </w:r>
          </w:p>
          <w:p w14:paraId="3B90C215"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3B7269F5" w14:textId="77777777" w:rsidR="001333FA" w:rsidRPr="007822A8" w:rsidRDefault="001333FA" w:rsidP="006B3309">
            <w:pPr>
              <w:pStyle w:val="Nidungvnbn"/>
              <w:jc w:val="center"/>
            </w:pPr>
            <w:r w:rsidRPr="007822A8">
              <w:t>Quản trị viên</w:t>
            </w:r>
          </w:p>
        </w:tc>
      </w:tr>
      <w:tr w:rsidR="007822A8" w:rsidRPr="007822A8" w14:paraId="746A6F77" w14:textId="77777777" w:rsidTr="006B3309">
        <w:trPr>
          <w:trHeight w:val="440"/>
        </w:trPr>
        <w:tc>
          <w:tcPr>
            <w:tcW w:w="2684" w:type="dxa"/>
            <w:shd w:val="clear" w:color="auto" w:fill="auto"/>
            <w:tcMar>
              <w:top w:w="100" w:type="dxa"/>
              <w:left w:w="100" w:type="dxa"/>
              <w:bottom w:w="100" w:type="dxa"/>
              <w:right w:w="100" w:type="dxa"/>
            </w:tcMar>
            <w:vAlign w:val="center"/>
          </w:tcPr>
          <w:p w14:paraId="53FBE4B9" w14:textId="77777777" w:rsidR="001333FA" w:rsidRPr="007822A8" w:rsidRDefault="001333FA" w:rsidP="006B3309">
            <w:pPr>
              <w:pStyle w:val="Nidungvnbn"/>
              <w:jc w:val="center"/>
            </w:pPr>
            <w:r w:rsidRPr="007822A8">
              <w:t xml:space="preserve">Stakeholder </w:t>
            </w:r>
          </w:p>
          <w:p w14:paraId="018280FA"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069A9C4A"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0F75964E" w14:textId="77777777" w:rsidTr="006B3309">
        <w:trPr>
          <w:trHeight w:val="440"/>
        </w:trPr>
        <w:tc>
          <w:tcPr>
            <w:tcW w:w="2684" w:type="dxa"/>
            <w:shd w:val="clear" w:color="auto" w:fill="auto"/>
            <w:tcMar>
              <w:top w:w="100" w:type="dxa"/>
              <w:left w:w="100" w:type="dxa"/>
              <w:bottom w:w="100" w:type="dxa"/>
              <w:right w:w="100" w:type="dxa"/>
            </w:tcMar>
            <w:vAlign w:val="center"/>
          </w:tcPr>
          <w:p w14:paraId="3243107D"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51DC6759" w14:textId="77777777" w:rsidR="001333FA" w:rsidRPr="007822A8" w:rsidRDefault="001333FA" w:rsidP="006B3309">
            <w:pPr>
              <w:pStyle w:val="Nidungvnbn"/>
              <w:jc w:val="center"/>
            </w:pPr>
            <w:r w:rsidRPr="007822A8">
              <w:t>Đăng nhập vào hệ thống thành công</w:t>
            </w:r>
          </w:p>
        </w:tc>
      </w:tr>
      <w:tr w:rsidR="007822A8" w:rsidRPr="007822A8" w14:paraId="7D7002B5" w14:textId="77777777" w:rsidTr="006B3309">
        <w:trPr>
          <w:trHeight w:val="440"/>
        </w:trPr>
        <w:tc>
          <w:tcPr>
            <w:tcW w:w="2684" w:type="dxa"/>
            <w:shd w:val="clear" w:color="auto" w:fill="auto"/>
            <w:tcMar>
              <w:top w:w="100" w:type="dxa"/>
              <w:left w:w="100" w:type="dxa"/>
              <w:bottom w:w="100" w:type="dxa"/>
              <w:right w:w="100" w:type="dxa"/>
            </w:tcMar>
            <w:vAlign w:val="center"/>
          </w:tcPr>
          <w:p w14:paraId="2D13E110" w14:textId="77777777" w:rsidR="001333FA" w:rsidRPr="007822A8" w:rsidRDefault="001333FA" w:rsidP="006B3309">
            <w:pPr>
              <w:pStyle w:val="Nidungvnbn"/>
              <w:jc w:val="center"/>
            </w:pPr>
            <w:r w:rsidRPr="007822A8">
              <w:t xml:space="preserve">Postcondition </w:t>
            </w:r>
          </w:p>
          <w:p w14:paraId="6EADFB86"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23974648" w14:textId="77777777" w:rsidR="001333FA" w:rsidRPr="007822A8" w:rsidRDefault="001333FA" w:rsidP="006B3309">
            <w:pPr>
              <w:pStyle w:val="Nidungvnbn"/>
              <w:jc w:val="center"/>
            </w:pPr>
            <w:r w:rsidRPr="007822A8">
              <w:t>Xóa thông tin sinh viên thành công</w:t>
            </w:r>
          </w:p>
        </w:tc>
      </w:tr>
      <w:tr w:rsidR="007822A8" w:rsidRPr="007822A8" w14:paraId="1AC131A6"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4D24CFB1" w14:textId="77777777" w:rsidR="001333FA" w:rsidRPr="007822A8" w:rsidRDefault="001333FA" w:rsidP="006B3309">
            <w:pPr>
              <w:pStyle w:val="Nidungvnbn"/>
              <w:jc w:val="center"/>
            </w:pPr>
            <w:r w:rsidRPr="007822A8">
              <w:t xml:space="preserve">Flow of activities </w:t>
            </w:r>
          </w:p>
          <w:p w14:paraId="18408F8C"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7FCFA3F4"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5BD1CD63" w14:textId="77777777" w:rsidR="001333FA" w:rsidRPr="007822A8" w:rsidRDefault="001333FA" w:rsidP="006B3309">
            <w:pPr>
              <w:pStyle w:val="Nidungvnbn"/>
              <w:jc w:val="center"/>
            </w:pPr>
            <w:r w:rsidRPr="007822A8">
              <w:t>System</w:t>
            </w:r>
          </w:p>
        </w:tc>
      </w:tr>
      <w:tr w:rsidR="007822A8" w:rsidRPr="007822A8" w14:paraId="7471CE0B" w14:textId="77777777" w:rsidTr="006B3309">
        <w:trPr>
          <w:trHeight w:val="1788"/>
        </w:trPr>
        <w:tc>
          <w:tcPr>
            <w:tcW w:w="2684" w:type="dxa"/>
            <w:vMerge/>
            <w:shd w:val="clear" w:color="auto" w:fill="auto"/>
            <w:tcMar>
              <w:top w:w="100" w:type="dxa"/>
              <w:left w:w="100" w:type="dxa"/>
              <w:bottom w:w="100" w:type="dxa"/>
              <w:right w:w="100" w:type="dxa"/>
            </w:tcMar>
            <w:vAlign w:val="center"/>
          </w:tcPr>
          <w:p w14:paraId="009A6940"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3EC47BB7" w14:textId="77777777" w:rsidR="001333FA" w:rsidRPr="007822A8" w:rsidRDefault="001333FA" w:rsidP="006B3309">
            <w:pPr>
              <w:pStyle w:val="Nidungvnbn"/>
              <w:jc w:val="center"/>
            </w:pPr>
            <w:r w:rsidRPr="007822A8">
              <w:t>1. Chọn chức năng “Xóa thông tin sinh viên”.</w:t>
            </w:r>
          </w:p>
          <w:p w14:paraId="12CAEF8E" w14:textId="77777777" w:rsidR="001333FA" w:rsidRPr="007822A8" w:rsidRDefault="001333FA" w:rsidP="006B3309">
            <w:pPr>
              <w:pStyle w:val="Nidungvnbn"/>
              <w:jc w:val="center"/>
            </w:pPr>
            <w:r w:rsidRPr="007822A8">
              <w:t>2. Nhập thông tin cần xóa và nhấn ok</w:t>
            </w:r>
          </w:p>
        </w:tc>
        <w:tc>
          <w:tcPr>
            <w:tcW w:w="3188" w:type="dxa"/>
            <w:shd w:val="clear" w:color="auto" w:fill="auto"/>
            <w:tcMar>
              <w:top w:w="100" w:type="dxa"/>
              <w:left w:w="100" w:type="dxa"/>
              <w:bottom w:w="100" w:type="dxa"/>
              <w:right w:w="100" w:type="dxa"/>
            </w:tcMar>
            <w:vAlign w:val="center"/>
          </w:tcPr>
          <w:p w14:paraId="0E54D1E3" w14:textId="77777777" w:rsidR="001333FA" w:rsidRPr="007822A8" w:rsidRDefault="001333FA" w:rsidP="001333FA">
            <w:pPr>
              <w:pStyle w:val="Nidungvnbn"/>
              <w:numPr>
                <w:ilvl w:val="1"/>
                <w:numId w:val="13"/>
              </w:numPr>
              <w:jc w:val="center"/>
            </w:pPr>
            <w:r w:rsidRPr="007822A8">
              <w:t>Hệ thống hiển thị form thông tin.</w:t>
            </w:r>
          </w:p>
          <w:p w14:paraId="6704A6E3" w14:textId="77777777" w:rsidR="001333FA" w:rsidRPr="007822A8" w:rsidRDefault="001333FA" w:rsidP="006B3309">
            <w:pPr>
              <w:pStyle w:val="Nidungvnbn"/>
              <w:ind w:left="390"/>
            </w:pPr>
          </w:p>
          <w:p w14:paraId="38833FDC" w14:textId="77777777" w:rsidR="001333FA" w:rsidRPr="007822A8" w:rsidRDefault="001333FA" w:rsidP="006B3309">
            <w:pPr>
              <w:pStyle w:val="Nidungvnbn"/>
              <w:ind w:left="390"/>
            </w:pPr>
          </w:p>
          <w:p w14:paraId="1E35BC42" w14:textId="77777777" w:rsidR="001333FA" w:rsidRPr="007822A8" w:rsidRDefault="001333FA" w:rsidP="006B3309">
            <w:pPr>
              <w:pStyle w:val="Nidungvnbn"/>
              <w:jc w:val="center"/>
            </w:pPr>
            <w:r w:rsidRPr="007822A8">
              <w:lastRenderedPageBreak/>
              <w:t>2.1 Hệ thống gửi request thông tin cần thêm lên cơ sở dữ liệu.</w:t>
            </w:r>
          </w:p>
          <w:p w14:paraId="0E83E195" w14:textId="77777777" w:rsidR="001333FA" w:rsidRPr="007822A8" w:rsidRDefault="001333FA" w:rsidP="006B3309">
            <w:pPr>
              <w:pStyle w:val="Nidungvnbn"/>
              <w:jc w:val="center"/>
            </w:pPr>
            <w:r w:rsidRPr="007822A8">
              <w:t>2.2 Hệ thống thông báo xóa thành công.</w:t>
            </w:r>
          </w:p>
        </w:tc>
      </w:tr>
      <w:tr w:rsidR="007822A8" w:rsidRPr="007822A8" w14:paraId="235A2EBC" w14:textId="77777777" w:rsidTr="006B3309">
        <w:trPr>
          <w:trHeight w:val="440"/>
        </w:trPr>
        <w:tc>
          <w:tcPr>
            <w:tcW w:w="2684" w:type="dxa"/>
            <w:shd w:val="clear" w:color="auto" w:fill="auto"/>
            <w:tcMar>
              <w:top w:w="100" w:type="dxa"/>
              <w:left w:w="100" w:type="dxa"/>
              <w:bottom w:w="100" w:type="dxa"/>
              <w:right w:w="100" w:type="dxa"/>
            </w:tcMar>
            <w:vAlign w:val="center"/>
          </w:tcPr>
          <w:p w14:paraId="4CFA6FAF" w14:textId="77777777" w:rsidR="001333FA" w:rsidRPr="007822A8" w:rsidRDefault="001333FA" w:rsidP="006B3309">
            <w:pPr>
              <w:pStyle w:val="Nidungvnbn"/>
              <w:jc w:val="center"/>
            </w:pPr>
            <w:r w:rsidRPr="007822A8">
              <w:t xml:space="preserve">Exception condition </w:t>
            </w:r>
          </w:p>
          <w:p w14:paraId="3E9B77CC"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D4FA42C" w14:textId="77777777" w:rsidR="001333FA" w:rsidRPr="007822A8" w:rsidRDefault="001333FA" w:rsidP="006B3309">
            <w:pPr>
              <w:pStyle w:val="Nidungvnbn"/>
              <w:jc w:val="center"/>
            </w:pPr>
            <w:r w:rsidRPr="007822A8">
              <w:t>Không có</w:t>
            </w:r>
          </w:p>
        </w:tc>
      </w:tr>
    </w:tbl>
    <w:p w14:paraId="55BFBAC9" w14:textId="77777777" w:rsidR="001333FA" w:rsidRPr="007822A8" w:rsidRDefault="001333FA" w:rsidP="001333FA">
      <w:pPr>
        <w:pStyle w:val="Nidungvnbn"/>
      </w:pPr>
    </w:p>
    <w:p w14:paraId="376D9EB7" w14:textId="77777777" w:rsidR="001333FA" w:rsidRPr="007822A8" w:rsidRDefault="001333FA" w:rsidP="001333FA">
      <w:pPr>
        <w:pStyle w:val="Nidungvnbn"/>
        <w:jc w:val="center"/>
        <w:rPr>
          <w:sz w:val="22"/>
          <w:szCs w:val="22"/>
        </w:rPr>
      </w:pPr>
      <w:bookmarkStart w:id="30" w:name="_Toc134972857"/>
      <w:r w:rsidRPr="007822A8">
        <w:rPr>
          <w:sz w:val="22"/>
          <w:szCs w:val="22"/>
        </w:rPr>
        <w:t>Bảng 6.4. Bảng đặc tả Usecase xóa thông tin Sinh viên</w:t>
      </w:r>
      <w:bookmarkEnd w:id="30"/>
    </w:p>
    <w:p w14:paraId="036EA954" w14:textId="77777777" w:rsidR="001333FA" w:rsidRPr="007822A8" w:rsidRDefault="001333FA" w:rsidP="001333FA">
      <w:pPr>
        <w:pStyle w:val="Nidungvnbn"/>
        <w:jc w:val="center"/>
      </w:pPr>
    </w:p>
    <w:p w14:paraId="47629CA2"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6.5 Usecase xem thông tin sinh viên</w:t>
      </w:r>
    </w:p>
    <w:p w14:paraId="2D1FD7A2" w14:textId="77777777" w:rsidR="001333FA" w:rsidRPr="007822A8" w:rsidRDefault="001333FA" w:rsidP="001333FA">
      <w:pPr>
        <w:pStyle w:val="Nidungvnbn"/>
      </w:pPr>
    </w:p>
    <w:p w14:paraId="39A02117" w14:textId="77777777" w:rsidR="001333FA" w:rsidRPr="007822A8" w:rsidRDefault="001333FA" w:rsidP="001333FA">
      <w:pPr>
        <w:pStyle w:val="Nidungvnbn"/>
        <w:jc w:val="center"/>
      </w:pPr>
      <w:r w:rsidRPr="007822A8">
        <w:rPr>
          <w:noProof/>
        </w:rPr>
        <w:drawing>
          <wp:inline distT="0" distB="0" distL="0" distR="0" wp14:anchorId="4AA03C2D" wp14:editId="00317773">
            <wp:extent cx="4380931" cy="1221350"/>
            <wp:effectExtent l="0" t="0" r="635" b="0"/>
            <wp:docPr id="13343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0484" name=""/>
                    <pic:cNvPicPr/>
                  </pic:nvPicPr>
                  <pic:blipFill>
                    <a:blip r:embed="rId20"/>
                    <a:stretch>
                      <a:fillRect/>
                    </a:stretch>
                  </pic:blipFill>
                  <pic:spPr>
                    <a:xfrm>
                      <a:off x="0" y="0"/>
                      <a:ext cx="4389864" cy="1223840"/>
                    </a:xfrm>
                    <a:prstGeom prst="rect">
                      <a:avLst/>
                    </a:prstGeom>
                  </pic:spPr>
                </pic:pic>
              </a:graphicData>
            </a:graphic>
          </wp:inline>
        </w:drawing>
      </w:r>
    </w:p>
    <w:p w14:paraId="4F2254E2"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000B4BF5" w14:textId="77777777" w:rsidTr="006B3309">
        <w:trPr>
          <w:trHeight w:val="735"/>
        </w:trPr>
        <w:tc>
          <w:tcPr>
            <w:tcW w:w="2684" w:type="dxa"/>
            <w:shd w:val="clear" w:color="auto" w:fill="auto"/>
            <w:tcMar>
              <w:top w:w="100" w:type="dxa"/>
              <w:left w:w="100" w:type="dxa"/>
              <w:bottom w:w="100" w:type="dxa"/>
              <w:right w:w="100" w:type="dxa"/>
            </w:tcMar>
            <w:vAlign w:val="center"/>
          </w:tcPr>
          <w:p w14:paraId="731F40A9" w14:textId="77777777" w:rsidR="001333FA" w:rsidRPr="007822A8" w:rsidRDefault="001333FA" w:rsidP="006B3309">
            <w:pPr>
              <w:pStyle w:val="Nidungvnbn"/>
              <w:jc w:val="center"/>
            </w:pPr>
            <w:r w:rsidRPr="007822A8">
              <w:t xml:space="preserve">Use Case Name </w:t>
            </w:r>
          </w:p>
          <w:p w14:paraId="11007614"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59BE9948" w14:textId="77777777" w:rsidR="001333FA" w:rsidRPr="007822A8" w:rsidRDefault="001333FA" w:rsidP="006B3309">
            <w:pPr>
              <w:pStyle w:val="Nidungvnbn"/>
              <w:jc w:val="center"/>
            </w:pPr>
            <w:r w:rsidRPr="007822A8">
              <w:t>Xem thông tin sinh viên</w:t>
            </w:r>
          </w:p>
        </w:tc>
      </w:tr>
      <w:tr w:rsidR="007822A8" w:rsidRPr="007822A8" w14:paraId="43CC70B3" w14:textId="77777777" w:rsidTr="006B3309">
        <w:trPr>
          <w:trHeight w:val="440"/>
        </w:trPr>
        <w:tc>
          <w:tcPr>
            <w:tcW w:w="2684" w:type="dxa"/>
            <w:shd w:val="clear" w:color="auto" w:fill="auto"/>
            <w:tcMar>
              <w:top w:w="100" w:type="dxa"/>
              <w:left w:w="100" w:type="dxa"/>
              <w:bottom w:w="100" w:type="dxa"/>
              <w:right w:w="100" w:type="dxa"/>
            </w:tcMar>
            <w:vAlign w:val="center"/>
          </w:tcPr>
          <w:p w14:paraId="4C6D9F97" w14:textId="77777777" w:rsidR="001333FA" w:rsidRPr="007822A8" w:rsidRDefault="001333FA" w:rsidP="006B3309">
            <w:pPr>
              <w:pStyle w:val="Nidungvnbn"/>
              <w:jc w:val="center"/>
            </w:pPr>
            <w:r w:rsidRPr="007822A8">
              <w:t xml:space="preserve">Scenario </w:t>
            </w:r>
          </w:p>
          <w:p w14:paraId="2490366E"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4B84E184" w14:textId="77777777" w:rsidR="001333FA" w:rsidRPr="007822A8" w:rsidRDefault="001333FA" w:rsidP="006B3309">
            <w:pPr>
              <w:pStyle w:val="Nidungvnbn"/>
              <w:jc w:val="center"/>
            </w:pPr>
            <w:r w:rsidRPr="007822A8">
              <w:t>Xem thông tin sinh viên</w:t>
            </w:r>
          </w:p>
        </w:tc>
      </w:tr>
      <w:tr w:rsidR="007822A8" w:rsidRPr="007822A8" w14:paraId="2B5A709F" w14:textId="77777777" w:rsidTr="006B3309">
        <w:trPr>
          <w:trHeight w:val="440"/>
        </w:trPr>
        <w:tc>
          <w:tcPr>
            <w:tcW w:w="2684" w:type="dxa"/>
            <w:shd w:val="clear" w:color="auto" w:fill="auto"/>
            <w:tcMar>
              <w:top w:w="100" w:type="dxa"/>
              <w:left w:w="100" w:type="dxa"/>
              <w:bottom w:w="100" w:type="dxa"/>
              <w:right w:w="100" w:type="dxa"/>
            </w:tcMar>
            <w:vAlign w:val="center"/>
          </w:tcPr>
          <w:p w14:paraId="150C6483" w14:textId="77777777" w:rsidR="001333FA" w:rsidRPr="007822A8" w:rsidRDefault="001333FA" w:rsidP="006B3309">
            <w:pPr>
              <w:pStyle w:val="Nidungvnbn"/>
              <w:jc w:val="center"/>
            </w:pPr>
            <w:r w:rsidRPr="007822A8">
              <w:t xml:space="preserve">Triggering event </w:t>
            </w:r>
          </w:p>
          <w:p w14:paraId="1778B522" w14:textId="77777777" w:rsidR="001333FA" w:rsidRPr="007822A8" w:rsidRDefault="001333FA" w:rsidP="006B3309">
            <w:pPr>
              <w:pStyle w:val="Nidungvnbn"/>
              <w:jc w:val="center"/>
            </w:pPr>
            <w:r w:rsidRPr="007822A8">
              <w:lastRenderedPageBreak/>
              <w:t>(sự kiện kích hoạt)</w:t>
            </w:r>
          </w:p>
        </w:tc>
        <w:tc>
          <w:tcPr>
            <w:tcW w:w="6306" w:type="dxa"/>
            <w:gridSpan w:val="2"/>
            <w:shd w:val="clear" w:color="auto" w:fill="auto"/>
            <w:tcMar>
              <w:top w:w="100" w:type="dxa"/>
              <w:left w:w="100" w:type="dxa"/>
              <w:bottom w:w="100" w:type="dxa"/>
              <w:right w:w="100" w:type="dxa"/>
            </w:tcMar>
            <w:vAlign w:val="center"/>
          </w:tcPr>
          <w:p w14:paraId="0CC98E08" w14:textId="77777777" w:rsidR="001333FA" w:rsidRPr="007822A8" w:rsidRDefault="001333FA" w:rsidP="006B3309">
            <w:pPr>
              <w:pStyle w:val="Nidungvnbn"/>
              <w:jc w:val="center"/>
            </w:pPr>
            <w:r w:rsidRPr="007822A8">
              <w:rPr>
                <w:sz w:val="28"/>
                <w:szCs w:val="28"/>
              </w:rPr>
              <w:lastRenderedPageBreak/>
              <w:t xml:space="preserve">Actor chọn chức năng </w:t>
            </w:r>
            <w:r w:rsidRPr="007822A8">
              <w:t>xem thông tin sinh viên</w:t>
            </w:r>
            <w:r w:rsidRPr="007822A8">
              <w:rPr>
                <w:sz w:val="28"/>
                <w:szCs w:val="28"/>
              </w:rPr>
              <w:t>.</w:t>
            </w:r>
          </w:p>
        </w:tc>
      </w:tr>
      <w:tr w:rsidR="007822A8" w:rsidRPr="007822A8" w14:paraId="49DB33C6" w14:textId="77777777" w:rsidTr="006B3309">
        <w:trPr>
          <w:trHeight w:val="440"/>
        </w:trPr>
        <w:tc>
          <w:tcPr>
            <w:tcW w:w="2684" w:type="dxa"/>
            <w:shd w:val="clear" w:color="auto" w:fill="auto"/>
            <w:tcMar>
              <w:top w:w="100" w:type="dxa"/>
              <w:left w:w="100" w:type="dxa"/>
              <w:bottom w:w="100" w:type="dxa"/>
              <w:right w:w="100" w:type="dxa"/>
            </w:tcMar>
            <w:vAlign w:val="center"/>
          </w:tcPr>
          <w:p w14:paraId="479F4194" w14:textId="77777777" w:rsidR="001333FA" w:rsidRPr="007822A8" w:rsidRDefault="001333FA" w:rsidP="006B3309">
            <w:pPr>
              <w:pStyle w:val="Nidungvnbn"/>
              <w:jc w:val="center"/>
            </w:pPr>
            <w:r w:rsidRPr="007822A8">
              <w:t xml:space="preserve">Brief description </w:t>
            </w:r>
          </w:p>
          <w:p w14:paraId="43A39EFC"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771709AD" w14:textId="77777777" w:rsidR="001333FA" w:rsidRPr="007822A8" w:rsidRDefault="001333FA" w:rsidP="006B3309">
            <w:pPr>
              <w:pStyle w:val="Nidungvnbn"/>
              <w:jc w:val="center"/>
            </w:pPr>
            <w:r w:rsidRPr="007822A8">
              <w:t>Actor chọn chức năng này để xem thông tin vào hệ thống.</w:t>
            </w:r>
          </w:p>
        </w:tc>
      </w:tr>
      <w:tr w:rsidR="007822A8" w:rsidRPr="007822A8" w14:paraId="3C9D1FF2" w14:textId="77777777" w:rsidTr="006B3309">
        <w:trPr>
          <w:trHeight w:val="440"/>
        </w:trPr>
        <w:tc>
          <w:tcPr>
            <w:tcW w:w="2684" w:type="dxa"/>
            <w:shd w:val="clear" w:color="auto" w:fill="auto"/>
            <w:tcMar>
              <w:top w:w="100" w:type="dxa"/>
              <w:left w:w="100" w:type="dxa"/>
              <w:bottom w:w="100" w:type="dxa"/>
              <w:right w:w="100" w:type="dxa"/>
            </w:tcMar>
            <w:vAlign w:val="center"/>
          </w:tcPr>
          <w:p w14:paraId="795E0B91" w14:textId="77777777" w:rsidR="001333FA" w:rsidRPr="007822A8" w:rsidRDefault="001333FA" w:rsidP="006B3309">
            <w:pPr>
              <w:pStyle w:val="Nidungvnbn"/>
              <w:jc w:val="center"/>
            </w:pPr>
            <w:r w:rsidRPr="007822A8">
              <w:t xml:space="preserve">Actors </w:t>
            </w:r>
          </w:p>
          <w:p w14:paraId="27EEB54F"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0BAE6674" w14:textId="77777777" w:rsidR="001333FA" w:rsidRPr="007822A8" w:rsidRDefault="001333FA" w:rsidP="006B3309">
            <w:pPr>
              <w:pStyle w:val="Nidungvnbn"/>
              <w:jc w:val="center"/>
            </w:pPr>
            <w:r w:rsidRPr="007822A8">
              <w:t>Quản trị viên</w:t>
            </w:r>
          </w:p>
        </w:tc>
      </w:tr>
      <w:tr w:rsidR="007822A8" w:rsidRPr="007822A8" w14:paraId="23E9BBB0" w14:textId="77777777" w:rsidTr="006B3309">
        <w:trPr>
          <w:trHeight w:val="440"/>
        </w:trPr>
        <w:tc>
          <w:tcPr>
            <w:tcW w:w="2684" w:type="dxa"/>
            <w:shd w:val="clear" w:color="auto" w:fill="auto"/>
            <w:tcMar>
              <w:top w:w="100" w:type="dxa"/>
              <w:left w:w="100" w:type="dxa"/>
              <w:bottom w:w="100" w:type="dxa"/>
              <w:right w:w="100" w:type="dxa"/>
            </w:tcMar>
            <w:vAlign w:val="center"/>
          </w:tcPr>
          <w:p w14:paraId="72DF5C68" w14:textId="77777777" w:rsidR="001333FA" w:rsidRPr="007822A8" w:rsidRDefault="001333FA" w:rsidP="006B3309">
            <w:pPr>
              <w:pStyle w:val="Nidungvnbn"/>
              <w:jc w:val="center"/>
            </w:pPr>
            <w:r w:rsidRPr="007822A8">
              <w:t xml:space="preserve">Stakeholder </w:t>
            </w:r>
          </w:p>
          <w:p w14:paraId="7DE8E548"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6AB103C0"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131E1257" w14:textId="77777777" w:rsidTr="006B3309">
        <w:trPr>
          <w:trHeight w:val="440"/>
        </w:trPr>
        <w:tc>
          <w:tcPr>
            <w:tcW w:w="2684" w:type="dxa"/>
            <w:shd w:val="clear" w:color="auto" w:fill="auto"/>
            <w:tcMar>
              <w:top w:w="100" w:type="dxa"/>
              <w:left w:w="100" w:type="dxa"/>
              <w:bottom w:w="100" w:type="dxa"/>
              <w:right w:w="100" w:type="dxa"/>
            </w:tcMar>
            <w:vAlign w:val="center"/>
          </w:tcPr>
          <w:p w14:paraId="58D207BB"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0C7F8500" w14:textId="77777777" w:rsidR="001333FA" w:rsidRPr="007822A8" w:rsidRDefault="001333FA" w:rsidP="006B3309">
            <w:pPr>
              <w:pStyle w:val="Nidungvnbn"/>
              <w:jc w:val="center"/>
            </w:pPr>
            <w:r w:rsidRPr="007822A8">
              <w:t>Đăng nhập vào hệ thống thành công</w:t>
            </w:r>
          </w:p>
        </w:tc>
      </w:tr>
      <w:tr w:rsidR="007822A8" w:rsidRPr="007822A8" w14:paraId="561EAFA3" w14:textId="77777777" w:rsidTr="006B3309">
        <w:trPr>
          <w:trHeight w:val="440"/>
        </w:trPr>
        <w:tc>
          <w:tcPr>
            <w:tcW w:w="2684" w:type="dxa"/>
            <w:shd w:val="clear" w:color="auto" w:fill="auto"/>
            <w:tcMar>
              <w:top w:w="100" w:type="dxa"/>
              <w:left w:w="100" w:type="dxa"/>
              <w:bottom w:w="100" w:type="dxa"/>
              <w:right w:w="100" w:type="dxa"/>
            </w:tcMar>
            <w:vAlign w:val="center"/>
          </w:tcPr>
          <w:p w14:paraId="03B25612" w14:textId="77777777" w:rsidR="001333FA" w:rsidRPr="007822A8" w:rsidRDefault="001333FA" w:rsidP="006B3309">
            <w:pPr>
              <w:pStyle w:val="Nidungvnbn"/>
              <w:jc w:val="center"/>
            </w:pPr>
            <w:r w:rsidRPr="007822A8">
              <w:t xml:space="preserve">Postcondition </w:t>
            </w:r>
          </w:p>
          <w:p w14:paraId="6B9CA86F"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73F6977E" w14:textId="77777777" w:rsidR="001333FA" w:rsidRPr="007822A8" w:rsidRDefault="001333FA" w:rsidP="006B3309">
            <w:pPr>
              <w:pStyle w:val="Nidungvnbn"/>
              <w:jc w:val="center"/>
            </w:pPr>
            <w:r w:rsidRPr="007822A8">
              <w:t>Xem thông tin sinh viên thành công</w:t>
            </w:r>
          </w:p>
        </w:tc>
      </w:tr>
      <w:tr w:rsidR="007822A8" w:rsidRPr="007822A8" w14:paraId="460AD279"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7244EB96" w14:textId="77777777" w:rsidR="001333FA" w:rsidRPr="007822A8" w:rsidRDefault="001333FA" w:rsidP="006B3309">
            <w:pPr>
              <w:pStyle w:val="Nidungvnbn"/>
              <w:jc w:val="center"/>
            </w:pPr>
            <w:r w:rsidRPr="007822A8">
              <w:t xml:space="preserve">Flow of activities </w:t>
            </w:r>
          </w:p>
          <w:p w14:paraId="590EBE7F"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25AEE248"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412BBD52" w14:textId="77777777" w:rsidR="001333FA" w:rsidRPr="007822A8" w:rsidRDefault="001333FA" w:rsidP="006B3309">
            <w:pPr>
              <w:pStyle w:val="Nidungvnbn"/>
              <w:jc w:val="center"/>
            </w:pPr>
            <w:r w:rsidRPr="007822A8">
              <w:t>System</w:t>
            </w:r>
          </w:p>
        </w:tc>
      </w:tr>
      <w:tr w:rsidR="007822A8" w:rsidRPr="007822A8" w14:paraId="651B6004" w14:textId="77777777" w:rsidTr="006B3309">
        <w:trPr>
          <w:trHeight w:val="1788"/>
        </w:trPr>
        <w:tc>
          <w:tcPr>
            <w:tcW w:w="2684" w:type="dxa"/>
            <w:vMerge/>
            <w:shd w:val="clear" w:color="auto" w:fill="auto"/>
            <w:tcMar>
              <w:top w:w="100" w:type="dxa"/>
              <w:left w:w="100" w:type="dxa"/>
              <w:bottom w:w="100" w:type="dxa"/>
              <w:right w:w="100" w:type="dxa"/>
            </w:tcMar>
            <w:vAlign w:val="center"/>
          </w:tcPr>
          <w:p w14:paraId="28394413"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37F557C2" w14:textId="77777777" w:rsidR="001333FA" w:rsidRPr="007822A8" w:rsidRDefault="001333FA" w:rsidP="006B3309">
            <w:pPr>
              <w:pStyle w:val="Nidungvnbn"/>
              <w:jc w:val="center"/>
            </w:pPr>
            <w:r w:rsidRPr="007822A8">
              <w:t>1. Chọn chức năng “Xem thông tin sinh viên”.</w:t>
            </w:r>
          </w:p>
          <w:p w14:paraId="5A34728F" w14:textId="77777777" w:rsidR="001333FA" w:rsidRPr="007822A8" w:rsidRDefault="001333FA" w:rsidP="006B3309">
            <w:pPr>
              <w:pStyle w:val="Nidungvnbn"/>
              <w:jc w:val="center"/>
            </w:pPr>
            <w:r w:rsidRPr="007822A8">
              <w:t>2. Nhấn vào sinh viên cần xem thông tin</w:t>
            </w:r>
          </w:p>
        </w:tc>
        <w:tc>
          <w:tcPr>
            <w:tcW w:w="3188" w:type="dxa"/>
            <w:shd w:val="clear" w:color="auto" w:fill="auto"/>
            <w:tcMar>
              <w:top w:w="100" w:type="dxa"/>
              <w:left w:w="100" w:type="dxa"/>
              <w:bottom w:w="100" w:type="dxa"/>
              <w:right w:w="100" w:type="dxa"/>
            </w:tcMar>
            <w:vAlign w:val="center"/>
          </w:tcPr>
          <w:p w14:paraId="291BC3EC" w14:textId="77777777" w:rsidR="001333FA" w:rsidRPr="007822A8" w:rsidRDefault="001333FA" w:rsidP="001333FA">
            <w:pPr>
              <w:pStyle w:val="Nidungvnbn"/>
              <w:numPr>
                <w:ilvl w:val="0"/>
                <w:numId w:val="16"/>
              </w:numPr>
              <w:jc w:val="left"/>
            </w:pPr>
            <w:r w:rsidRPr="007822A8">
              <w:t>Hệ thống hiển thị danh sách tất cả các sinh viên</w:t>
            </w:r>
          </w:p>
          <w:p w14:paraId="293804C2" w14:textId="77777777" w:rsidR="001333FA" w:rsidRPr="007822A8" w:rsidRDefault="001333FA" w:rsidP="001333FA">
            <w:pPr>
              <w:pStyle w:val="Nidungvnbn"/>
              <w:numPr>
                <w:ilvl w:val="0"/>
                <w:numId w:val="16"/>
              </w:numPr>
              <w:jc w:val="left"/>
            </w:pPr>
            <w:r w:rsidRPr="007822A8">
              <w:t>Hệ thống hiển thị thông tin sinh viên đó</w:t>
            </w:r>
          </w:p>
        </w:tc>
      </w:tr>
      <w:tr w:rsidR="007822A8" w:rsidRPr="007822A8" w14:paraId="5F8B2A59" w14:textId="77777777" w:rsidTr="006B3309">
        <w:trPr>
          <w:trHeight w:val="440"/>
        </w:trPr>
        <w:tc>
          <w:tcPr>
            <w:tcW w:w="2684" w:type="dxa"/>
            <w:shd w:val="clear" w:color="auto" w:fill="auto"/>
            <w:tcMar>
              <w:top w:w="100" w:type="dxa"/>
              <w:left w:w="100" w:type="dxa"/>
              <w:bottom w:w="100" w:type="dxa"/>
              <w:right w:w="100" w:type="dxa"/>
            </w:tcMar>
            <w:vAlign w:val="center"/>
          </w:tcPr>
          <w:p w14:paraId="663F559D" w14:textId="77777777" w:rsidR="001333FA" w:rsidRPr="007822A8" w:rsidRDefault="001333FA" w:rsidP="006B3309">
            <w:pPr>
              <w:pStyle w:val="Nidungvnbn"/>
              <w:jc w:val="center"/>
            </w:pPr>
            <w:r w:rsidRPr="007822A8">
              <w:t xml:space="preserve">Exception condition </w:t>
            </w:r>
          </w:p>
          <w:p w14:paraId="26C451E9"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5487245F" w14:textId="77777777" w:rsidR="001333FA" w:rsidRPr="007822A8" w:rsidRDefault="001333FA" w:rsidP="006B3309">
            <w:pPr>
              <w:pStyle w:val="Nidungvnbn"/>
              <w:jc w:val="center"/>
            </w:pPr>
            <w:r w:rsidRPr="007822A8">
              <w:t>Không có</w:t>
            </w:r>
          </w:p>
        </w:tc>
      </w:tr>
    </w:tbl>
    <w:p w14:paraId="78E4905D" w14:textId="77777777" w:rsidR="001333FA" w:rsidRPr="007822A8" w:rsidRDefault="001333FA" w:rsidP="001333FA">
      <w:pPr>
        <w:pStyle w:val="Nidungvnbn"/>
      </w:pPr>
    </w:p>
    <w:p w14:paraId="73833F89" w14:textId="77777777" w:rsidR="001333FA" w:rsidRPr="007822A8" w:rsidRDefault="001333FA" w:rsidP="001333FA">
      <w:pPr>
        <w:pStyle w:val="Nidungvnbn"/>
        <w:jc w:val="center"/>
        <w:rPr>
          <w:sz w:val="22"/>
          <w:szCs w:val="22"/>
        </w:rPr>
      </w:pPr>
      <w:bookmarkStart w:id="31" w:name="_Toc134972858"/>
      <w:r w:rsidRPr="007822A8">
        <w:rPr>
          <w:sz w:val="22"/>
          <w:szCs w:val="22"/>
        </w:rPr>
        <w:t>Bảng 6.5. Bảng đặc tả Usecase xem thông tin Sinh viên</w:t>
      </w:r>
      <w:bookmarkEnd w:id="31"/>
    </w:p>
    <w:p w14:paraId="0D295F70" w14:textId="77777777" w:rsidR="001333FA" w:rsidRPr="007822A8" w:rsidRDefault="001333FA" w:rsidP="001333FA">
      <w:pPr>
        <w:pStyle w:val="Nidungvnbn"/>
      </w:pPr>
    </w:p>
    <w:p w14:paraId="073EF820"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6.6 Usecase xem thông tin sinh viên</w:t>
      </w:r>
    </w:p>
    <w:p w14:paraId="15C18C17" w14:textId="77777777" w:rsidR="001333FA" w:rsidRPr="007822A8" w:rsidRDefault="001333FA" w:rsidP="001333FA"/>
    <w:p w14:paraId="3D280521" w14:textId="77777777" w:rsidR="001333FA" w:rsidRPr="007822A8" w:rsidRDefault="001333FA" w:rsidP="001333FA">
      <w:pPr>
        <w:pStyle w:val="oancuaDanhsach"/>
        <w:ind w:left="360"/>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inline distT="0" distB="0" distL="0" distR="0" wp14:anchorId="04C015E0" wp14:editId="5813F476">
            <wp:extent cx="3964675" cy="1247140"/>
            <wp:effectExtent l="0" t="0" r="0" b="0"/>
            <wp:docPr id="191594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5920" name=""/>
                    <pic:cNvPicPr/>
                  </pic:nvPicPr>
                  <pic:blipFill>
                    <a:blip r:embed="rId21"/>
                    <a:stretch>
                      <a:fillRect/>
                    </a:stretch>
                  </pic:blipFill>
                  <pic:spPr>
                    <a:xfrm>
                      <a:off x="0" y="0"/>
                      <a:ext cx="3984094" cy="1253249"/>
                    </a:xfrm>
                    <a:prstGeom prst="rect">
                      <a:avLst/>
                    </a:prstGeom>
                  </pic:spPr>
                </pic:pic>
              </a:graphicData>
            </a:graphic>
          </wp:inline>
        </w:drawing>
      </w:r>
    </w:p>
    <w:p w14:paraId="4359945C"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22179315" w14:textId="77777777" w:rsidTr="006B3309">
        <w:trPr>
          <w:trHeight w:val="735"/>
        </w:trPr>
        <w:tc>
          <w:tcPr>
            <w:tcW w:w="2684" w:type="dxa"/>
            <w:shd w:val="clear" w:color="auto" w:fill="auto"/>
            <w:tcMar>
              <w:top w:w="100" w:type="dxa"/>
              <w:left w:w="100" w:type="dxa"/>
              <w:bottom w:w="100" w:type="dxa"/>
              <w:right w:w="100" w:type="dxa"/>
            </w:tcMar>
            <w:vAlign w:val="center"/>
          </w:tcPr>
          <w:p w14:paraId="5E9D714D" w14:textId="77777777" w:rsidR="001333FA" w:rsidRPr="007822A8" w:rsidRDefault="001333FA" w:rsidP="006B3309">
            <w:pPr>
              <w:pStyle w:val="Nidungvnbn"/>
              <w:jc w:val="center"/>
            </w:pPr>
            <w:r w:rsidRPr="007822A8">
              <w:t xml:space="preserve">Use Case Name </w:t>
            </w:r>
          </w:p>
          <w:p w14:paraId="591075AE"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677F84D3" w14:textId="77777777" w:rsidR="001333FA" w:rsidRPr="007822A8" w:rsidRDefault="001333FA" w:rsidP="006B3309">
            <w:pPr>
              <w:pStyle w:val="Nidungvnbn"/>
              <w:jc w:val="center"/>
            </w:pPr>
            <w:r w:rsidRPr="007822A8">
              <w:t>Tìm kiếm thông tin sinh viên</w:t>
            </w:r>
          </w:p>
        </w:tc>
      </w:tr>
      <w:tr w:rsidR="007822A8" w:rsidRPr="007822A8" w14:paraId="566BD699" w14:textId="77777777" w:rsidTr="006B3309">
        <w:trPr>
          <w:trHeight w:val="440"/>
        </w:trPr>
        <w:tc>
          <w:tcPr>
            <w:tcW w:w="2684" w:type="dxa"/>
            <w:shd w:val="clear" w:color="auto" w:fill="auto"/>
            <w:tcMar>
              <w:top w:w="100" w:type="dxa"/>
              <w:left w:w="100" w:type="dxa"/>
              <w:bottom w:w="100" w:type="dxa"/>
              <w:right w:w="100" w:type="dxa"/>
            </w:tcMar>
            <w:vAlign w:val="center"/>
          </w:tcPr>
          <w:p w14:paraId="7D724CD7" w14:textId="77777777" w:rsidR="001333FA" w:rsidRPr="007822A8" w:rsidRDefault="001333FA" w:rsidP="006B3309">
            <w:pPr>
              <w:pStyle w:val="Nidungvnbn"/>
              <w:jc w:val="center"/>
            </w:pPr>
            <w:r w:rsidRPr="007822A8">
              <w:t xml:space="preserve">Scenario </w:t>
            </w:r>
          </w:p>
          <w:p w14:paraId="24FAC77F"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43C4227C" w14:textId="77777777" w:rsidR="001333FA" w:rsidRPr="007822A8" w:rsidRDefault="001333FA" w:rsidP="006B3309">
            <w:pPr>
              <w:pStyle w:val="Nidungvnbn"/>
              <w:jc w:val="center"/>
            </w:pPr>
            <w:r w:rsidRPr="007822A8">
              <w:t>Tìm kiếm thông tin sinh viên</w:t>
            </w:r>
          </w:p>
        </w:tc>
      </w:tr>
      <w:tr w:rsidR="007822A8" w:rsidRPr="007822A8" w14:paraId="1F00B08E" w14:textId="77777777" w:rsidTr="006B3309">
        <w:trPr>
          <w:trHeight w:val="440"/>
        </w:trPr>
        <w:tc>
          <w:tcPr>
            <w:tcW w:w="2684" w:type="dxa"/>
            <w:shd w:val="clear" w:color="auto" w:fill="auto"/>
            <w:tcMar>
              <w:top w:w="100" w:type="dxa"/>
              <w:left w:w="100" w:type="dxa"/>
              <w:bottom w:w="100" w:type="dxa"/>
              <w:right w:w="100" w:type="dxa"/>
            </w:tcMar>
            <w:vAlign w:val="center"/>
          </w:tcPr>
          <w:p w14:paraId="02148679" w14:textId="77777777" w:rsidR="001333FA" w:rsidRPr="007822A8" w:rsidRDefault="001333FA" w:rsidP="006B3309">
            <w:pPr>
              <w:pStyle w:val="Nidungvnbn"/>
              <w:jc w:val="center"/>
            </w:pPr>
            <w:r w:rsidRPr="007822A8">
              <w:t xml:space="preserve">Triggering event </w:t>
            </w:r>
          </w:p>
          <w:p w14:paraId="68779018"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4DDFD524" w14:textId="77777777" w:rsidR="001333FA" w:rsidRPr="007822A8" w:rsidRDefault="001333FA" w:rsidP="006B3309">
            <w:pPr>
              <w:pStyle w:val="Nidungvnbn"/>
              <w:jc w:val="center"/>
            </w:pPr>
            <w:r w:rsidRPr="007822A8">
              <w:rPr>
                <w:sz w:val="28"/>
                <w:szCs w:val="28"/>
              </w:rPr>
              <w:t>Actor chọn chức năng tìm kiếm</w:t>
            </w:r>
            <w:r w:rsidRPr="007822A8">
              <w:t xml:space="preserve"> thông tin sinh viên</w:t>
            </w:r>
            <w:r w:rsidRPr="007822A8">
              <w:rPr>
                <w:sz w:val="28"/>
                <w:szCs w:val="28"/>
              </w:rPr>
              <w:t>.</w:t>
            </w:r>
          </w:p>
        </w:tc>
      </w:tr>
      <w:tr w:rsidR="007822A8" w:rsidRPr="007822A8" w14:paraId="6A8C0E57" w14:textId="77777777" w:rsidTr="006B3309">
        <w:trPr>
          <w:trHeight w:val="440"/>
        </w:trPr>
        <w:tc>
          <w:tcPr>
            <w:tcW w:w="2684" w:type="dxa"/>
            <w:shd w:val="clear" w:color="auto" w:fill="auto"/>
            <w:tcMar>
              <w:top w:w="100" w:type="dxa"/>
              <w:left w:w="100" w:type="dxa"/>
              <w:bottom w:w="100" w:type="dxa"/>
              <w:right w:w="100" w:type="dxa"/>
            </w:tcMar>
            <w:vAlign w:val="center"/>
          </w:tcPr>
          <w:p w14:paraId="7881EF54" w14:textId="77777777" w:rsidR="001333FA" w:rsidRPr="007822A8" w:rsidRDefault="001333FA" w:rsidP="006B3309">
            <w:pPr>
              <w:pStyle w:val="Nidungvnbn"/>
              <w:jc w:val="center"/>
            </w:pPr>
            <w:r w:rsidRPr="007822A8">
              <w:t xml:space="preserve">Brief description </w:t>
            </w:r>
          </w:p>
          <w:p w14:paraId="2BC76F1D"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1CFE8048" w14:textId="77777777" w:rsidR="001333FA" w:rsidRPr="007822A8" w:rsidRDefault="001333FA" w:rsidP="006B3309">
            <w:pPr>
              <w:pStyle w:val="Nidungvnbn"/>
              <w:jc w:val="center"/>
            </w:pPr>
            <w:r w:rsidRPr="007822A8">
              <w:t>Actor chọn chức năng này để tìm kiếm thông tin vào hệ thống.</w:t>
            </w:r>
          </w:p>
        </w:tc>
      </w:tr>
      <w:tr w:rsidR="007822A8" w:rsidRPr="007822A8" w14:paraId="6B06293D" w14:textId="77777777" w:rsidTr="006B3309">
        <w:trPr>
          <w:trHeight w:val="440"/>
        </w:trPr>
        <w:tc>
          <w:tcPr>
            <w:tcW w:w="2684" w:type="dxa"/>
            <w:shd w:val="clear" w:color="auto" w:fill="auto"/>
            <w:tcMar>
              <w:top w:w="100" w:type="dxa"/>
              <w:left w:w="100" w:type="dxa"/>
              <w:bottom w:w="100" w:type="dxa"/>
              <w:right w:w="100" w:type="dxa"/>
            </w:tcMar>
            <w:vAlign w:val="center"/>
          </w:tcPr>
          <w:p w14:paraId="1A0F04B0" w14:textId="77777777" w:rsidR="001333FA" w:rsidRPr="007822A8" w:rsidRDefault="001333FA" w:rsidP="006B3309">
            <w:pPr>
              <w:pStyle w:val="Nidungvnbn"/>
              <w:jc w:val="center"/>
            </w:pPr>
            <w:r w:rsidRPr="007822A8">
              <w:t xml:space="preserve">Actors </w:t>
            </w:r>
          </w:p>
          <w:p w14:paraId="4D3388B0"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4D0F9CFB" w14:textId="77777777" w:rsidR="001333FA" w:rsidRPr="007822A8" w:rsidRDefault="001333FA" w:rsidP="006B3309">
            <w:pPr>
              <w:pStyle w:val="Nidungvnbn"/>
              <w:jc w:val="center"/>
            </w:pPr>
            <w:r w:rsidRPr="007822A8">
              <w:t>Quản trị viên</w:t>
            </w:r>
          </w:p>
        </w:tc>
      </w:tr>
      <w:tr w:rsidR="007822A8" w:rsidRPr="007822A8" w14:paraId="009A8E1E" w14:textId="77777777" w:rsidTr="006B3309">
        <w:trPr>
          <w:trHeight w:val="440"/>
        </w:trPr>
        <w:tc>
          <w:tcPr>
            <w:tcW w:w="2684" w:type="dxa"/>
            <w:shd w:val="clear" w:color="auto" w:fill="auto"/>
            <w:tcMar>
              <w:top w:w="100" w:type="dxa"/>
              <w:left w:w="100" w:type="dxa"/>
              <w:bottom w:w="100" w:type="dxa"/>
              <w:right w:w="100" w:type="dxa"/>
            </w:tcMar>
            <w:vAlign w:val="center"/>
          </w:tcPr>
          <w:p w14:paraId="6669041E" w14:textId="77777777" w:rsidR="001333FA" w:rsidRPr="007822A8" w:rsidRDefault="001333FA" w:rsidP="006B3309">
            <w:pPr>
              <w:pStyle w:val="Nidungvnbn"/>
              <w:jc w:val="center"/>
            </w:pPr>
            <w:r w:rsidRPr="007822A8">
              <w:t xml:space="preserve">Stakeholder </w:t>
            </w:r>
          </w:p>
          <w:p w14:paraId="65CFCF95"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705B7B6A"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0C01AFC8" w14:textId="77777777" w:rsidTr="006B3309">
        <w:trPr>
          <w:trHeight w:val="440"/>
        </w:trPr>
        <w:tc>
          <w:tcPr>
            <w:tcW w:w="2684" w:type="dxa"/>
            <w:shd w:val="clear" w:color="auto" w:fill="auto"/>
            <w:tcMar>
              <w:top w:w="100" w:type="dxa"/>
              <w:left w:w="100" w:type="dxa"/>
              <w:bottom w:w="100" w:type="dxa"/>
              <w:right w:w="100" w:type="dxa"/>
            </w:tcMar>
            <w:vAlign w:val="center"/>
          </w:tcPr>
          <w:p w14:paraId="444ACB12"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045D57E5" w14:textId="77777777" w:rsidR="001333FA" w:rsidRPr="007822A8" w:rsidRDefault="001333FA" w:rsidP="006B3309">
            <w:pPr>
              <w:pStyle w:val="Nidungvnbn"/>
              <w:jc w:val="center"/>
            </w:pPr>
            <w:r w:rsidRPr="007822A8">
              <w:t>Đăng nhập vào hệ thống thành công</w:t>
            </w:r>
          </w:p>
        </w:tc>
      </w:tr>
      <w:tr w:rsidR="007822A8" w:rsidRPr="007822A8" w14:paraId="78DA56A2" w14:textId="77777777" w:rsidTr="006B3309">
        <w:trPr>
          <w:trHeight w:val="440"/>
        </w:trPr>
        <w:tc>
          <w:tcPr>
            <w:tcW w:w="2684" w:type="dxa"/>
            <w:shd w:val="clear" w:color="auto" w:fill="auto"/>
            <w:tcMar>
              <w:top w:w="100" w:type="dxa"/>
              <w:left w:w="100" w:type="dxa"/>
              <w:bottom w:w="100" w:type="dxa"/>
              <w:right w:w="100" w:type="dxa"/>
            </w:tcMar>
            <w:vAlign w:val="center"/>
          </w:tcPr>
          <w:p w14:paraId="37C138FD" w14:textId="77777777" w:rsidR="001333FA" w:rsidRPr="007822A8" w:rsidRDefault="001333FA" w:rsidP="006B3309">
            <w:pPr>
              <w:pStyle w:val="Nidungvnbn"/>
              <w:jc w:val="center"/>
            </w:pPr>
            <w:r w:rsidRPr="007822A8">
              <w:lastRenderedPageBreak/>
              <w:t xml:space="preserve">Postcondition </w:t>
            </w:r>
          </w:p>
          <w:p w14:paraId="0AB417A2"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9FB4D89" w14:textId="77777777" w:rsidR="001333FA" w:rsidRPr="007822A8" w:rsidRDefault="001333FA" w:rsidP="006B3309">
            <w:pPr>
              <w:pStyle w:val="Nidungvnbn"/>
              <w:jc w:val="center"/>
            </w:pPr>
            <w:r w:rsidRPr="007822A8">
              <w:t>Tìm kiếm thông tin sinh viên thành công</w:t>
            </w:r>
          </w:p>
        </w:tc>
      </w:tr>
      <w:tr w:rsidR="007822A8" w:rsidRPr="007822A8" w14:paraId="407B477B"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6B3A8B32" w14:textId="77777777" w:rsidR="001333FA" w:rsidRPr="007822A8" w:rsidRDefault="001333FA" w:rsidP="006B3309">
            <w:pPr>
              <w:pStyle w:val="Nidungvnbn"/>
              <w:jc w:val="center"/>
            </w:pPr>
            <w:r w:rsidRPr="007822A8">
              <w:t xml:space="preserve">Flow of activities </w:t>
            </w:r>
          </w:p>
          <w:p w14:paraId="3FFAF13A"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190525D9"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7589BF42" w14:textId="77777777" w:rsidR="001333FA" w:rsidRPr="007822A8" w:rsidRDefault="001333FA" w:rsidP="006B3309">
            <w:pPr>
              <w:pStyle w:val="Nidungvnbn"/>
              <w:jc w:val="center"/>
            </w:pPr>
            <w:r w:rsidRPr="007822A8">
              <w:t>System</w:t>
            </w:r>
          </w:p>
        </w:tc>
      </w:tr>
      <w:tr w:rsidR="007822A8" w:rsidRPr="007822A8" w14:paraId="3DA58600" w14:textId="77777777" w:rsidTr="006B3309">
        <w:trPr>
          <w:trHeight w:val="1788"/>
        </w:trPr>
        <w:tc>
          <w:tcPr>
            <w:tcW w:w="2684" w:type="dxa"/>
            <w:vMerge/>
            <w:shd w:val="clear" w:color="auto" w:fill="auto"/>
            <w:tcMar>
              <w:top w:w="100" w:type="dxa"/>
              <w:left w:w="100" w:type="dxa"/>
              <w:bottom w:w="100" w:type="dxa"/>
              <w:right w:w="100" w:type="dxa"/>
            </w:tcMar>
            <w:vAlign w:val="center"/>
          </w:tcPr>
          <w:p w14:paraId="547200F1"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349AED6D" w14:textId="77777777" w:rsidR="001333FA" w:rsidRPr="007822A8" w:rsidRDefault="001333FA" w:rsidP="006B3309">
            <w:pPr>
              <w:pStyle w:val="Nidungvnbn"/>
              <w:jc w:val="center"/>
            </w:pPr>
          </w:p>
          <w:p w14:paraId="36933A34" w14:textId="77777777" w:rsidR="001333FA" w:rsidRPr="007822A8" w:rsidRDefault="001333FA" w:rsidP="006B3309">
            <w:pPr>
              <w:pStyle w:val="Nidungvnbn"/>
              <w:jc w:val="center"/>
            </w:pPr>
            <w:r w:rsidRPr="007822A8">
              <w:t>1. Chọn chức năng “tìm kiếm thông tin sinh viên”.</w:t>
            </w:r>
          </w:p>
          <w:p w14:paraId="492C9AEE" w14:textId="77777777" w:rsidR="001333FA" w:rsidRPr="007822A8" w:rsidRDefault="001333FA" w:rsidP="006B3309">
            <w:pPr>
              <w:pStyle w:val="Nidungvnbn"/>
              <w:jc w:val="center"/>
            </w:pPr>
            <w:r w:rsidRPr="007822A8">
              <w:t xml:space="preserve">   2.  Nhập thông tin cần tìm kiếm và nhấn ok</w:t>
            </w:r>
          </w:p>
          <w:p w14:paraId="4F408596" w14:textId="77777777" w:rsidR="001333FA" w:rsidRPr="007822A8" w:rsidRDefault="001333FA" w:rsidP="006B3309">
            <w:pPr>
              <w:pStyle w:val="Nidungvnbn"/>
              <w:jc w:val="center"/>
            </w:pPr>
          </w:p>
          <w:p w14:paraId="79519F42" w14:textId="77777777" w:rsidR="001333FA" w:rsidRPr="007822A8" w:rsidRDefault="001333FA" w:rsidP="006B3309">
            <w:pPr>
              <w:pStyle w:val="Nidungvnbn"/>
              <w:jc w:val="center"/>
            </w:pPr>
          </w:p>
          <w:p w14:paraId="4B57AA07" w14:textId="77777777" w:rsidR="001333FA" w:rsidRPr="007822A8" w:rsidRDefault="001333FA" w:rsidP="006B3309">
            <w:pPr>
              <w:pStyle w:val="Nidungvnbn"/>
              <w:jc w:val="center"/>
            </w:pPr>
          </w:p>
          <w:p w14:paraId="7D229C8A" w14:textId="77777777" w:rsidR="001333FA" w:rsidRPr="007822A8" w:rsidRDefault="001333FA" w:rsidP="006B3309">
            <w:pPr>
              <w:pStyle w:val="Nidungvnbn"/>
              <w:jc w:val="center"/>
            </w:pPr>
          </w:p>
          <w:p w14:paraId="33DC5DB5" w14:textId="77777777" w:rsidR="001333FA" w:rsidRPr="007822A8" w:rsidRDefault="001333FA" w:rsidP="006B3309">
            <w:pPr>
              <w:pStyle w:val="Nidungvnbn"/>
            </w:pPr>
          </w:p>
          <w:p w14:paraId="2803C119" w14:textId="77777777" w:rsidR="001333FA" w:rsidRPr="007822A8" w:rsidRDefault="001333FA" w:rsidP="006B3309">
            <w:pPr>
              <w:pStyle w:val="Nidungvnbn"/>
            </w:pPr>
          </w:p>
        </w:tc>
        <w:tc>
          <w:tcPr>
            <w:tcW w:w="3188" w:type="dxa"/>
            <w:shd w:val="clear" w:color="auto" w:fill="auto"/>
            <w:tcMar>
              <w:top w:w="100" w:type="dxa"/>
              <w:left w:w="100" w:type="dxa"/>
              <w:bottom w:w="100" w:type="dxa"/>
              <w:right w:w="100" w:type="dxa"/>
            </w:tcMar>
            <w:vAlign w:val="center"/>
          </w:tcPr>
          <w:p w14:paraId="3313957A" w14:textId="77777777" w:rsidR="001333FA" w:rsidRPr="007822A8" w:rsidRDefault="001333FA" w:rsidP="001333FA">
            <w:pPr>
              <w:pStyle w:val="Nidungvnbn"/>
              <w:numPr>
                <w:ilvl w:val="0"/>
                <w:numId w:val="14"/>
              </w:numPr>
              <w:jc w:val="left"/>
            </w:pPr>
            <w:r w:rsidRPr="007822A8">
              <w:t>Hệ thống hiển thị form thông tin.</w:t>
            </w:r>
          </w:p>
          <w:p w14:paraId="115A4868" w14:textId="77777777" w:rsidR="001333FA" w:rsidRPr="007822A8" w:rsidRDefault="001333FA" w:rsidP="006B3309">
            <w:pPr>
              <w:pStyle w:val="Nidungvnbn"/>
              <w:ind w:left="390"/>
            </w:pPr>
          </w:p>
          <w:p w14:paraId="4F988483" w14:textId="77777777" w:rsidR="001333FA" w:rsidRPr="007822A8" w:rsidRDefault="001333FA" w:rsidP="006B3309">
            <w:pPr>
              <w:pStyle w:val="Nidungvnbn"/>
              <w:ind w:left="390"/>
            </w:pPr>
          </w:p>
          <w:p w14:paraId="2920816A" w14:textId="77777777" w:rsidR="001333FA" w:rsidRPr="007822A8" w:rsidRDefault="001333FA" w:rsidP="006B3309">
            <w:pPr>
              <w:pStyle w:val="Nidungvnbn"/>
              <w:jc w:val="center"/>
            </w:pPr>
            <w:r w:rsidRPr="007822A8">
              <w:t>2.1 Hệ thống gửi request thông tin cần tìm kiếm lên cơ sở dữ liệu.</w:t>
            </w:r>
          </w:p>
          <w:p w14:paraId="5F118198" w14:textId="77777777" w:rsidR="001333FA" w:rsidRPr="007822A8" w:rsidRDefault="001333FA" w:rsidP="006B3309">
            <w:pPr>
              <w:pStyle w:val="Nidungvnbn"/>
              <w:jc w:val="center"/>
            </w:pPr>
            <w:r w:rsidRPr="007822A8">
              <w:t xml:space="preserve">2.2 Hệ thống hiện thị thông tin đã tìm kiếm trên form </w:t>
            </w:r>
          </w:p>
        </w:tc>
      </w:tr>
      <w:tr w:rsidR="007822A8" w:rsidRPr="007822A8" w14:paraId="7A216F34" w14:textId="77777777" w:rsidTr="006B3309">
        <w:trPr>
          <w:trHeight w:val="440"/>
        </w:trPr>
        <w:tc>
          <w:tcPr>
            <w:tcW w:w="2684" w:type="dxa"/>
            <w:shd w:val="clear" w:color="auto" w:fill="auto"/>
            <w:tcMar>
              <w:top w:w="100" w:type="dxa"/>
              <w:left w:w="100" w:type="dxa"/>
              <w:bottom w:w="100" w:type="dxa"/>
              <w:right w:w="100" w:type="dxa"/>
            </w:tcMar>
            <w:vAlign w:val="center"/>
          </w:tcPr>
          <w:p w14:paraId="1212896A" w14:textId="77777777" w:rsidR="001333FA" w:rsidRPr="007822A8" w:rsidRDefault="001333FA" w:rsidP="006B3309">
            <w:pPr>
              <w:pStyle w:val="Nidungvnbn"/>
              <w:jc w:val="center"/>
            </w:pPr>
            <w:r w:rsidRPr="007822A8">
              <w:t xml:space="preserve">Exception condition </w:t>
            </w:r>
          </w:p>
          <w:p w14:paraId="6C2E720F"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4CDA9F63" w14:textId="77777777" w:rsidR="001333FA" w:rsidRPr="007822A8" w:rsidRDefault="001333FA" w:rsidP="006B3309">
            <w:pPr>
              <w:pStyle w:val="Nidungvnbn"/>
              <w:jc w:val="center"/>
            </w:pPr>
            <w:r w:rsidRPr="007822A8">
              <w:t>Không có dữ liệu cần tìm</w:t>
            </w:r>
          </w:p>
        </w:tc>
      </w:tr>
    </w:tbl>
    <w:p w14:paraId="6FB420B6" w14:textId="77777777" w:rsidR="001333FA" w:rsidRPr="007822A8" w:rsidRDefault="001333FA" w:rsidP="001333FA">
      <w:pPr>
        <w:pStyle w:val="Nidungvnbn"/>
      </w:pPr>
    </w:p>
    <w:p w14:paraId="6C57EC03" w14:textId="77777777" w:rsidR="001333FA" w:rsidRPr="007822A8" w:rsidRDefault="001333FA" w:rsidP="001333FA">
      <w:pPr>
        <w:pStyle w:val="Nidungvnbn"/>
        <w:jc w:val="center"/>
        <w:rPr>
          <w:sz w:val="22"/>
          <w:szCs w:val="22"/>
        </w:rPr>
      </w:pPr>
      <w:bookmarkStart w:id="32" w:name="_Toc134972859"/>
      <w:r w:rsidRPr="007822A8">
        <w:rPr>
          <w:sz w:val="22"/>
          <w:szCs w:val="22"/>
        </w:rPr>
        <w:t>Bảng 6.6. Bảng đặc tả Usecase tìm kiếm thông tin Sinh viên</w:t>
      </w:r>
      <w:bookmarkEnd w:id="32"/>
    </w:p>
    <w:p w14:paraId="04061FB6" w14:textId="77777777" w:rsidR="001333FA" w:rsidRPr="007822A8" w:rsidRDefault="001333FA" w:rsidP="001333FA">
      <w:pPr>
        <w:ind w:left="360"/>
      </w:pPr>
    </w:p>
    <w:p w14:paraId="79FB3CE4" w14:textId="77777777" w:rsidR="001333FA" w:rsidRPr="007822A8" w:rsidRDefault="001333FA" w:rsidP="001333FA">
      <w:pPr>
        <w:ind w:left="360"/>
      </w:pPr>
    </w:p>
    <w:p w14:paraId="365BE460" w14:textId="77777777" w:rsidR="001333FA" w:rsidRPr="007822A8" w:rsidRDefault="001333FA" w:rsidP="001333FA">
      <w:pPr>
        <w:ind w:left="360"/>
      </w:pPr>
    </w:p>
    <w:p w14:paraId="7E54FFED" w14:textId="77777777" w:rsidR="001333FA" w:rsidRPr="007822A8" w:rsidRDefault="001333FA" w:rsidP="001333FA">
      <w:pPr>
        <w:ind w:left="360"/>
      </w:pPr>
    </w:p>
    <w:p w14:paraId="1DEB2B20" w14:textId="77777777" w:rsidR="001333FA" w:rsidRPr="007822A8" w:rsidRDefault="001333FA" w:rsidP="001333FA">
      <w:pPr>
        <w:ind w:left="360"/>
      </w:pPr>
    </w:p>
    <w:p w14:paraId="61E22032" w14:textId="77777777" w:rsidR="001333FA" w:rsidRPr="007822A8" w:rsidRDefault="001333FA" w:rsidP="001333FA">
      <w:pPr>
        <w:ind w:left="360"/>
      </w:pPr>
    </w:p>
    <w:p w14:paraId="3AFA197F" w14:textId="77777777" w:rsidR="001333FA" w:rsidRPr="007822A8" w:rsidRDefault="001333FA" w:rsidP="001333FA">
      <w:pPr>
        <w:ind w:left="360"/>
      </w:pPr>
    </w:p>
    <w:p w14:paraId="27B0F63A" w14:textId="77777777" w:rsidR="001333FA" w:rsidRPr="007822A8" w:rsidRDefault="001333FA" w:rsidP="001333FA">
      <w:pPr>
        <w:ind w:left="360"/>
      </w:pPr>
    </w:p>
    <w:p w14:paraId="4AE2E7C9"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lastRenderedPageBreak/>
        <w:t>6.7 Usecase thêm thông tin bài kiểm tra</w:t>
      </w:r>
    </w:p>
    <w:p w14:paraId="7DE2E641" w14:textId="77777777" w:rsidR="001333FA" w:rsidRPr="007822A8" w:rsidRDefault="001333FA" w:rsidP="001333FA">
      <w:pPr>
        <w:pStyle w:val="Nidungvnbn"/>
        <w:jc w:val="center"/>
      </w:pPr>
      <w:r w:rsidRPr="007822A8">
        <w:rPr>
          <w:noProof/>
        </w:rPr>
        <w:drawing>
          <wp:inline distT="0" distB="0" distL="0" distR="0" wp14:anchorId="10964306" wp14:editId="6F95FCF1">
            <wp:extent cx="4460682" cy="1637617"/>
            <wp:effectExtent l="0" t="0" r="0" b="1270"/>
            <wp:docPr id="105043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34402" name=""/>
                    <pic:cNvPicPr/>
                  </pic:nvPicPr>
                  <pic:blipFill>
                    <a:blip r:embed="rId22">
                      <a:extLst>
                        <a:ext uri="{28A0092B-C50C-407E-A947-70E740481C1C}">
                          <a14:useLocalDpi xmlns:a14="http://schemas.microsoft.com/office/drawing/2010/main" val="0"/>
                        </a:ext>
                      </a:extLst>
                    </a:blip>
                    <a:stretch>
                      <a:fillRect/>
                    </a:stretch>
                  </pic:blipFill>
                  <pic:spPr>
                    <a:xfrm>
                      <a:off x="0" y="0"/>
                      <a:ext cx="4503070" cy="1653179"/>
                    </a:xfrm>
                    <a:prstGeom prst="rect">
                      <a:avLst/>
                    </a:prstGeom>
                  </pic:spPr>
                </pic:pic>
              </a:graphicData>
            </a:graphic>
          </wp:inline>
        </w:drawing>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6A6598E5" w14:textId="77777777" w:rsidTr="006B3309">
        <w:trPr>
          <w:trHeight w:val="735"/>
        </w:trPr>
        <w:tc>
          <w:tcPr>
            <w:tcW w:w="2684" w:type="dxa"/>
            <w:shd w:val="clear" w:color="auto" w:fill="auto"/>
            <w:tcMar>
              <w:top w:w="100" w:type="dxa"/>
              <w:left w:w="100" w:type="dxa"/>
              <w:bottom w:w="100" w:type="dxa"/>
              <w:right w:w="100" w:type="dxa"/>
            </w:tcMar>
            <w:vAlign w:val="center"/>
          </w:tcPr>
          <w:p w14:paraId="04A83C76" w14:textId="77777777" w:rsidR="001333FA" w:rsidRPr="007822A8" w:rsidRDefault="001333FA" w:rsidP="006B3309">
            <w:pPr>
              <w:pStyle w:val="Nidungvnbn"/>
              <w:jc w:val="center"/>
            </w:pPr>
            <w:r w:rsidRPr="007822A8">
              <w:t xml:space="preserve">Use Case Name </w:t>
            </w:r>
          </w:p>
          <w:p w14:paraId="45241D42"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15835521" w14:textId="77777777" w:rsidR="001333FA" w:rsidRPr="007822A8" w:rsidRDefault="001333FA" w:rsidP="006B3309">
            <w:pPr>
              <w:pStyle w:val="Nidungvnbn"/>
              <w:jc w:val="center"/>
            </w:pPr>
            <w:r w:rsidRPr="007822A8">
              <w:t xml:space="preserve">Thêm thông tin </w:t>
            </w:r>
            <w:bookmarkStart w:id="33" w:name="_Hlk134823272"/>
            <w:r w:rsidRPr="007822A8">
              <w:t>bài kiểm tra</w:t>
            </w:r>
            <w:bookmarkEnd w:id="33"/>
          </w:p>
        </w:tc>
      </w:tr>
      <w:tr w:rsidR="007822A8" w:rsidRPr="007822A8" w14:paraId="673FEBC5" w14:textId="77777777" w:rsidTr="006B3309">
        <w:trPr>
          <w:trHeight w:val="440"/>
        </w:trPr>
        <w:tc>
          <w:tcPr>
            <w:tcW w:w="2684" w:type="dxa"/>
            <w:shd w:val="clear" w:color="auto" w:fill="auto"/>
            <w:tcMar>
              <w:top w:w="100" w:type="dxa"/>
              <w:left w:w="100" w:type="dxa"/>
              <w:bottom w:w="100" w:type="dxa"/>
              <w:right w:w="100" w:type="dxa"/>
            </w:tcMar>
            <w:vAlign w:val="center"/>
          </w:tcPr>
          <w:p w14:paraId="56A77516" w14:textId="77777777" w:rsidR="001333FA" w:rsidRPr="007822A8" w:rsidRDefault="001333FA" w:rsidP="006B3309">
            <w:pPr>
              <w:pStyle w:val="Nidungvnbn"/>
              <w:jc w:val="center"/>
            </w:pPr>
            <w:r w:rsidRPr="007822A8">
              <w:t xml:space="preserve">Scenario </w:t>
            </w:r>
          </w:p>
          <w:p w14:paraId="7143BC68"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4E9FE5CE" w14:textId="77777777" w:rsidR="001333FA" w:rsidRPr="007822A8" w:rsidRDefault="001333FA" w:rsidP="006B3309">
            <w:pPr>
              <w:pStyle w:val="Nidungvnbn"/>
              <w:jc w:val="center"/>
            </w:pPr>
            <w:r w:rsidRPr="007822A8">
              <w:t>Thêm thông tin bài kiểm tra</w:t>
            </w:r>
          </w:p>
        </w:tc>
      </w:tr>
      <w:tr w:rsidR="007822A8" w:rsidRPr="007822A8" w14:paraId="203E3E45" w14:textId="77777777" w:rsidTr="006B3309">
        <w:trPr>
          <w:trHeight w:val="440"/>
        </w:trPr>
        <w:tc>
          <w:tcPr>
            <w:tcW w:w="2684" w:type="dxa"/>
            <w:shd w:val="clear" w:color="auto" w:fill="auto"/>
            <w:tcMar>
              <w:top w:w="100" w:type="dxa"/>
              <w:left w:w="100" w:type="dxa"/>
              <w:bottom w:w="100" w:type="dxa"/>
              <w:right w:w="100" w:type="dxa"/>
            </w:tcMar>
            <w:vAlign w:val="center"/>
          </w:tcPr>
          <w:p w14:paraId="1A44DFE7" w14:textId="77777777" w:rsidR="001333FA" w:rsidRPr="007822A8" w:rsidRDefault="001333FA" w:rsidP="006B3309">
            <w:pPr>
              <w:pStyle w:val="Nidungvnbn"/>
              <w:jc w:val="center"/>
            </w:pPr>
            <w:r w:rsidRPr="007822A8">
              <w:t xml:space="preserve">Triggering event </w:t>
            </w:r>
          </w:p>
          <w:p w14:paraId="5F4E53A5"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5AEBB9A8" w14:textId="77777777" w:rsidR="001333FA" w:rsidRPr="007822A8" w:rsidRDefault="001333FA" w:rsidP="006B3309">
            <w:pPr>
              <w:pStyle w:val="Nidungvnbn"/>
              <w:jc w:val="center"/>
            </w:pPr>
            <w:r w:rsidRPr="007822A8">
              <w:rPr>
                <w:sz w:val="28"/>
                <w:szCs w:val="28"/>
              </w:rPr>
              <w:t xml:space="preserve">Actor chọn chức năng </w:t>
            </w:r>
            <w:r w:rsidRPr="007822A8">
              <w:t>thêm thông tin bài kiểm tra</w:t>
            </w:r>
          </w:p>
        </w:tc>
      </w:tr>
      <w:tr w:rsidR="007822A8" w:rsidRPr="007822A8" w14:paraId="24B4D491" w14:textId="77777777" w:rsidTr="006B3309">
        <w:trPr>
          <w:trHeight w:val="440"/>
        </w:trPr>
        <w:tc>
          <w:tcPr>
            <w:tcW w:w="2684" w:type="dxa"/>
            <w:shd w:val="clear" w:color="auto" w:fill="auto"/>
            <w:tcMar>
              <w:top w:w="100" w:type="dxa"/>
              <w:left w:w="100" w:type="dxa"/>
              <w:bottom w:w="100" w:type="dxa"/>
              <w:right w:w="100" w:type="dxa"/>
            </w:tcMar>
            <w:vAlign w:val="center"/>
          </w:tcPr>
          <w:p w14:paraId="0EE7A78C" w14:textId="77777777" w:rsidR="001333FA" w:rsidRPr="007822A8" w:rsidRDefault="001333FA" w:rsidP="006B3309">
            <w:pPr>
              <w:pStyle w:val="Nidungvnbn"/>
              <w:jc w:val="center"/>
            </w:pPr>
            <w:r w:rsidRPr="007822A8">
              <w:t xml:space="preserve">Brief description </w:t>
            </w:r>
          </w:p>
          <w:p w14:paraId="68136E76"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4C81A572" w14:textId="77777777" w:rsidR="001333FA" w:rsidRPr="007822A8" w:rsidRDefault="001333FA" w:rsidP="006B3309">
            <w:pPr>
              <w:pStyle w:val="Nidungvnbn"/>
              <w:jc w:val="center"/>
            </w:pPr>
            <w:r w:rsidRPr="007822A8">
              <w:t>Actor chọn chức năng này để thêm thông tin vào hệ thống.</w:t>
            </w:r>
          </w:p>
        </w:tc>
      </w:tr>
      <w:tr w:rsidR="007822A8" w:rsidRPr="007822A8" w14:paraId="14D64D34" w14:textId="77777777" w:rsidTr="006B3309">
        <w:trPr>
          <w:trHeight w:val="440"/>
        </w:trPr>
        <w:tc>
          <w:tcPr>
            <w:tcW w:w="2684" w:type="dxa"/>
            <w:shd w:val="clear" w:color="auto" w:fill="auto"/>
            <w:tcMar>
              <w:top w:w="100" w:type="dxa"/>
              <w:left w:w="100" w:type="dxa"/>
              <w:bottom w:w="100" w:type="dxa"/>
              <w:right w:w="100" w:type="dxa"/>
            </w:tcMar>
            <w:vAlign w:val="center"/>
          </w:tcPr>
          <w:p w14:paraId="484B8376" w14:textId="77777777" w:rsidR="001333FA" w:rsidRPr="007822A8" w:rsidRDefault="001333FA" w:rsidP="006B3309">
            <w:pPr>
              <w:pStyle w:val="Nidungvnbn"/>
              <w:jc w:val="center"/>
            </w:pPr>
            <w:r w:rsidRPr="007822A8">
              <w:t xml:space="preserve">Actors </w:t>
            </w:r>
          </w:p>
          <w:p w14:paraId="13FF15F8"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3BFA853D" w14:textId="77777777" w:rsidR="001333FA" w:rsidRPr="007822A8" w:rsidRDefault="001333FA" w:rsidP="006B3309">
            <w:pPr>
              <w:pStyle w:val="Nidungvnbn"/>
              <w:jc w:val="center"/>
            </w:pPr>
            <w:r w:rsidRPr="007822A8">
              <w:t>Quản trị viên</w:t>
            </w:r>
          </w:p>
        </w:tc>
      </w:tr>
      <w:tr w:rsidR="007822A8" w:rsidRPr="007822A8" w14:paraId="1E027CB7" w14:textId="77777777" w:rsidTr="006B3309">
        <w:trPr>
          <w:trHeight w:val="440"/>
        </w:trPr>
        <w:tc>
          <w:tcPr>
            <w:tcW w:w="2684" w:type="dxa"/>
            <w:shd w:val="clear" w:color="auto" w:fill="auto"/>
            <w:tcMar>
              <w:top w:w="100" w:type="dxa"/>
              <w:left w:w="100" w:type="dxa"/>
              <w:bottom w:w="100" w:type="dxa"/>
              <w:right w:w="100" w:type="dxa"/>
            </w:tcMar>
            <w:vAlign w:val="center"/>
          </w:tcPr>
          <w:p w14:paraId="7C5C87C6" w14:textId="77777777" w:rsidR="001333FA" w:rsidRPr="007822A8" w:rsidRDefault="001333FA" w:rsidP="006B3309">
            <w:pPr>
              <w:pStyle w:val="Nidungvnbn"/>
              <w:jc w:val="center"/>
            </w:pPr>
            <w:r w:rsidRPr="007822A8">
              <w:t xml:space="preserve">Stakeholder </w:t>
            </w:r>
          </w:p>
          <w:p w14:paraId="04D1A680"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79ED41CE"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2F0E499F" w14:textId="77777777" w:rsidTr="006B3309">
        <w:trPr>
          <w:trHeight w:val="440"/>
        </w:trPr>
        <w:tc>
          <w:tcPr>
            <w:tcW w:w="2684" w:type="dxa"/>
            <w:shd w:val="clear" w:color="auto" w:fill="auto"/>
            <w:tcMar>
              <w:top w:w="100" w:type="dxa"/>
              <w:left w:w="100" w:type="dxa"/>
              <w:bottom w:w="100" w:type="dxa"/>
              <w:right w:w="100" w:type="dxa"/>
            </w:tcMar>
            <w:vAlign w:val="center"/>
          </w:tcPr>
          <w:p w14:paraId="60773C24"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594B0BBD" w14:textId="77777777" w:rsidR="001333FA" w:rsidRPr="007822A8" w:rsidRDefault="001333FA" w:rsidP="006B3309">
            <w:pPr>
              <w:pStyle w:val="Nidungvnbn"/>
              <w:jc w:val="center"/>
            </w:pPr>
            <w:r w:rsidRPr="007822A8">
              <w:t>Đăng nhập vào hệ thống thành công</w:t>
            </w:r>
          </w:p>
        </w:tc>
      </w:tr>
      <w:tr w:rsidR="007822A8" w:rsidRPr="007822A8" w14:paraId="56F88488" w14:textId="77777777" w:rsidTr="006B3309">
        <w:trPr>
          <w:trHeight w:val="440"/>
        </w:trPr>
        <w:tc>
          <w:tcPr>
            <w:tcW w:w="2684" w:type="dxa"/>
            <w:shd w:val="clear" w:color="auto" w:fill="auto"/>
            <w:tcMar>
              <w:top w:w="100" w:type="dxa"/>
              <w:left w:w="100" w:type="dxa"/>
              <w:bottom w:w="100" w:type="dxa"/>
              <w:right w:w="100" w:type="dxa"/>
            </w:tcMar>
            <w:vAlign w:val="center"/>
          </w:tcPr>
          <w:p w14:paraId="522B2B2F" w14:textId="77777777" w:rsidR="001333FA" w:rsidRPr="007822A8" w:rsidRDefault="001333FA" w:rsidP="006B3309">
            <w:pPr>
              <w:pStyle w:val="Nidungvnbn"/>
              <w:jc w:val="center"/>
            </w:pPr>
            <w:r w:rsidRPr="007822A8">
              <w:t xml:space="preserve">Postcondition </w:t>
            </w:r>
          </w:p>
          <w:p w14:paraId="5D247C6B" w14:textId="77777777" w:rsidR="001333FA" w:rsidRPr="007822A8" w:rsidRDefault="001333FA" w:rsidP="006B3309">
            <w:pPr>
              <w:pStyle w:val="Nidungvnbn"/>
              <w:jc w:val="center"/>
            </w:pPr>
            <w:r w:rsidRPr="007822A8">
              <w:lastRenderedPageBreak/>
              <w:t>(điều kiện sau)</w:t>
            </w:r>
          </w:p>
        </w:tc>
        <w:tc>
          <w:tcPr>
            <w:tcW w:w="6306" w:type="dxa"/>
            <w:gridSpan w:val="2"/>
            <w:shd w:val="clear" w:color="auto" w:fill="auto"/>
            <w:tcMar>
              <w:top w:w="100" w:type="dxa"/>
              <w:left w:w="100" w:type="dxa"/>
              <w:bottom w:w="100" w:type="dxa"/>
              <w:right w:w="100" w:type="dxa"/>
            </w:tcMar>
            <w:vAlign w:val="center"/>
          </w:tcPr>
          <w:p w14:paraId="5BC6069C" w14:textId="77777777" w:rsidR="001333FA" w:rsidRPr="007822A8" w:rsidRDefault="001333FA" w:rsidP="006B3309">
            <w:pPr>
              <w:pStyle w:val="Nidungvnbn"/>
              <w:jc w:val="center"/>
            </w:pPr>
            <w:r w:rsidRPr="007822A8">
              <w:lastRenderedPageBreak/>
              <w:t>Thêm thông tin bài kiểm tra thành công</w:t>
            </w:r>
          </w:p>
        </w:tc>
      </w:tr>
      <w:tr w:rsidR="007822A8" w:rsidRPr="007822A8" w14:paraId="5F84A94A"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7014AE6" w14:textId="77777777" w:rsidR="001333FA" w:rsidRPr="007822A8" w:rsidRDefault="001333FA" w:rsidP="006B3309">
            <w:pPr>
              <w:pStyle w:val="Nidungvnbn"/>
              <w:jc w:val="center"/>
            </w:pPr>
            <w:r w:rsidRPr="007822A8">
              <w:t xml:space="preserve">Flow of activities </w:t>
            </w:r>
          </w:p>
          <w:p w14:paraId="27A305D7"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3423C9FF"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5C08FAA6" w14:textId="77777777" w:rsidR="001333FA" w:rsidRPr="007822A8" w:rsidRDefault="001333FA" w:rsidP="006B3309">
            <w:pPr>
              <w:pStyle w:val="Nidungvnbn"/>
              <w:jc w:val="center"/>
            </w:pPr>
            <w:r w:rsidRPr="007822A8">
              <w:t>System</w:t>
            </w:r>
          </w:p>
        </w:tc>
      </w:tr>
      <w:tr w:rsidR="007822A8" w:rsidRPr="007822A8" w14:paraId="4B0F1E3C" w14:textId="77777777" w:rsidTr="006B3309">
        <w:trPr>
          <w:trHeight w:val="1788"/>
        </w:trPr>
        <w:tc>
          <w:tcPr>
            <w:tcW w:w="2684" w:type="dxa"/>
            <w:vMerge/>
            <w:shd w:val="clear" w:color="auto" w:fill="auto"/>
            <w:tcMar>
              <w:top w:w="100" w:type="dxa"/>
              <w:left w:w="100" w:type="dxa"/>
              <w:bottom w:w="100" w:type="dxa"/>
              <w:right w:w="100" w:type="dxa"/>
            </w:tcMar>
            <w:vAlign w:val="center"/>
          </w:tcPr>
          <w:p w14:paraId="7F5F66CD"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09F7CE65" w14:textId="77777777" w:rsidR="001333FA" w:rsidRPr="007822A8" w:rsidRDefault="001333FA" w:rsidP="006B3309">
            <w:pPr>
              <w:pStyle w:val="Nidungvnbn"/>
              <w:jc w:val="center"/>
            </w:pPr>
            <w:r w:rsidRPr="007822A8">
              <w:t>1. Chọn chức năng “thêm thông tin bài kiểm tra”.</w:t>
            </w:r>
          </w:p>
          <w:p w14:paraId="02B5BF5A" w14:textId="77777777" w:rsidR="001333FA" w:rsidRPr="007822A8" w:rsidRDefault="001333FA" w:rsidP="006B3309">
            <w:pPr>
              <w:pStyle w:val="Nidungvnbn"/>
              <w:jc w:val="center"/>
            </w:pPr>
            <w:r w:rsidRPr="007822A8">
              <w:t>2 Nhập thông tin cần thêm và nhấn ok</w:t>
            </w:r>
          </w:p>
        </w:tc>
        <w:tc>
          <w:tcPr>
            <w:tcW w:w="3188" w:type="dxa"/>
            <w:shd w:val="clear" w:color="auto" w:fill="auto"/>
            <w:tcMar>
              <w:top w:w="100" w:type="dxa"/>
              <w:left w:w="100" w:type="dxa"/>
              <w:bottom w:w="100" w:type="dxa"/>
              <w:right w:w="100" w:type="dxa"/>
            </w:tcMar>
            <w:vAlign w:val="center"/>
          </w:tcPr>
          <w:p w14:paraId="117A9E30" w14:textId="77777777" w:rsidR="001333FA" w:rsidRPr="007822A8" w:rsidRDefault="001333FA" w:rsidP="001333FA">
            <w:pPr>
              <w:pStyle w:val="Nidungvnbn"/>
              <w:numPr>
                <w:ilvl w:val="1"/>
                <w:numId w:val="15"/>
              </w:numPr>
              <w:jc w:val="center"/>
            </w:pPr>
            <w:r w:rsidRPr="007822A8">
              <w:t>Hệ thống hiển thị form thông tin.</w:t>
            </w:r>
          </w:p>
          <w:p w14:paraId="28135DA6" w14:textId="77777777" w:rsidR="001333FA" w:rsidRPr="007822A8" w:rsidRDefault="001333FA" w:rsidP="006B3309">
            <w:pPr>
              <w:pStyle w:val="Nidungvnbn"/>
              <w:ind w:left="390"/>
            </w:pPr>
          </w:p>
          <w:p w14:paraId="09FC7B5B" w14:textId="77777777" w:rsidR="001333FA" w:rsidRPr="007822A8" w:rsidRDefault="001333FA" w:rsidP="006B3309">
            <w:pPr>
              <w:pStyle w:val="Nidungvnbn"/>
              <w:ind w:left="390"/>
            </w:pPr>
          </w:p>
          <w:p w14:paraId="36150190" w14:textId="77777777" w:rsidR="001333FA" w:rsidRPr="007822A8" w:rsidRDefault="001333FA" w:rsidP="006B3309">
            <w:pPr>
              <w:pStyle w:val="Nidungvnbn"/>
              <w:jc w:val="center"/>
            </w:pPr>
            <w:r w:rsidRPr="007822A8">
              <w:t>2.1 Hệ thống gửi request thông tin cần thêm lên cơ sở dữ liệu.</w:t>
            </w:r>
          </w:p>
          <w:p w14:paraId="5EE9D14B" w14:textId="77777777" w:rsidR="001333FA" w:rsidRPr="007822A8" w:rsidRDefault="001333FA" w:rsidP="006B3309">
            <w:pPr>
              <w:pStyle w:val="Nidungvnbn"/>
              <w:jc w:val="center"/>
            </w:pPr>
            <w:r w:rsidRPr="007822A8">
              <w:t>2.2 Hệ thống thông báo thêm thành công.</w:t>
            </w:r>
          </w:p>
        </w:tc>
      </w:tr>
      <w:tr w:rsidR="007822A8" w:rsidRPr="007822A8" w14:paraId="19411A71" w14:textId="77777777" w:rsidTr="006B3309">
        <w:trPr>
          <w:trHeight w:val="440"/>
        </w:trPr>
        <w:tc>
          <w:tcPr>
            <w:tcW w:w="2684" w:type="dxa"/>
            <w:shd w:val="clear" w:color="auto" w:fill="auto"/>
            <w:tcMar>
              <w:top w:w="100" w:type="dxa"/>
              <w:left w:w="100" w:type="dxa"/>
              <w:bottom w:w="100" w:type="dxa"/>
              <w:right w:w="100" w:type="dxa"/>
            </w:tcMar>
            <w:vAlign w:val="center"/>
          </w:tcPr>
          <w:p w14:paraId="1E07C488" w14:textId="77777777" w:rsidR="001333FA" w:rsidRPr="007822A8" w:rsidRDefault="001333FA" w:rsidP="006B3309">
            <w:pPr>
              <w:pStyle w:val="Nidungvnbn"/>
              <w:jc w:val="center"/>
            </w:pPr>
            <w:r w:rsidRPr="007822A8">
              <w:t xml:space="preserve">Exception condition </w:t>
            </w:r>
          </w:p>
          <w:p w14:paraId="2B0B5BFE"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DD4D6CB" w14:textId="77777777" w:rsidR="001333FA" w:rsidRPr="007822A8" w:rsidRDefault="001333FA" w:rsidP="006B3309">
            <w:pPr>
              <w:pStyle w:val="Nidungvnbn"/>
              <w:jc w:val="center"/>
            </w:pPr>
            <w:r w:rsidRPr="007822A8">
              <w:t>Không có</w:t>
            </w:r>
          </w:p>
        </w:tc>
      </w:tr>
    </w:tbl>
    <w:p w14:paraId="71A01BB8" w14:textId="77777777" w:rsidR="001333FA" w:rsidRPr="007822A8" w:rsidRDefault="001333FA" w:rsidP="001333FA">
      <w:pPr>
        <w:pStyle w:val="Nidungvnbn"/>
      </w:pPr>
    </w:p>
    <w:p w14:paraId="2654444D" w14:textId="77777777" w:rsidR="001333FA" w:rsidRPr="007822A8" w:rsidRDefault="001333FA" w:rsidP="001333FA">
      <w:pPr>
        <w:pStyle w:val="Nidungvnbn"/>
        <w:jc w:val="center"/>
        <w:rPr>
          <w:sz w:val="22"/>
          <w:szCs w:val="22"/>
        </w:rPr>
      </w:pPr>
      <w:bookmarkStart w:id="34" w:name="_Toc134972860"/>
      <w:r w:rsidRPr="007822A8">
        <w:rPr>
          <w:sz w:val="22"/>
          <w:szCs w:val="22"/>
        </w:rPr>
        <w:t>Bảng 6.7 Bảng đặc tả Usecase thêm thông tin bài kiểm tra</w:t>
      </w:r>
      <w:bookmarkEnd w:id="34"/>
    </w:p>
    <w:p w14:paraId="09CD0B87" w14:textId="77777777" w:rsidR="001333FA" w:rsidRPr="007822A8" w:rsidRDefault="001333FA" w:rsidP="001333FA">
      <w:pPr>
        <w:ind w:left="360"/>
      </w:pPr>
    </w:p>
    <w:p w14:paraId="1A3FED72" w14:textId="77777777" w:rsidR="001333FA" w:rsidRPr="007822A8" w:rsidRDefault="001333FA" w:rsidP="001333FA">
      <w:pPr>
        <w:ind w:left="360"/>
      </w:pPr>
    </w:p>
    <w:p w14:paraId="2184F91F" w14:textId="77777777" w:rsidR="001333FA" w:rsidRPr="007822A8" w:rsidRDefault="001333FA" w:rsidP="001333FA">
      <w:pPr>
        <w:ind w:left="360"/>
      </w:pPr>
    </w:p>
    <w:p w14:paraId="0555D16A" w14:textId="77777777" w:rsidR="001333FA" w:rsidRPr="007822A8" w:rsidRDefault="001333FA" w:rsidP="001333FA">
      <w:pPr>
        <w:ind w:left="360"/>
      </w:pPr>
    </w:p>
    <w:p w14:paraId="484F76FF" w14:textId="77777777" w:rsidR="001333FA" w:rsidRPr="007822A8" w:rsidRDefault="001333FA" w:rsidP="001333FA">
      <w:pPr>
        <w:ind w:left="360"/>
      </w:pPr>
    </w:p>
    <w:p w14:paraId="2B94E3EA" w14:textId="77777777" w:rsidR="001333FA" w:rsidRPr="007822A8" w:rsidRDefault="001333FA" w:rsidP="001333FA">
      <w:pPr>
        <w:ind w:left="360"/>
      </w:pPr>
    </w:p>
    <w:p w14:paraId="09F8423B" w14:textId="77777777" w:rsidR="001333FA" w:rsidRPr="007822A8" w:rsidRDefault="001333FA" w:rsidP="001333FA">
      <w:pPr>
        <w:ind w:left="360"/>
      </w:pPr>
    </w:p>
    <w:p w14:paraId="14118A15" w14:textId="77777777" w:rsidR="001333FA" w:rsidRPr="007822A8" w:rsidRDefault="001333FA" w:rsidP="001333FA">
      <w:pPr>
        <w:ind w:left="360"/>
      </w:pPr>
    </w:p>
    <w:p w14:paraId="7FEB0764" w14:textId="77777777" w:rsidR="001333FA" w:rsidRPr="007822A8" w:rsidRDefault="001333FA" w:rsidP="001333FA">
      <w:pPr>
        <w:ind w:left="360"/>
      </w:pPr>
    </w:p>
    <w:p w14:paraId="76877745" w14:textId="77777777" w:rsidR="001333FA" w:rsidRPr="007822A8" w:rsidRDefault="001333FA" w:rsidP="001333FA">
      <w:pPr>
        <w:ind w:left="360"/>
      </w:pPr>
    </w:p>
    <w:p w14:paraId="45F77A4B" w14:textId="77777777" w:rsidR="001333FA" w:rsidRPr="007822A8" w:rsidRDefault="001333FA" w:rsidP="001333FA">
      <w:pPr>
        <w:ind w:left="360"/>
      </w:pPr>
    </w:p>
    <w:p w14:paraId="421B5C33" w14:textId="77777777" w:rsidR="001333FA" w:rsidRPr="007822A8" w:rsidRDefault="001333FA" w:rsidP="001333FA">
      <w:pPr>
        <w:ind w:left="360"/>
      </w:pPr>
    </w:p>
    <w:p w14:paraId="2EACD8E9" w14:textId="77777777" w:rsidR="001333FA" w:rsidRPr="007822A8" w:rsidRDefault="001333FA" w:rsidP="001333FA">
      <w:pPr>
        <w:ind w:left="360"/>
      </w:pPr>
    </w:p>
    <w:p w14:paraId="380A27F4"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lastRenderedPageBreak/>
        <w:t>6.8 Usecase sửa thông tin bài kiểm tra</w:t>
      </w:r>
    </w:p>
    <w:p w14:paraId="78AB9627" w14:textId="77777777" w:rsidR="001333FA" w:rsidRPr="007822A8" w:rsidRDefault="001333FA" w:rsidP="001333FA">
      <w:pPr>
        <w:pStyle w:val="Nidungvnbn"/>
      </w:pPr>
      <w:r w:rsidRPr="007822A8">
        <w:rPr>
          <w:noProof/>
        </w:rPr>
        <w:drawing>
          <wp:inline distT="0" distB="0" distL="0" distR="0" wp14:anchorId="6815997E" wp14:editId="1FAE5F00">
            <wp:extent cx="5306165" cy="1762371"/>
            <wp:effectExtent l="0" t="0" r="0" b="9525"/>
            <wp:docPr id="47980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04291" name=""/>
                    <pic:cNvPicPr/>
                  </pic:nvPicPr>
                  <pic:blipFill>
                    <a:blip r:embed="rId23"/>
                    <a:stretch>
                      <a:fillRect/>
                    </a:stretch>
                  </pic:blipFill>
                  <pic:spPr>
                    <a:xfrm>
                      <a:off x="0" y="0"/>
                      <a:ext cx="5306165" cy="1762371"/>
                    </a:xfrm>
                    <a:prstGeom prst="rect">
                      <a:avLst/>
                    </a:prstGeom>
                  </pic:spPr>
                </pic:pic>
              </a:graphicData>
            </a:graphic>
          </wp:inline>
        </w:drawing>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4C5BD154" w14:textId="77777777" w:rsidTr="006B3309">
        <w:trPr>
          <w:trHeight w:val="735"/>
        </w:trPr>
        <w:tc>
          <w:tcPr>
            <w:tcW w:w="2684" w:type="dxa"/>
            <w:shd w:val="clear" w:color="auto" w:fill="auto"/>
            <w:tcMar>
              <w:top w:w="100" w:type="dxa"/>
              <w:left w:w="100" w:type="dxa"/>
              <w:bottom w:w="100" w:type="dxa"/>
              <w:right w:w="100" w:type="dxa"/>
            </w:tcMar>
            <w:vAlign w:val="center"/>
          </w:tcPr>
          <w:p w14:paraId="69AC4030" w14:textId="77777777" w:rsidR="001333FA" w:rsidRPr="007822A8" w:rsidRDefault="001333FA" w:rsidP="006B3309">
            <w:pPr>
              <w:pStyle w:val="Nidungvnbn"/>
              <w:jc w:val="center"/>
            </w:pPr>
            <w:r w:rsidRPr="007822A8">
              <w:t xml:space="preserve">Use Case Name </w:t>
            </w:r>
          </w:p>
          <w:p w14:paraId="1027728B"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5461F0B2" w14:textId="77777777" w:rsidR="001333FA" w:rsidRPr="007822A8" w:rsidRDefault="001333FA" w:rsidP="006B3309">
            <w:pPr>
              <w:pStyle w:val="Nidungvnbn"/>
              <w:jc w:val="center"/>
            </w:pPr>
            <w:r w:rsidRPr="007822A8">
              <w:t>Sửa thông tin bài kiểm tra</w:t>
            </w:r>
          </w:p>
        </w:tc>
      </w:tr>
      <w:tr w:rsidR="007822A8" w:rsidRPr="007822A8" w14:paraId="4B3242FC" w14:textId="77777777" w:rsidTr="006B3309">
        <w:trPr>
          <w:trHeight w:val="440"/>
        </w:trPr>
        <w:tc>
          <w:tcPr>
            <w:tcW w:w="2684" w:type="dxa"/>
            <w:shd w:val="clear" w:color="auto" w:fill="auto"/>
            <w:tcMar>
              <w:top w:w="100" w:type="dxa"/>
              <w:left w:w="100" w:type="dxa"/>
              <w:bottom w:w="100" w:type="dxa"/>
              <w:right w:w="100" w:type="dxa"/>
            </w:tcMar>
            <w:vAlign w:val="center"/>
          </w:tcPr>
          <w:p w14:paraId="797A563C" w14:textId="77777777" w:rsidR="001333FA" w:rsidRPr="007822A8" w:rsidRDefault="001333FA" w:rsidP="006B3309">
            <w:pPr>
              <w:pStyle w:val="Nidungvnbn"/>
              <w:jc w:val="center"/>
            </w:pPr>
            <w:r w:rsidRPr="007822A8">
              <w:t xml:space="preserve">Scenario </w:t>
            </w:r>
          </w:p>
          <w:p w14:paraId="654B2A04"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0F97BCCA" w14:textId="77777777" w:rsidR="001333FA" w:rsidRPr="007822A8" w:rsidRDefault="001333FA" w:rsidP="006B3309">
            <w:pPr>
              <w:pStyle w:val="Nidungvnbn"/>
              <w:jc w:val="center"/>
            </w:pPr>
            <w:r w:rsidRPr="007822A8">
              <w:t>Sửa thông tin bài kiểm tra</w:t>
            </w:r>
          </w:p>
        </w:tc>
      </w:tr>
      <w:tr w:rsidR="007822A8" w:rsidRPr="007822A8" w14:paraId="41DE0215" w14:textId="77777777" w:rsidTr="006B3309">
        <w:trPr>
          <w:trHeight w:val="440"/>
        </w:trPr>
        <w:tc>
          <w:tcPr>
            <w:tcW w:w="2684" w:type="dxa"/>
            <w:shd w:val="clear" w:color="auto" w:fill="auto"/>
            <w:tcMar>
              <w:top w:w="100" w:type="dxa"/>
              <w:left w:w="100" w:type="dxa"/>
              <w:bottom w:w="100" w:type="dxa"/>
              <w:right w:w="100" w:type="dxa"/>
            </w:tcMar>
            <w:vAlign w:val="center"/>
          </w:tcPr>
          <w:p w14:paraId="6240A0D3" w14:textId="77777777" w:rsidR="001333FA" w:rsidRPr="007822A8" w:rsidRDefault="001333FA" w:rsidP="006B3309">
            <w:pPr>
              <w:pStyle w:val="Nidungvnbn"/>
              <w:jc w:val="center"/>
            </w:pPr>
            <w:r w:rsidRPr="007822A8">
              <w:t xml:space="preserve">Triggering event </w:t>
            </w:r>
          </w:p>
          <w:p w14:paraId="6466B257"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52D49ED4" w14:textId="77777777" w:rsidR="001333FA" w:rsidRPr="007822A8" w:rsidRDefault="001333FA" w:rsidP="006B3309">
            <w:pPr>
              <w:pStyle w:val="Nidungvnbn"/>
              <w:jc w:val="center"/>
            </w:pPr>
            <w:r w:rsidRPr="007822A8">
              <w:rPr>
                <w:sz w:val="28"/>
                <w:szCs w:val="28"/>
              </w:rPr>
              <w:t xml:space="preserve">Actor chọn chức năng </w:t>
            </w:r>
            <w:r w:rsidRPr="007822A8">
              <w:t>Sửa thông tin bài kiểm tra</w:t>
            </w:r>
            <w:r w:rsidRPr="007822A8">
              <w:rPr>
                <w:sz w:val="28"/>
                <w:szCs w:val="28"/>
              </w:rPr>
              <w:t>.</w:t>
            </w:r>
          </w:p>
        </w:tc>
      </w:tr>
      <w:tr w:rsidR="007822A8" w:rsidRPr="007822A8" w14:paraId="562B41E9" w14:textId="77777777" w:rsidTr="006B3309">
        <w:trPr>
          <w:trHeight w:val="440"/>
        </w:trPr>
        <w:tc>
          <w:tcPr>
            <w:tcW w:w="2684" w:type="dxa"/>
            <w:shd w:val="clear" w:color="auto" w:fill="auto"/>
            <w:tcMar>
              <w:top w:w="100" w:type="dxa"/>
              <w:left w:w="100" w:type="dxa"/>
              <w:bottom w:w="100" w:type="dxa"/>
              <w:right w:w="100" w:type="dxa"/>
            </w:tcMar>
            <w:vAlign w:val="center"/>
          </w:tcPr>
          <w:p w14:paraId="7D02BC03" w14:textId="77777777" w:rsidR="001333FA" w:rsidRPr="007822A8" w:rsidRDefault="001333FA" w:rsidP="006B3309">
            <w:pPr>
              <w:pStyle w:val="Nidungvnbn"/>
              <w:jc w:val="center"/>
            </w:pPr>
            <w:r w:rsidRPr="007822A8">
              <w:t xml:space="preserve">Brief description </w:t>
            </w:r>
          </w:p>
          <w:p w14:paraId="6CF3BDDE"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5DC7D460" w14:textId="77777777" w:rsidR="001333FA" w:rsidRPr="007822A8" w:rsidRDefault="001333FA" w:rsidP="006B3309">
            <w:pPr>
              <w:pStyle w:val="Nidungvnbn"/>
              <w:jc w:val="center"/>
            </w:pPr>
            <w:r w:rsidRPr="007822A8">
              <w:t>Actor chọn chức năng này để Sửa thông tin vào hệ thống.</w:t>
            </w:r>
          </w:p>
        </w:tc>
      </w:tr>
      <w:tr w:rsidR="007822A8" w:rsidRPr="007822A8" w14:paraId="651B3B01" w14:textId="77777777" w:rsidTr="006B3309">
        <w:trPr>
          <w:trHeight w:val="440"/>
        </w:trPr>
        <w:tc>
          <w:tcPr>
            <w:tcW w:w="2684" w:type="dxa"/>
            <w:shd w:val="clear" w:color="auto" w:fill="auto"/>
            <w:tcMar>
              <w:top w:w="100" w:type="dxa"/>
              <w:left w:w="100" w:type="dxa"/>
              <w:bottom w:w="100" w:type="dxa"/>
              <w:right w:w="100" w:type="dxa"/>
            </w:tcMar>
            <w:vAlign w:val="center"/>
          </w:tcPr>
          <w:p w14:paraId="548C7C15" w14:textId="77777777" w:rsidR="001333FA" w:rsidRPr="007822A8" w:rsidRDefault="001333FA" w:rsidP="006B3309">
            <w:pPr>
              <w:pStyle w:val="Nidungvnbn"/>
              <w:jc w:val="center"/>
            </w:pPr>
            <w:r w:rsidRPr="007822A8">
              <w:t xml:space="preserve">Actors </w:t>
            </w:r>
          </w:p>
          <w:p w14:paraId="2C8115CF"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6F2E7A6B" w14:textId="77777777" w:rsidR="001333FA" w:rsidRPr="007822A8" w:rsidRDefault="001333FA" w:rsidP="006B3309">
            <w:pPr>
              <w:pStyle w:val="Nidungvnbn"/>
              <w:jc w:val="center"/>
            </w:pPr>
            <w:r w:rsidRPr="007822A8">
              <w:t>Quản trị viên</w:t>
            </w:r>
          </w:p>
        </w:tc>
      </w:tr>
      <w:tr w:rsidR="007822A8" w:rsidRPr="007822A8" w14:paraId="4F928C7B" w14:textId="77777777" w:rsidTr="006B3309">
        <w:trPr>
          <w:trHeight w:val="440"/>
        </w:trPr>
        <w:tc>
          <w:tcPr>
            <w:tcW w:w="2684" w:type="dxa"/>
            <w:shd w:val="clear" w:color="auto" w:fill="auto"/>
            <w:tcMar>
              <w:top w:w="100" w:type="dxa"/>
              <w:left w:w="100" w:type="dxa"/>
              <w:bottom w:w="100" w:type="dxa"/>
              <w:right w:w="100" w:type="dxa"/>
            </w:tcMar>
            <w:vAlign w:val="center"/>
          </w:tcPr>
          <w:p w14:paraId="60B37100" w14:textId="77777777" w:rsidR="001333FA" w:rsidRPr="007822A8" w:rsidRDefault="001333FA" w:rsidP="006B3309">
            <w:pPr>
              <w:pStyle w:val="Nidungvnbn"/>
              <w:jc w:val="center"/>
            </w:pPr>
            <w:r w:rsidRPr="007822A8">
              <w:t xml:space="preserve">Stakeholder </w:t>
            </w:r>
          </w:p>
          <w:p w14:paraId="5F02EC75"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0E362E15"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27A92808" w14:textId="77777777" w:rsidTr="006B3309">
        <w:trPr>
          <w:trHeight w:val="440"/>
        </w:trPr>
        <w:tc>
          <w:tcPr>
            <w:tcW w:w="2684" w:type="dxa"/>
            <w:shd w:val="clear" w:color="auto" w:fill="auto"/>
            <w:tcMar>
              <w:top w:w="100" w:type="dxa"/>
              <w:left w:w="100" w:type="dxa"/>
              <w:bottom w:w="100" w:type="dxa"/>
              <w:right w:w="100" w:type="dxa"/>
            </w:tcMar>
            <w:vAlign w:val="center"/>
          </w:tcPr>
          <w:p w14:paraId="44243502"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3C125DE7" w14:textId="77777777" w:rsidR="001333FA" w:rsidRPr="007822A8" w:rsidRDefault="001333FA" w:rsidP="006B3309">
            <w:pPr>
              <w:pStyle w:val="Nidungvnbn"/>
              <w:jc w:val="center"/>
            </w:pPr>
            <w:r w:rsidRPr="007822A8">
              <w:t>Đăng nhập vào hệ thống thành công</w:t>
            </w:r>
          </w:p>
        </w:tc>
      </w:tr>
      <w:tr w:rsidR="007822A8" w:rsidRPr="007822A8" w14:paraId="387A9B50" w14:textId="77777777" w:rsidTr="006B3309">
        <w:trPr>
          <w:trHeight w:val="440"/>
        </w:trPr>
        <w:tc>
          <w:tcPr>
            <w:tcW w:w="2684" w:type="dxa"/>
            <w:shd w:val="clear" w:color="auto" w:fill="auto"/>
            <w:tcMar>
              <w:top w:w="100" w:type="dxa"/>
              <w:left w:w="100" w:type="dxa"/>
              <w:bottom w:w="100" w:type="dxa"/>
              <w:right w:w="100" w:type="dxa"/>
            </w:tcMar>
            <w:vAlign w:val="center"/>
          </w:tcPr>
          <w:p w14:paraId="1F718ED4" w14:textId="77777777" w:rsidR="001333FA" w:rsidRPr="007822A8" w:rsidRDefault="001333FA" w:rsidP="006B3309">
            <w:pPr>
              <w:pStyle w:val="Nidungvnbn"/>
              <w:jc w:val="center"/>
            </w:pPr>
            <w:r w:rsidRPr="007822A8">
              <w:lastRenderedPageBreak/>
              <w:t xml:space="preserve">Postcondition </w:t>
            </w:r>
          </w:p>
          <w:p w14:paraId="62811F46"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0E99AC7B" w14:textId="77777777" w:rsidR="001333FA" w:rsidRPr="007822A8" w:rsidRDefault="001333FA" w:rsidP="006B3309">
            <w:pPr>
              <w:pStyle w:val="Nidungvnbn"/>
              <w:jc w:val="center"/>
            </w:pPr>
            <w:r w:rsidRPr="007822A8">
              <w:t>Sửa thông tin bài kiểm tra thành công</w:t>
            </w:r>
          </w:p>
        </w:tc>
      </w:tr>
      <w:tr w:rsidR="007822A8" w:rsidRPr="007822A8" w14:paraId="5CB68E84"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52A5217B" w14:textId="77777777" w:rsidR="001333FA" w:rsidRPr="007822A8" w:rsidRDefault="001333FA" w:rsidP="006B3309">
            <w:pPr>
              <w:pStyle w:val="Nidungvnbn"/>
              <w:jc w:val="center"/>
            </w:pPr>
            <w:r w:rsidRPr="007822A8">
              <w:t xml:space="preserve">Flow of activities </w:t>
            </w:r>
          </w:p>
          <w:p w14:paraId="24024839"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069972B3"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47D1F526" w14:textId="77777777" w:rsidR="001333FA" w:rsidRPr="007822A8" w:rsidRDefault="001333FA" w:rsidP="006B3309">
            <w:pPr>
              <w:pStyle w:val="Nidungvnbn"/>
              <w:jc w:val="center"/>
            </w:pPr>
            <w:r w:rsidRPr="007822A8">
              <w:t>System</w:t>
            </w:r>
          </w:p>
        </w:tc>
      </w:tr>
      <w:tr w:rsidR="007822A8" w:rsidRPr="007822A8" w14:paraId="1B10F121" w14:textId="77777777" w:rsidTr="006B3309">
        <w:trPr>
          <w:trHeight w:val="1788"/>
        </w:trPr>
        <w:tc>
          <w:tcPr>
            <w:tcW w:w="2684" w:type="dxa"/>
            <w:vMerge/>
            <w:shd w:val="clear" w:color="auto" w:fill="auto"/>
            <w:tcMar>
              <w:top w:w="100" w:type="dxa"/>
              <w:left w:w="100" w:type="dxa"/>
              <w:bottom w:w="100" w:type="dxa"/>
              <w:right w:w="100" w:type="dxa"/>
            </w:tcMar>
            <w:vAlign w:val="center"/>
          </w:tcPr>
          <w:p w14:paraId="62864461"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53FA22B1" w14:textId="77777777" w:rsidR="001333FA" w:rsidRPr="007822A8" w:rsidRDefault="001333FA" w:rsidP="006B3309">
            <w:pPr>
              <w:pStyle w:val="Nidungvnbn"/>
              <w:jc w:val="center"/>
            </w:pPr>
            <w:r w:rsidRPr="007822A8">
              <w:t>1. Chọn chức năng “Sửa thông tin bài kiểm tra”.</w:t>
            </w:r>
          </w:p>
          <w:p w14:paraId="3E11B7E4" w14:textId="77777777" w:rsidR="001333FA" w:rsidRPr="007822A8" w:rsidRDefault="001333FA" w:rsidP="006B3309">
            <w:pPr>
              <w:pStyle w:val="Nidungvnbn"/>
              <w:jc w:val="center"/>
            </w:pPr>
            <w:r w:rsidRPr="007822A8">
              <w:t>2 Nhập thông tin cần sửa và nhấn ok</w:t>
            </w:r>
          </w:p>
        </w:tc>
        <w:tc>
          <w:tcPr>
            <w:tcW w:w="3188" w:type="dxa"/>
            <w:shd w:val="clear" w:color="auto" w:fill="auto"/>
            <w:tcMar>
              <w:top w:w="100" w:type="dxa"/>
              <w:left w:w="100" w:type="dxa"/>
              <w:bottom w:w="100" w:type="dxa"/>
              <w:right w:w="100" w:type="dxa"/>
            </w:tcMar>
            <w:vAlign w:val="center"/>
          </w:tcPr>
          <w:p w14:paraId="48C88CA1" w14:textId="77777777" w:rsidR="001333FA" w:rsidRPr="007822A8" w:rsidRDefault="001333FA" w:rsidP="001333FA">
            <w:pPr>
              <w:pStyle w:val="Nidungvnbn"/>
              <w:numPr>
                <w:ilvl w:val="0"/>
                <w:numId w:val="21"/>
              </w:numPr>
              <w:jc w:val="left"/>
            </w:pPr>
            <w:r w:rsidRPr="007822A8">
              <w:t>Hệ thống hiển thị form thông tin.</w:t>
            </w:r>
          </w:p>
          <w:p w14:paraId="50C7DE6B" w14:textId="77777777" w:rsidR="001333FA" w:rsidRPr="007822A8" w:rsidRDefault="001333FA" w:rsidP="006B3309">
            <w:pPr>
              <w:pStyle w:val="Nidungvnbn"/>
              <w:ind w:left="390"/>
            </w:pPr>
          </w:p>
          <w:p w14:paraId="1EAC9839" w14:textId="77777777" w:rsidR="001333FA" w:rsidRPr="007822A8" w:rsidRDefault="001333FA" w:rsidP="006B3309">
            <w:pPr>
              <w:pStyle w:val="Nidungvnbn"/>
              <w:ind w:left="390"/>
            </w:pPr>
          </w:p>
          <w:p w14:paraId="5E588504" w14:textId="77777777" w:rsidR="001333FA" w:rsidRPr="007822A8" w:rsidRDefault="001333FA" w:rsidP="006B3309">
            <w:pPr>
              <w:pStyle w:val="Nidungvnbn"/>
              <w:jc w:val="center"/>
            </w:pPr>
            <w:r w:rsidRPr="007822A8">
              <w:t>2.1 Hệ thống gửi request thông tin cần thêm lên cơ sở dữ liệu.</w:t>
            </w:r>
          </w:p>
          <w:p w14:paraId="04F3E125" w14:textId="77777777" w:rsidR="001333FA" w:rsidRPr="007822A8" w:rsidRDefault="001333FA" w:rsidP="006B3309">
            <w:pPr>
              <w:pStyle w:val="Nidungvnbn"/>
              <w:jc w:val="center"/>
            </w:pPr>
            <w:r w:rsidRPr="007822A8">
              <w:t>2.2 Hệ thống thông báo sửa thành công.</w:t>
            </w:r>
          </w:p>
        </w:tc>
      </w:tr>
      <w:tr w:rsidR="007822A8" w:rsidRPr="007822A8" w14:paraId="4EF7414A" w14:textId="77777777" w:rsidTr="006B3309">
        <w:trPr>
          <w:trHeight w:val="440"/>
        </w:trPr>
        <w:tc>
          <w:tcPr>
            <w:tcW w:w="2684" w:type="dxa"/>
            <w:shd w:val="clear" w:color="auto" w:fill="auto"/>
            <w:tcMar>
              <w:top w:w="100" w:type="dxa"/>
              <w:left w:w="100" w:type="dxa"/>
              <w:bottom w:w="100" w:type="dxa"/>
              <w:right w:w="100" w:type="dxa"/>
            </w:tcMar>
            <w:vAlign w:val="center"/>
          </w:tcPr>
          <w:p w14:paraId="73FF4AAA" w14:textId="77777777" w:rsidR="001333FA" w:rsidRPr="007822A8" w:rsidRDefault="001333FA" w:rsidP="006B3309">
            <w:pPr>
              <w:pStyle w:val="Nidungvnbn"/>
              <w:jc w:val="center"/>
            </w:pPr>
            <w:r w:rsidRPr="007822A8">
              <w:t xml:space="preserve">Exception condition </w:t>
            </w:r>
          </w:p>
          <w:p w14:paraId="23E04722"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E15A210" w14:textId="77777777" w:rsidR="001333FA" w:rsidRPr="007822A8" w:rsidRDefault="001333FA" w:rsidP="006B3309">
            <w:pPr>
              <w:pStyle w:val="Nidungvnbn"/>
              <w:jc w:val="center"/>
            </w:pPr>
            <w:r w:rsidRPr="007822A8">
              <w:t>Không có</w:t>
            </w:r>
          </w:p>
        </w:tc>
      </w:tr>
    </w:tbl>
    <w:p w14:paraId="7E9088EC" w14:textId="77777777" w:rsidR="001333FA" w:rsidRPr="007822A8" w:rsidRDefault="001333FA" w:rsidP="001333FA">
      <w:pPr>
        <w:pStyle w:val="Nidungvnbn"/>
      </w:pPr>
    </w:p>
    <w:p w14:paraId="09E1CC29" w14:textId="77777777" w:rsidR="001333FA" w:rsidRPr="007822A8" w:rsidRDefault="001333FA" w:rsidP="001333FA">
      <w:pPr>
        <w:pStyle w:val="Nidungvnbn"/>
        <w:jc w:val="center"/>
        <w:rPr>
          <w:sz w:val="22"/>
          <w:szCs w:val="22"/>
        </w:rPr>
      </w:pPr>
      <w:bookmarkStart w:id="35" w:name="_Toc134972861"/>
      <w:r w:rsidRPr="007822A8">
        <w:rPr>
          <w:sz w:val="22"/>
          <w:szCs w:val="22"/>
        </w:rPr>
        <w:t>Bảng 6.8. Bảng đặc tả Usecase sửa thông tin bài kiểm tra</w:t>
      </w:r>
      <w:bookmarkEnd w:id="35"/>
    </w:p>
    <w:p w14:paraId="3661EF47" w14:textId="77777777" w:rsidR="001333FA" w:rsidRPr="007822A8" w:rsidRDefault="001333FA" w:rsidP="001333FA">
      <w:pPr>
        <w:ind w:left="360"/>
      </w:pPr>
    </w:p>
    <w:p w14:paraId="66253AFA" w14:textId="77777777" w:rsidR="001333FA" w:rsidRPr="007822A8" w:rsidRDefault="001333FA" w:rsidP="001333FA">
      <w:pPr>
        <w:ind w:left="360"/>
      </w:pPr>
    </w:p>
    <w:p w14:paraId="3D546DE6" w14:textId="77777777" w:rsidR="001333FA" w:rsidRPr="007822A8" w:rsidRDefault="001333FA" w:rsidP="001333FA">
      <w:pPr>
        <w:ind w:left="360"/>
      </w:pPr>
    </w:p>
    <w:p w14:paraId="6B08EBAA" w14:textId="77777777" w:rsidR="001333FA" w:rsidRPr="007822A8" w:rsidRDefault="001333FA" w:rsidP="001333FA">
      <w:pPr>
        <w:ind w:left="360"/>
      </w:pPr>
    </w:p>
    <w:p w14:paraId="5045D42A" w14:textId="77777777" w:rsidR="001333FA" w:rsidRPr="007822A8" w:rsidRDefault="001333FA" w:rsidP="001333FA">
      <w:pPr>
        <w:ind w:left="360"/>
      </w:pPr>
    </w:p>
    <w:p w14:paraId="21E92F65" w14:textId="77777777" w:rsidR="001333FA" w:rsidRPr="007822A8" w:rsidRDefault="001333FA" w:rsidP="001333FA">
      <w:pPr>
        <w:ind w:left="360"/>
      </w:pPr>
    </w:p>
    <w:p w14:paraId="09CBEAE5" w14:textId="77777777" w:rsidR="001333FA" w:rsidRPr="007822A8" w:rsidRDefault="001333FA" w:rsidP="001333FA">
      <w:pPr>
        <w:spacing w:after="160" w:line="259" w:lineRule="auto"/>
      </w:pPr>
      <w:r w:rsidRPr="007822A8">
        <w:br w:type="page"/>
      </w:r>
    </w:p>
    <w:p w14:paraId="6EFF0551" w14:textId="77777777" w:rsidR="001333FA" w:rsidRPr="007822A8" w:rsidRDefault="001333FA" w:rsidP="001333FA">
      <w:pPr>
        <w:ind w:left="360"/>
      </w:pPr>
    </w:p>
    <w:p w14:paraId="487BE21F" w14:textId="77777777" w:rsidR="001333FA" w:rsidRPr="001C23FD" w:rsidRDefault="001333FA" w:rsidP="001333FA">
      <w:pPr>
        <w:pStyle w:val="u4"/>
        <w:rPr>
          <w:rFonts w:ascii="Times New Roman" w:hAnsi="Times New Roman" w:cs="Times New Roman"/>
          <w:i w:val="0"/>
          <w:iCs w:val="0"/>
          <w:color w:val="auto"/>
          <w:sz w:val="26"/>
          <w:szCs w:val="26"/>
        </w:rPr>
      </w:pPr>
      <w:r w:rsidRPr="007822A8">
        <w:rPr>
          <w:rFonts w:ascii="Times New Roman" w:hAnsi="Times New Roman" w:cs="Times New Roman"/>
          <w:i w:val="0"/>
          <w:iCs w:val="0"/>
          <w:color w:val="auto"/>
        </w:rPr>
        <w:t xml:space="preserve">6.9 </w:t>
      </w:r>
      <w:r w:rsidRPr="001C23FD">
        <w:rPr>
          <w:rFonts w:ascii="Times New Roman" w:hAnsi="Times New Roman" w:cs="Times New Roman"/>
          <w:i w:val="0"/>
          <w:iCs w:val="0"/>
          <w:color w:val="auto"/>
          <w:sz w:val="26"/>
          <w:szCs w:val="26"/>
        </w:rPr>
        <w:t>Usecase xóa thông tin bài kiểm tra</w:t>
      </w:r>
    </w:p>
    <w:p w14:paraId="539E961A" w14:textId="77777777" w:rsidR="001333FA" w:rsidRPr="007822A8" w:rsidRDefault="001333FA" w:rsidP="001333FA">
      <w:pPr>
        <w:pStyle w:val="oancuaDanhsach"/>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59264" behindDoc="0" locked="0" layoutInCell="1" allowOverlap="1" wp14:anchorId="7F7F4FDF" wp14:editId="52282C26">
            <wp:simplePos x="0" y="0"/>
            <wp:positionH relativeFrom="column">
              <wp:posOffset>130258</wp:posOffset>
            </wp:positionH>
            <wp:positionV relativeFrom="paragraph">
              <wp:posOffset>232741</wp:posOffset>
            </wp:positionV>
            <wp:extent cx="5763429" cy="1724266"/>
            <wp:effectExtent l="0" t="0" r="0" b="9525"/>
            <wp:wrapSquare wrapText="bothSides"/>
            <wp:docPr id="140110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8895" name=""/>
                    <pic:cNvPicPr/>
                  </pic:nvPicPr>
                  <pic:blipFill>
                    <a:blip r:embed="rId24">
                      <a:extLst>
                        <a:ext uri="{28A0092B-C50C-407E-A947-70E740481C1C}">
                          <a14:useLocalDpi xmlns:a14="http://schemas.microsoft.com/office/drawing/2010/main" val="0"/>
                        </a:ext>
                      </a:extLst>
                    </a:blip>
                    <a:stretch>
                      <a:fillRect/>
                    </a:stretch>
                  </pic:blipFill>
                  <pic:spPr>
                    <a:xfrm>
                      <a:off x="0" y="0"/>
                      <a:ext cx="5763429" cy="1724266"/>
                    </a:xfrm>
                    <a:prstGeom prst="rect">
                      <a:avLst/>
                    </a:prstGeom>
                  </pic:spPr>
                </pic:pic>
              </a:graphicData>
            </a:graphic>
          </wp:anchor>
        </w:drawing>
      </w:r>
    </w:p>
    <w:p w14:paraId="05F1514B"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195055D2" w14:textId="77777777" w:rsidTr="006B3309">
        <w:trPr>
          <w:trHeight w:val="735"/>
        </w:trPr>
        <w:tc>
          <w:tcPr>
            <w:tcW w:w="2684" w:type="dxa"/>
            <w:shd w:val="clear" w:color="auto" w:fill="auto"/>
            <w:tcMar>
              <w:top w:w="100" w:type="dxa"/>
              <w:left w:w="100" w:type="dxa"/>
              <w:bottom w:w="100" w:type="dxa"/>
              <w:right w:w="100" w:type="dxa"/>
            </w:tcMar>
            <w:vAlign w:val="center"/>
          </w:tcPr>
          <w:p w14:paraId="15C868AA" w14:textId="77777777" w:rsidR="001333FA" w:rsidRPr="007822A8" w:rsidRDefault="001333FA" w:rsidP="006B3309">
            <w:pPr>
              <w:pStyle w:val="Nidungvnbn"/>
              <w:jc w:val="center"/>
            </w:pPr>
            <w:r w:rsidRPr="007822A8">
              <w:t xml:space="preserve">Use Case Name </w:t>
            </w:r>
          </w:p>
          <w:p w14:paraId="446400FF"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4B871C2A" w14:textId="77777777" w:rsidR="001333FA" w:rsidRPr="007822A8" w:rsidRDefault="001333FA" w:rsidP="006B3309">
            <w:pPr>
              <w:pStyle w:val="Nidungvnbn"/>
              <w:jc w:val="center"/>
            </w:pPr>
            <w:r w:rsidRPr="007822A8">
              <w:t>Xóa thông tin bài kiểm tra</w:t>
            </w:r>
          </w:p>
        </w:tc>
      </w:tr>
      <w:tr w:rsidR="007822A8" w:rsidRPr="007822A8" w14:paraId="44BC935B" w14:textId="77777777" w:rsidTr="006B3309">
        <w:trPr>
          <w:trHeight w:val="440"/>
        </w:trPr>
        <w:tc>
          <w:tcPr>
            <w:tcW w:w="2684" w:type="dxa"/>
            <w:shd w:val="clear" w:color="auto" w:fill="auto"/>
            <w:tcMar>
              <w:top w:w="100" w:type="dxa"/>
              <w:left w:w="100" w:type="dxa"/>
              <w:bottom w:w="100" w:type="dxa"/>
              <w:right w:w="100" w:type="dxa"/>
            </w:tcMar>
            <w:vAlign w:val="center"/>
          </w:tcPr>
          <w:p w14:paraId="39F9159B" w14:textId="77777777" w:rsidR="001333FA" w:rsidRPr="007822A8" w:rsidRDefault="001333FA" w:rsidP="006B3309">
            <w:pPr>
              <w:pStyle w:val="Nidungvnbn"/>
              <w:jc w:val="center"/>
            </w:pPr>
            <w:r w:rsidRPr="007822A8">
              <w:t xml:space="preserve">Scenario </w:t>
            </w:r>
          </w:p>
          <w:p w14:paraId="23BEBD9E"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677D15DC" w14:textId="77777777" w:rsidR="001333FA" w:rsidRPr="007822A8" w:rsidRDefault="001333FA" w:rsidP="006B3309">
            <w:pPr>
              <w:pStyle w:val="Nidungvnbn"/>
              <w:jc w:val="center"/>
            </w:pPr>
            <w:r w:rsidRPr="007822A8">
              <w:t>Xóa thông bài kiểm tra</w:t>
            </w:r>
          </w:p>
        </w:tc>
      </w:tr>
      <w:tr w:rsidR="007822A8" w:rsidRPr="007822A8" w14:paraId="55886A69" w14:textId="77777777" w:rsidTr="006B3309">
        <w:trPr>
          <w:trHeight w:val="440"/>
        </w:trPr>
        <w:tc>
          <w:tcPr>
            <w:tcW w:w="2684" w:type="dxa"/>
            <w:shd w:val="clear" w:color="auto" w:fill="auto"/>
            <w:tcMar>
              <w:top w:w="100" w:type="dxa"/>
              <w:left w:w="100" w:type="dxa"/>
              <w:bottom w:w="100" w:type="dxa"/>
              <w:right w:w="100" w:type="dxa"/>
            </w:tcMar>
            <w:vAlign w:val="center"/>
          </w:tcPr>
          <w:p w14:paraId="116DDC42" w14:textId="77777777" w:rsidR="001333FA" w:rsidRPr="007822A8" w:rsidRDefault="001333FA" w:rsidP="006B3309">
            <w:pPr>
              <w:pStyle w:val="Nidungvnbn"/>
              <w:jc w:val="center"/>
            </w:pPr>
            <w:r w:rsidRPr="007822A8">
              <w:t xml:space="preserve">Triggering event </w:t>
            </w:r>
          </w:p>
          <w:p w14:paraId="3EA78D6B"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3CE9199D" w14:textId="77777777" w:rsidR="001333FA" w:rsidRPr="007822A8" w:rsidRDefault="001333FA" w:rsidP="006B3309">
            <w:pPr>
              <w:pStyle w:val="Nidungvnbn"/>
              <w:jc w:val="center"/>
            </w:pPr>
            <w:r w:rsidRPr="007822A8">
              <w:rPr>
                <w:sz w:val="28"/>
                <w:szCs w:val="28"/>
              </w:rPr>
              <w:t xml:space="preserve">Actor chọn chức năng </w:t>
            </w:r>
            <w:r w:rsidRPr="007822A8">
              <w:t>xóa thông tin bài kiểm tra</w:t>
            </w:r>
            <w:r w:rsidRPr="007822A8">
              <w:rPr>
                <w:sz w:val="28"/>
                <w:szCs w:val="28"/>
              </w:rPr>
              <w:t>.</w:t>
            </w:r>
          </w:p>
        </w:tc>
      </w:tr>
      <w:tr w:rsidR="007822A8" w:rsidRPr="007822A8" w14:paraId="1208F31F" w14:textId="77777777" w:rsidTr="006B3309">
        <w:trPr>
          <w:trHeight w:val="440"/>
        </w:trPr>
        <w:tc>
          <w:tcPr>
            <w:tcW w:w="2684" w:type="dxa"/>
            <w:shd w:val="clear" w:color="auto" w:fill="auto"/>
            <w:tcMar>
              <w:top w:w="100" w:type="dxa"/>
              <w:left w:w="100" w:type="dxa"/>
              <w:bottom w:w="100" w:type="dxa"/>
              <w:right w:w="100" w:type="dxa"/>
            </w:tcMar>
            <w:vAlign w:val="center"/>
          </w:tcPr>
          <w:p w14:paraId="6D6717D5" w14:textId="77777777" w:rsidR="001333FA" w:rsidRPr="007822A8" w:rsidRDefault="001333FA" w:rsidP="006B3309">
            <w:pPr>
              <w:pStyle w:val="Nidungvnbn"/>
              <w:jc w:val="center"/>
            </w:pPr>
            <w:r w:rsidRPr="007822A8">
              <w:t xml:space="preserve">Brief description </w:t>
            </w:r>
          </w:p>
          <w:p w14:paraId="270A307B"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4CF299F4" w14:textId="77777777" w:rsidR="001333FA" w:rsidRPr="007822A8" w:rsidRDefault="001333FA" w:rsidP="006B3309">
            <w:pPr>
              <w:pStyle w:val="Nidungvnbn"/>
              <w:jc w:val="center"/>
            </w:pPr>
            <w:r w:rsidRPr="007822A8">
              <w:t>Actor chọn chức năng này để xóa thông tin vào hệ thống.</w:t>
            </w:r>
          </w:p>
        </w:tc>
      </w:tr>
      <w:tr w:rsidR="007822A8" w:rsidRPr="007822A8" w14:paraId="67AC8F3B" w14:textId="77777777" w:rsidTr="006B3309">
        <w:trPr>
          <w:trHeight w:val="440"/>
        </w:trPr>
        <w:tc>
          <w:tcPr>
            <w:tcW w:w="2684" w:type="dxa"/>
            <w:shd w:val="clear" w:color="auto" w:fill="auto"/>
            <w:tcMar>
              <w:top w:w="100" w:type="dxa"/>
              <w:left w:w="100" w:type="dxa"/>
              <w:bottom w:w="100" w:type="dxa"/>
              <w:right w:w="100" w:type="dxa"/>
            </w:tcMar>
            <w:vAlign w:val="center"/>
          </w:tcPr>
          <w:p w14:paraId="7C6398B1" w14:textId="77777777" w:rsidR="001333FA" w:rsidRPr="007822A8" w:rsidRDefault="001333FA" w:rsidP="006B3309">
            <w:pPr>
              <w:pStyle w:val="Nidungvnbn"/>
              <w:jc w:val="center"/>
            </w:pPr>
            <w:r w:rsidRPr="007822A8">
              <w:t xml:space="preserve">Actors </w:t>
            </w:r>
          </w:p>
          <w:p w14:paraId="13E5B37E"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6E239F8B" w14:textId="77777777" w:rsidR="001333FA" w:rsidRPr="007822A8" w:rsidRDefault="001333FA" w:rsidP="006B3309">
            <w:pPr>
              <w:pStyle w:val="Nidungvnbn"/>
              <w:jc w:val="center"/>
            </w:pPr>
            <w:r w:rsidRPr="007822A8">
              <w:t>Quản trị viên</w:t>
            </w:r>
          </w:p>
        </w:tc>
      </w:tr>
      <w:tr w:rsidR="007822A8" w:rsidRPr="007822A8" w14:paraId="66BEBC8B" w14:textId="77777777" w:rsidTr="006B3309">
        <w:trPr>
          <w:trHeight w:val="440"/>
        </w:trPr>
        <w:tc>
          <w:tcPr>
            <w:tcW w:w="2684" w:type="dxa"/>
            <w:shd w:val="clear" w:color="auto" w:fill="auto"/>
            <w:tcMar>
              <w:top w:w="100" w:type="dxa"/>
              <w:left w:w="100" w:type="dxa"/>
              <w:bottom w:w="100" w:type="dxa"/>
              <w:right w:w="100" w:type="dxa"/>
            </w:tcMar>
            <w:vAlign w:val="center"/>
          </w:tcPr>
          <w:p w14:paraId="61FFAE76" w14:textId="77777777" w:rsidR="001333FA" w:rsidRPr="007822A8" w:rsidRDefault="001333FA" w:rsidP="006B3309">
            <w:pPr>
              <w:pStyle w:val="Nidungvnbn"/>
              <w:jc w:val="center"/>
            </w:pPr>
            <w:r w:rsidRPr="007822A8">
              <w:t xml:space="preserve">Stakeholder </w:t>
            </w:r>
          </w:p>
          <w:p w14:paraId="28D4D184"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077676F8"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76A70816" w14:textId="77777777" w:rsidTr="006B3309">
        <w:trPr>
          <w:trHeight w:val="440"/>
        </w:trPr>
        <w:tc>
          <w:tcPr>
            <w:tcW w:w="2684" w:type="dxa"/>
            <w:shd w:val="clear" w:color="auto" w:fill="auto"/>
            <w:tcMar>
              <w:top w:w="100" w:type="dxa"/>
              <w:left w:w="100" w:type="dxa"/>
              <w:bottom w:w="100" w:type="dxa"/>
              <w:right w:w="100" w:type="dxa"/>
            </w:tcMar>
            <w:vAlign w:val="center"/>
          </w:tcPr>
          <w:p w14:paraId="3E540008"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3791FD16" w14:textId="77777777" w:rsidR="001333FA" w:rsidRPr="007822A8" w:rsidRDefault="001333FA" w:rsidP="006B3309">
            <w:pPr>
              <w:pStyle w:val="Nidungvnbn"/>
              <w:jc w:val="center"/>
            </w:pPr>
            <w:r w:rsidRPr="007822A8">
              <w:t>Đăng nhập vào hệ thống thành công</w:t>
            </w:r>
          </w:p>
        </w:tc>
      </w:tr>
      <w:tr w:rsidR="007822A8" w:rsidRPr="007822A8" w14:paraId="1E4371D9" w14:textId="77777777" w:rsidTr="006B3309">
        <w:trPr>
          <w:trHeight w:val="440"/>
        </w:trPr>
        <w:tc>
          <w:tcPr>
            <w:tcW w:w="2684" w:type="dxa"/>
            <w:shd w:val="clear" w:color="auto" w:fill="auto"/>
            <w:tcMar>
              <w:top w:w="100" w:type="dxa"/>
              <w:left w:w="100" w:type="dxa"/>
              <w:bottom w:w="100" w:type="dxa"/>
              <w:right w:w="100" w:type="dxa"/>
            </w:tcMar>
            <w:vAlign w:val="center"/>
          </w:tcPr>
          <w:p w14:paraId="00EE1EB2" w14:textId="77777777" w:rsidR="001333FA" w:rsidRPr="007822A8" w:rsidRDefault="001333FA" w:rsidP="006B3309">
            <w:pPr>
              <w:pStyle w:val="Nidungvnbn"/>
              <w:jc w:val="center"/>
            </w:pPr>
            <w:r w:rsidRPr="007822A8">
              <w:t xml:space="preserve">Postcondition </w:t>
            </w:r>
          </w:p>
          <w:p w14:paraId="4A1C38F4"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7C1BB83" w14:textId="77777777" w:rsidR="001333FA" w:rsidRPr="007822A8" w:rsidRDefault="001333FA" w:rsidP="006B3309">
            <w:pPr>
              <w:pStyle w:val="Nidungvnbn"/>
              <w:jc w:val="center"/>
            </w:pPr>
            <w:r w:rsidRPr="007822A8">
              <w:t>Xóa thông tin bài kiểm tra thành công</w:t>
            </w:r>
          </w:p>
        </w:tc>
      </w:tr>
      <w:tr w:rsidR="007822A8" w:rsidRPr="007822A8" w14:paraId="283E2494"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C7362D5" w14:textId="77777777" w:rsidR="001333FA" w:rsidRPr="007822A8" w:rsidRDefault="001333FA" w:rsidP="006B3309">
            <w:pPr>
              <w:pStyle w:val="Nidungvnbn"/>
              <w:jc w:val="center"/>
            </w:pPr>
            <w:r w:rsidRPr="007822A8">
              <w:t xml:space="preserve">Flow of activities </w:t>
            </w:r>
          </w:p>
          <w:p w14:paraId="11A3466B"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3FD143D3"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5A23BE08" w14:textId="77777777" w:rsidR="001333FA" w:rsidRPr="007822A8" w:rsidRDefault="001333FA" w:rsidP="006B3309">
            <w:pPr>
              <w:pStyle w:val="Nidungvnbn"/>
              <w:jc w:val="center"/>
            </w:pPr>
            <w:r w:rsidRPr="007822A8">
              <w:t>System</w:t>
            </w:r>
          </w:p>
        </w:tc>
      </w:tr>
      <w:tr w:rsidR="007822A8" w:rsidRPr="007822A8" w14:paraId="2DD70026" w14:textId="77777777" w:rsidTr="006B3309">
        <w:trPr>
          <w:trHeight w:val="1788"/>
        </w:trPr>
        <w:tc>
          <w:tcPr>
            <w:tcW w:w="2684" w:type="dxa"/>
            <w:vMerge/>
            <w:shd w:val="clear" w:color="auto" w:fill="auto"/>
            <w:tcMar>
              <w:top w:w="100" w:type="dxa"/>
              <w:left w:w="100" w:type="dxa"/>
              <w:bottom w:w="100" w:type="dxa"/>
              <w:right w:w="100" w:type="dxa"/>
            </w:tcMar>
            <w:vAlign w:val="center"/>
          </w:tcPr>
          <w:p w14:paraId="730E1C47"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7F5FB9D0" w14:textId="77777777" w:rsidR="001333FA" w:rsidRPr="007822A8" w:rsidRDefault="001333FA" w:rsidP="006B3309">
            <w:pPr>
              <w:pStyle w:val="Nidungvnbn"/>
              <w:jc w:val="center"/>
            </w:pPr>
            <w:r w:rsidRPr="007822A8">
              <w:t>1. Chọn chức năng “Xóa thông tin bài kiểm tra”.</w:t>
            </w:r>
          </w:p>
          <w:p w14:paraId="166861AB" w14:textId="77777777" w:rsidR="001333FA" w:rsidRPr="007822A8" w:rsidRDefault="001333FA" w:rsidP="006B3309">
            <w:pPr>
              <w:pStyle w:val="Nidungvnbn"/>
              <w:jc w:val="center"/>
            </w:pPr>
            <w:r w:rsidRPr="007822A8">
              <w:t>2 Nhập thông tin cần xóa và nhấn ok</w:t>
            </w:r>
          </w:p>
        </w:tc>
        <w:tc>
          <w:tcPr>
            <w:tcW w:w="3188" w:type="dxa"/>
            <w:shd w:val="clear" w:color="auto" w:fill="auto"/>
            <w:tcMar>
              <w:top w:w="100" w:type="dxa"/>
              <w:left w:w="100" w:type="dxa"/>
              <w:bottom w:w="100" w:type="dxa"/>
              <w:right w:w="100" w:type="dxa"/>
            </w:tcMar>
            <w:vAlign w:val="center"/>
          </w:tcPr>
          <w:p w14:paraId="3D778F66" w14:textId="77777777" w:rsidR="001333FA" w:rsidRPr="007822A8" w:rsidRDefault="001333FA" w:rsidP="001333FA">
            <w:pPr>
              <w:pStyle w:val="Nidungvnbn"/>
              <w:numPr>
                <w:ilvl w:val="0"/>
                <w:numId w:val="20"/>
              </w:numPr>
              <w:jc w:val="left"/>
            </w:pPr>
            <w:r w:rsidRPr="007822A8">
              <w:t>Hệ thống hiển thị form thông tin.</w:t>
            </w:r>
          </w:p>
          <w:p w14:paraId="2EC51153" w14:textId="77777777" w:rsidR="001333FA" w:rsidRPr="007822A8" w:rsidRDefault="001333FA" w:rsidP="006B3309">
            <w:pPr>
              <w:pStyle w:val="Nidungvnbn"/>
              <w:ind w:left="390"/>
            </w:pPr>
          </w:p>
          <w:p w14:paraId="59366BC0" w14:textId="77777777" w:rsidR="001333FA" w:rsidRPr="007822A8" w:rsidRDefault="001333FA" w:rsidP="006B3309">
            <w:pPr>
              <w:pStyle w:val="Nidungvnbn"/>
              <w:ind w:left="390"/>
            </w:pPr>
          </w:p>
          <w:p w14:paraId="17D09359" w14:textId="77777777" w:rsidR="001333FA" w:rsidRPr="007822A8" w:rsidRDefault="001333FA" w:rsidP="006B3309">
            <w:pPr>
              <w:pStyle w:val="Nidungvnbn"/>
              <w:jc w:val="center"/>
            </w:pPr>
            <w:r w:rsidRPr="007822A8">
              <w:t>2.1 Hệ thống gửi request thông tin cần thêm lên cơ sở dữ liệu.</w:t>
            </w:r>
          </w:p>
          <w:p w14:paraId="37B174B4" w14:textId="77777777" w:rsidR="001333FA" w:rsidRPr="007822A8" w:rsidRDefault="001333FA" w:rsidP="006B3309">
            <w:pPr>
              <w:pStyle w:val="Nidungvnbn"/>
              <w:jc w:val="center"/>
            </w:pPr>
            <w:r w:rsidRPr="007822A8">
              <w:t>2.2 Hệ thống thông báo xóa thành công.</w:t>
            </w:r>
          </w:p>
        </w:tc>
      </w:tr>
      <w:tr w:rsidR="007822A8" w:rsidRPr="007822A8" w14:paraId="2BF0FFC7" w14:textId="77777777" w:rsidTr="006B3309">
        <w:trPr>
          <w:trHeight w:val="440"/>
        </w:trPr>
        <w:tc>
          <w:tcPr>
            <w:tcW w:w="2684" w:type="dxa"/>
            <w:shd w:val="clear" w:color="auto" w:fill="auto"/>
            <w:tcMar>
              <w:top w:w="100" w:type="dxa"/>
              <w:left w:w="100" w:type="dxa"/>
              <w:bottom w:w="100" w:type="dxa"/>
              <w:right w:w="100" w:type="dxa"/>
            </w:tcMar>
            <w:vAlign w:val="center"/>
          </w:tcPr>
          <w:p w14:paraId="2C2D74B8" w14:textId="77777777" w:rsidR="001333FA" w:rsidRPr="007822A8" w:rsidRDefault="001333FA" w:rsidP="006B3309">
            <w:pPr>
              <w:pStyle w:val="Nidungvnbn"/>
              <w:jc w:val="center"/>
            </w:pPr>
            <w:r w:rsidRPr="007822A8">
              <w:t xml:space="preserve">Exception condition </w:t>
            </w:r>
          </w:p>
          <w:p w14:paraId="66E3722F"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3EA06FE2" w14:textId="77777777" w:rsidR="001333FA" w:rsidRPr="007822A8" w:rsidRDefault="001333FA" w:rsidP="006B3309">
            <w:pPr>
              <w:pStyle w:val="Nidungvnbn"/>
              <w:jc w:val="center"/>
            </w:pPr>
            <w:r w:rsidRPr="007822A8">
              <w:t>Không có</w:t>
            </w:r>
          </w:p>
        </w:tc>
      </w:tr>
    </w:tbl>
    <w:p w14:paraId="5791447E" w14:textId="77777777" w:rsidR="001333FA" w:rsidRPr="007822A8" w:rsidRDefault="001333FA" w:rsidP="001333FA">
      <w:pPr>
        <w:pStyle w:val="Nidungvnbn"/>
      </w:pPr>
    </w:p>
    <w:p w14:paraId="7AFD6F62" w14:textId="77777777" w:rsidR="001333FA" w:rsidRPr="007822A8" w:rsidRDefault="001333FA" w:rsidP="001333FA">
      <w:pPr>
        <w:pStyle w:val="Nidungvnbn"/>
        <w:jc w:val="center"/>
        <w:rPr>
          <w:sz w:val="22"/>
          <w:szCs w:val="22"/>
        </w:rPr>
      </w:pPr>
      <w:bookmarkStart w:id="36" w:name="_Toc134972862"/>
      <w:r w:rsidRPr="007822A8">
        <w:rPr>
          <w:sz w:val="22"/>
          <w:szCs w:val="22"/>
        </w:rPr>
        <w:t>Bảng 6.9. Bảng đặc tả Usecase xóa thông tin bài kiểm tra</w:t>
      </w:r>
      <w:bookmarkEnd w:id="36"/>
    </w:p>
    <w:p w14:paraId="67A70C18" w14:textId="77777777" w:rsidR="001333FA" w:rsidRPr="007822A8" w:rsidRDefault="001333FA" w:rsidP="001333FA">
      <w:pPr>
        <w:pStyle w:val="Nidungvnbn"/>
        <w:jc w:val="center"/>
      </w:pPr>
    </w:p>
    <w:p w14:paraId="0E87DA8D" w14:textId="77777777" w:rsidR="001333FA" w:rsidRPr="007822A8" w:rsidRDefault="001333FA" w:rsidP="001333FA">
      <w:pPr>
        <w:spacing w:after="160" w:line="259" w:lineRule="auto"/>
        <w:rPr>
          <w:sz w:val="26"/>
          <w:szCs w:val="26"/>
        </w:rPr>
      </w:pPr>
      <w:r w:rsidRPr="007822A8">
        <w:br w:type="page"/>
      </w:r>
    </w:p>
    <w:p w14:paraId="0CD800EF" w14:textId="77777777" w:rsidR="001333FA" w:rsidRPr="007822A8" w:rsidRDefault="001333FA" w:rsidP="001333FA">
      <w:pPr>
        <w:pStyle w:val="Nidungvnbn"/>
        <w:jc w:val="center"/>
      </w:pPr>
    </w:p>
    <w:p w14:paraId="55A87CA8" w14:textId="77777777" w:rsidR="001333FA" w:rsidRPr="001C23FD" w:rsidRDefault="001333FA" w:rsidP="001333FA">
      <w:pPr>
        <w:pStyle w:val="u4"/>
        <w:rPr>
          <w:rFonts w:ascii="Times New Roman" w:hAnsi="Times New Roman" w:cs="Times New Roman"/>
          <w:i w:val="0"/>
          <w:iCs w:val="0"/>
          <w:color w:val="auto"/>
          <w:sz w:val="26"/>
          <w:szCs w:val="26"/>
        </w:rPr>
      </w:pPr>
      <w:r w:rsidRPr="007822A8">
        <w:rPr>
          <w:rFonts w:ascii="Times New Roman" w:hAnsi="Times New Roman" w:cs="Times New Roman"/>
          <w:i w:val="0"/>
          <w:iCs w:val="0"/>
          <w:color w:val="auto"/>
        </w:rPr>
        <w:t xml:space="preserve">6.10 </w:t>
      </w:r>
      <w:r w:rsidRPr="001C23FD">
        <w:rPr>
          <w:rFonts w:ascii="Times New Roman" w:hAnsi="Times New Roman" w:cs="Times New Roman"/>
          <w:i w:val="0"/>
          <w:iCs w:val="0"/>
          <w:color w:val="auto"/>
          <w:sz w:val="26"/>
          <w:szCs w:val="26"/>
        </w:rPr>
        <w:t>Usecase xem thông tin bài kiểm tra</w:t>
      </w:r>
    </w:p>
    <w:p w14:paraId="3BC31CD6" w14:textId="77777777" w:rsidR="001333FA" w:rsidRPr="007822A8" w:rsidRDefault="001333FA" w:rsidP="001333FA">
      <w:pPr>
        <w:pStyle w:val="oancuaDanhsach"/>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0288" behindDoc="0" locked="0" layoutInCell="1" allowOverlap="1" wp14:anchorId="6A329DAC" wp14:editId="32D7B098">
            <wp:simplePos x="0" y="0"/>
            <wp:positionH relativeFrom="margin">
              <wp:align>center</wp:align>
            </wp:positionH>
            <wp:positionV relativeFrom="paragraph">
              <wp:posOffset>213415</wp:posOffset>
            </wp:positionV>
            <wp:extent cx="5334744" cy="1790950"/>
            <wp:effectExtent l="0" t="0" r="0" b="0"/>
            <wp:wrapSquare wrapText="bothSides"/>
            <wp:docPr id="94640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07492" name=""/>
                    <pic:cNvPicPr/>
                  </pic:nvPicPr>
                  <pic:blipFill>
                    <a:blip r:embed="rId25">
                      <a:extLst>
                        <a:ext uri="{28A0092B-C50C-407E-A947-70E740481C1C}">
                          <a14:useLocalDpi xmlns:a14="http://schemas.microsoft.com/office/drawing/2010/main" val="0"/>
                        </a:ext>
                      </a:extLst>
                    </a:blip>
                    <a:stretch>
                      <a:fillRect/>
                    </a:stretch>
                  </pic:blipFill>
                  <pic:spPr>
                    <a:xfrm>
                      <a:off x="0" y="0"/>
                      <a:ext cx="5334744" cy="1790950"/>
                    </a:xfrm>
                    <a:prstGeom prst="rect">
                      <a:avLst/>
                    </a:prstGeom>
                  </pic:spPr>
                </pic:pic>
              </a:graphicData>
            </a:graphic>
          </wp:anchor>
        </w:drawing>
      </w:r>
    </w:p>
    <w:p w14:paraId="4736157C"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0282FF84" w14:textId="77777777" w:rsidTr="006B3309">
        <w:trPr>
          <w:trHeight w:val="735"/>
        </w:trPr>
        <w:tc>
          <w:tcPr>
            <w:tcW w:w="2684" w:type="dxa"/>
            <w:shd w:val="clear" w:color="auto" w:fill="auto"/>
            <w:tcMar>
              <w:top w:w="100" w:type="dxa"/>
              <w:left w:w="100" w:type="dxa"/>
              <w:bottom w:w="100" w:type="dxa"/>
              <w:right w:w="100" w:type="dxa"/>
            </w:tcMar>
            <w:vAlign w:val="center"/>
          </w:tcPr>
          <w:p w14:paraId="00E3046D" w14:textId="77777777" w:rsidR="001333FA" w:rsidRPr="007822A8" w:rsidRDefault="001333FA" w:rsidP="006B3309">
            <w:pPr>
              <w:pStyle w:val="Nidungvnbn"/>
              <w:jc w:val="center"/>
            </w:pPr>
            <w:r w:rsidRPr="007822A8">
              <w:t xml:space="preserve">Use Case Name </w:t>
            </w:r>
          </w:p>
          <w:p w14:paraId="202D7CED"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0C1E53D6" w14:textId="77777777" w:rsidR="001333FA" w:rsidRPr="007822A8" w:rsidRDefault="001333FA" w:rsidP="006B3309">
            <w:pPr>
              <w:pStyle w:val="Nidungvnbn"/>
              <w:jc w:val="center"/>
            </w:pPr>
            <w:r w:rsidRPr="007822A8">
              <w:t>Xem thông tin bài kiểm tra</w:t>
            </w:r>
          </w:p>
        </w:tc>
      </w:tr>
      <w:tr w:rsidR="007822A8" w:rsidRPr="007822A8" w14:paraId="6B7E3A2A" w14:textId="77777777" w:rsidTr="006B3309">
        <w:trPr>
          <w:trHeight w:val="440"/>
        </w:trPr>
        <w:tc>
          <w:tcPr>
            <w:tcW w:w="2684" w:type="dxa"/>
            <w:shd w:val="clear" w:color="auto" w:fill="auto"/>
            <w:tcMar>
              <w:top w:w="100" w:type="dxa"/>
              <w:left w:w="100" w:type="dxa"/>
              <w:bottom w:w="100" w:type="dxa"/>
              <w:right w:w="100" w:type="dxa"/>
            </w:tcMar>
            <w:vAlign w:val="center"/>
          </w:tcPr>
          <w:p w14:paraId="769120B6" w14:textId="77777777" w:rsidR="001333FA" w:rsidRPr="007822A8" w:rsidRDefault="001333FA" w:rsidP="006B3309">
            <w:pPr>
              <w:pStyle w:val="Nidungvnbn"/>
              <w:jc w:val="center"/>
            </w:pPr>
            <w:r w:rsidRPr="007822A8">
              <w:t xml:space="preserve">Scenario </w:t>
            </w:r>
          </w:p>
          <w:p w14:paraId="38A0DFB1"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0EB25BF3" w14:textId="77777777" w:rsidR="001333FA" w:rsidRPr="007822A8" w:rsidRDefault="001333FA" w:rsidP="006B3309">
            <w:pPr>
              <w:pStyle w:val="Nidungvnbn"/>
              <w:jc w:val="center"/>
            </w:pPr>
            <w:r w:rsidRPr="007822A8">
              <w:t>Xem thông tin bài kiểm tra</w:t>
            </w:r>
          </w:p>
        </w:tc>
      </w:tr>
      <w:tr w:rsidR="007822A8" w:rsidRPr="007822A8" w14:paraId="47B58034" w14:textId="77777777" w:rsidTr="006B3309">
        <w:trPr>
          <w:trHeight w:val="440"/>
        </w:trPr>
        <w:tc>
          <w:tcPr>
            <w:tcW w:w="2684" w:type="dxa"/>
            <w:shd w:val="clear" w:color="auto" w:fill="auto"/>
            <w:tcMar>
              <w:top w:w="100" w:type="dxa"/>
              <w:left w:w="100" w:type="dxa"/>
              <w:bottom w:w="100" w:type="dxa"/>
              <w:right w:w="100" w:type="dxa"/>
            </w:tcMar>
            <w:vAlign w:val="center"/>
          </w:tcPr>
          <w:p w14:paraId="648A42A2" w14:textId="77777777" w:rsidR="001333FA" w:rsidRPr="007822A8" w:rsidRDefault="001333FA" w:rsidP="006B3309">
            <w:pPr>
              <w:pStyle w:val="Nidungvnbn"/>
              <w:jc w:val="center"/>
            </w:pPr>
            <w:r w:rsidRPr="007822A8">
              <w:t xml:space="preserve">Triggering event </w:t>
            </w:r>
          </w:p>
          <w:p w14:paraId="272B37EA"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400CD789" w14:textId="77777777" w:rsidR="001333FA" w:rsidRPr="007822A8" w:rsidRDefault="001333FA" w:rsidP="006B3309">
            <w:pPr>
              <w:pStyle w:val="Nidungvnbn"/>
              <w:jc w:val="center"/>
            </w:pPr>
            <w:r w:rsidRPr="007822A8">
              <w:rPr>
                <w:sz w:val="28"/>
                <w:szCs w:val="28"/>
              </w:rPr>
              <w:t xml:space="preserve">Actor chọn chức năng </w:t>
            </w:r>
            <w:r w:rsidRPr="007822A8">
              <w:t>xem thông tin bài kiểm tra</w:t>
            </w:r>
          </w:p>
        </w:tc>
      </w:tr>
      <w:tr w:rsidR="007822A8" w:rsidRPr="007822A8" w14:paraId="704A2FC4" w14:textId="77777777" w:rsidTr="006B3309">
        <w:trPr>
          <w:trHeight w:val="440"/>
        </w:trPr>
        <w:tc>
          <w:tcPr>
            <w:tcW w:w="2684" w:type="dxa"/>
            <w:shd w:val="clear" w:color="auto" w:fill="auto"/>
            <w:tcMar>
              <w:top w:w="100" w:type="dxa"/>
              <w:left w:w="100" w:type="dxa"/>
              <w:bottom w:w="100" w:type="dxa"/>
              <w:right w:w="100" w:type="dxa"/>
            </w:tcMar>
            <w:vAlign w:val="center"/>
          </w:tcPr>
          <w:p w14:paraId="19043824" w14:textId="77777777" w:rsidR="001333FA" w:rsidRPr="007822A8" w:rsidRDefault="001333FA" w:rsidP="006B3309">
            <w:pPr>
              <w:pStyle w:val="Nidungvnbn"/>
              <w:jc w:val="center"/>
            </w:pPr>
            <w:r w:rsidRPr="007822A8">
              <w:t xml:space="preserve">Brief description </w:t>
            </w:r>
          </w:p>
          <w:p w14:paraId="51EA6A1C"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28F59462" w14:textId="77777777" w:rsidR="001333FA" w:rsidRPr="007822A8" w:rsidRDefault="001333FA" w:rsidP="006B3309">
            <w:pPr>
              <w:pStyle w:val="Nidungvnbn"/>
              <w:jc w:val="center"/>
            </w:pPr>
            <w:r w:rsidRPr="007822A8">
              <w:t>Actor chọn chức năng này để xem thông tin trên hệ thống.</w:t>
            </w:r>
          </w:p>
        </w:tc>
      </w:tr>
      <w:tr w:rsidR="007822A8" w:rsidRPr="007822A8" w14:paraId="4C85AC9C" w14:textId="77777777" w:rsidTr="006B3309">
        <w:trPr>
          <w:trHeight w:val="440"/>
        </w:trPr>
        <w:tc>
          <w:tcPr>
            <w:tcW w:w="2684" w:type="dxa"/>
            <w:shd w:val="clear" w:color="auto" w:fill="auto"/>
            <w:tcMar>
              <w:top w:w="100" w:type="dxa"/>
              <w:left w:w="100" w:type="dxa"/>
              <w:bottom w:w="100" w:type="dxa"/>
              <w:right w:w="100" w:type="dxa"/>
            </w:tcMar>
            <w:vAlign w:val="center"/>
          </w:tcPr>
          <w:p w14:paraId="69176CEF" w14:textId="77777777" w:rsidR="001333FA" w:rsidRPr="007822A8" w:rsidRDefault="001333FA" w:rsidP="006B3309">
            <w:pPr>
              <w:pStyle w:val="Nidungvnbn"/>
              <w:jc w:val="center"/>
            </w:pPr>
            <w:r w:rsidRPr="007822A8">
              <w:t xml:space="preserve">Actors </w:t>
            </w:r>
          </w:p>
          <w:p w14:paraId="42BAFB0B"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1A3DB641" w14:textId="77777777" w:rsidR="001333FA" w:rsidRPr="007822A8" w:rsidRDefault="001333FA" w:rsidP="006B3309">
            <w:pPr>
              <w:pStyle w:val="Nidungvnbn"/>
              <w:jc w:val="center"/>
            </w:pPr>
            <w:r w:rsidRPr="007822A8">
              <w:t>Quản trị viên</w:t>
            </w:r>
          </w:p>
        </w:tc>
      </w:tr>
      <w:tr w:rsidR="007822A8" w:rsidRPr="007822A8" w14:paraId="1FDBD903" w14:textId="77777777" w:rsidTr="006B3309">
        <w:trPr>
          <w:trHeight w:val="440"/>
        </w:trPr>
        <w:tc>
          <w:tcPr>
            <w:tcW w:w="2684" w:type="dxa"/>
            <w:shd w:val="clear" w:color="auto" w:fill="auto"/>
            <w:tcMar>
              <w:top w:w="100" w:type="dxa"/>
              <w:left w:w="100" w:type="dxa"/>
              <w:bottom w:w="100" w:type="dxa"/>
              <w:right w:w="100" w:type="dxa"/>
            </w:tcMar>
            <w:vAlign w:val="center"/>
          </w:tcPr>
          <w:p w14:paraId="3F3BC413" w14:textId="77777777" w:rsidR="001333FA" w:rsidRPr="007822A8" w:rsidRDefault="001333FA" w:rsidP="006B3309">
            <w:pPr>
              <w:pStyle w:val="Nidungvnbn"/>
              <w:jc w:val="center"/>
            </w:pPr>
            <w:r w:rsidRPr="007822A8">
              <w:t xml:space="preserve">Stakeholder </w:t>
            </w:r>
          </w:p>
          <w:p w14:paraId="72DDD9DA"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43FB6EF0"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1F45C767" w14:textId="77777777" w:rsidTr="006B3309">
        <w:trPr>
          <w:trHeight w:val="440"/>
        </w:trPr>
        <w:tc>
          <w:tcPr>
            <w:tcW w:w="2684" w:type="dxa"/>
            <w:shd w:val="clear" w:color="auto" w:fill="auto"/>
            <w:tcMar>
              <w:top w:w="100" w:type="dxa"/>
              <w:left w:w="100" w:type="dxa"/>
              <w:bottom w:w="100" w:type="dxa"/>
              <w:right w:w="100" w:type="dxa"/>
            </w:tcMar>
            <w:vAlign w:val="center"/>
          </w:tcPr>
          <w:p w14:paraId="50210A2D"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1E904222" w14:textId="77777777" w:rsidR="001333FA" w:rsidRPr="007822A8" w:rsidRDefault="001333FA" w:rsidP="006B3309">
            <w:pPr>
              <w:pStyle w:val="Nidungvnbn"/>
              <w:jc w:val="center"/>
            </w:pPr>
            <w:r w:rsidRPr="007822A8">
              <w:t>Đăng nhập vào hệ thống thành công</w:t>
            </w:r>
          </w:p>
        </w:tc>
      </w:tr>
      <w:tr w:rsidR="007822A8" w:rsidRPr="007822A8" w14:paraId="4A94C786" w14:textId="77777777" w:rsidTr="006B3309">
        <w:trPr>
          <w:trHeight w:val="440"/>
        </w:trPr>
        <w:tc>
          <w:tcPr>
            <w:tcW w:w="2684" w:type="dxa"/>
            <w:shd w:val="clear" w:color="auto" w:fill="auto"/>
            <w:tcMar>
              <w:top w:w="100" w:type="dxa"/>
              <w:left w:w="100" w:type="dxa"/>
              <w:bottom w:w="100" w:type="dxa"/>
              <w:right w:w="100" w:type="dxa"/>
            </w:tcMar>
            <w:vAlign w:val="center"/>
          </w:tcPr>
          <w:p w14:paraId="52FF84F9" w14:textId="77777777" w:rsidR="001333FA" w:rsidRPr="007822A8" w:rsidRDefault="001333FA" w:rsidP="006B3309">
            <w:pPr>
              <w:pStyle w:val="Nidungvnbn"/>
              <w:jc w:val="center"/>
            </w:pPr>
            <w:r w:rsidRPr="007822A8">
              <w:t xml:space="preserve">Postcondition </w:t>
            </w:r>
          </w:p>
          <w:p w14:paraId="2F9D1408"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8164D00" w14:textId="77777777" w:rsidR="001333FA" w:rsidRPr="007822A8" w:rsidRDefault="001333FA" w:rsidP="006B3309">
            <w:pPr>
              <w:pStyle w:val="Nidungvnbn"/>
              <w:jc w:val="center"/>
            </w:pPr>
            <w:r w:rsidRPr="007822A8">
              <w:t>Xem thông tin sinh viên thành công</w:t>
            </w:r>
          </w:p>
        </w:tc>
      </w:tr>
      <w:tr w:rsidR="007822A8" w:rsidRPr="007822A8" w14:paraId="64C9932C"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48B7474E" w14:textId="77777777" w:rsidR="001333FA" w:rsidRPr="007822A8" w:rsidRDefault="001333FA" w:rsidP="006B3309">
            <w:pPr>
              <w:pStyle w:val="Nidungvnbn"/>
              <w:jc w:val="center"/>
            </w:pPr>
            <w:r w:rsidRPr="007822A8">
              <w:t xml:space="preserve">Flow of activities </w:t>
            </w:r>
          </w:p>
          <w:p w14:paraId="3A375D31"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78FF032E"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6A29E881" w14:textId="77777777" w:rsidR="001333FA" w:rsidRPr="007822A8" w:rsidRDefault="001333FA" w:rsidP="006B3309">
            <w:pPr>
              <w:pStyle w:val="Nidungvnbn"/>
              <w:jc w:val="center"/>
            </w:pPr>
            <w:r w:rsidRPr="007822A8">
              <w:t>System</w:t>
            </w:r>
          </w:p>
        </w:tc>
      </w:tr>
      <w:tr w:rsidR="007822A8" w:rsidRPr="007822A8" w14:paraId="02431A85" w14:textId="77777777" w:rsidTr="006B3309">
        <w:trPr>
          <w:trHeight w:val="1788"/>
        </w:trPr>
        <w:tc>
          <w:tcPr>
            <w:tcW w:w="2684" w:type="dxa"/>
            <w:vMerge/>
            <w:shd w:val="clear" w:color="auto" w:fill="auto"/>
            <w:tcMar>
              <w:top w:w="100" w:type="dxa"/>
              <w:left w:w="100" w:type="dxa"/>
              <w:bottom w:w="100" w:type="dxa"/>
              <w:right w:w="100" w:type="dxa"/>
            </w:tcMar>
            <w:vAlign w:val="center"/>
          </w:tcPr>
          <w:p w14:paraId="241FF7EC"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7976D2A7" w14:textId="77777777" w:rsidR="001333FA" w:rsidRPr="007822A8" w:rsidRDefault="001333FA" w:rsidP="006B3309">
            <w:pPr>
              <w:pStyle w:val="Nidungvnbn"/>
              <w:jc w:val="center"/>
            </w:pPr>
            <w:r w:rsidRPr="007822A8">
              <w:t>1. Chọn chức năng “Xem thông tin bài kiểm tra”.</w:t>
            </w:r>
          </w:p>
          <w:p w14:paraId="5E7C3A2A" w14:textId="77777777" w:rsidR="001333FA" w:rsidRPr="007822A8" w:rsidRDefault="001333FA" w:rsidP="006B3309">
            <w:pPr>
              <w:pStyle w:val="Nidungvnbn"/>
              <w:jc w:val="center"/>
            </w:pPr>
            <w:r w:rsidRPr="007822A8">
              <w:t>2. Nhấn vào bài kiểm cần xem thông tin</w:t>
            </w:r>
          </w:p>
        </w:tc>
        <w:tc>
          <w:tcPr>
            <w:tcW w:w="3188" w:type="dxa"/>
            <w:shd w:val="clear" w:color="auto" w:fill="auto"/>
            <w:tcMar>
              <w:top w:w="100" w:type="dxa"/>
              <w:left w:w="100" w:type="dxa"/>
              <w:bottom w:w="100" w:type="dxa"/>
              <w:right w:w="100" w:type="dxa"/>
            </w:tcMar>
            <w:vAlign w:val="center"/>
          </w:tcPr>
          <w:p w14:paraId="5ED053DE" w14:textId="77777777" w:rsidR="001333FA" w:rsidRPr="007822A8" w:rsidRDefault="001333FA" w:rsidP="001333FA">
            <w:pPr>
              <w:pStyle w:val="Nidungvnbn"/>
              <w:numPr>
                <w:ilvl w:val="0"/>
                <w:numId w:val="17"/>
              </w:numPr>
              <w:jc w:val="left"/>
            </w:pPr>
            <w:r w:rsidRPr="007822A8">
              <w:t>Hệ thống hiển thị danh sách tất cả các bài kiểm tra</w:t>
            </w:r>
          </w:p>
          <w:p w14:paraId="792E5A17" w14:textId="77777777" w:rsidR="001333FA" w:rsidRPr="007822A8" w:rsidRDefault="001333FA" w:rsidP="001333FA">
            <w:pPr>
              <w:pStyle w:val="Nidungvnbn"/>
              <w:numPr>
                <w:ilvl w:val="0"/>
                <w:numId w:val="17"/>
              </w:numPr>
              <w:jc w:val="left"/>
            </w:pPr>
            <w:r w:rsidRPr="007822A8">
              <w:t>Hệ thống hiển thị thông tin bài kiểm tra đó</w:t>
            </w:r>
          </w:p>
        </w:tc>
      </w:tr>
      <w:tr w:rsidR="007822A8" w:rsidRPr="007822A8" w14:paraId="4CC8BD7F" w14:textId="77777777" w:rsidTr="006B3309">
        <w:trPr>
          <w:trHeight w:val="440"/>
        </w:trPr>
        <w:tc>
          <w:tcPr>
            <w:tcW w:w="2684" w:type="dxa"/>
            <w:shd w:val="clear" w:color="auto" w:fill="auto"/>
            <w:tcMar>
              <w:top w:w="100" w:type="dxa"/>
              <w:left w:w="100" w:type="dxa"/>
              <w:bottom w:w="100" w:type="dxa"/>
              <w:right w:w="100" w:type="dxa"/>
            </w:tcMar>
            <w:vAlign w:val="center"/>
          </w:tcPr>
          <w:p w14:paraId="635D2506" w14:textId="77777777" w:rsidR="001333FA" w:rsidRPr="007822A8" w:rsidRDefault="001333FA" w:rsidP="006B3309">
            <w:pPr>
              <w:pStyle w:val="Nidungvnbn"/>
              <w:jc w:val="center"/>
            </w:pPr>
            <w:r w:rsidRPr="007822A8">
              <w:t xml:space="preserve">Exception condition </w:t>
            </w:r>
          </w:p>
          <w:p w14:paraId="076246AE"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03E301D" w14:textId="77777777" w:rsidR="001333FA" w:rsidRPr="007822A8" w:rsidRDefault="001333FA" w:rsidP="006B3309">
            <w:pPr>
              <w:pStyle w:val="Nidungvnbn"/>
              <w:jc w:val="center"/>
            </w:pPr>
            <w:r w:rsidRPr="007822A8">
              <w:t>Không có</w:t>
            </w:r>
          </w:p>
        </w:tc>
      </w:tr>
    </w:tbl>
    <w:p w14:paraId="4C1A9FBB" w14:textId="77777777" w:rsidR="001333FA" w:rsidRPr="007822A8" w:rsidRDefault="001333FA" w:rsidP="001333FA">
      <w:pPr>
        <w:pStyle w:val="Nidungvnbn"/>
      </w:pPr>
    </w:p>
    <w:p w14:paraId="346EA6AB" w14:textId="77777777" w:rsidR="001333FA" w:rsidRPr="007822A8" w:rsidRDefault="001333FA" w:rsidP="001333FA">
      <w:pPr>
        <w:pStyle w:val="Nidungvnbn"/>
        <w:jc w:val="center"/>
        <w:rPr>
          <w:sz w:val="22"/>
          <w:szCs w:val="22"/>
        </w:rPr>
      </w:pPr>
      <w:bookmarkStart w:id="37" w:name="_Toc134972863"/>
      <w:r w:rsidRPr="007822A8">
        <w:rPr>
          <w:sz w:val="22"/>
          <w:szCs w:val="22"/>
        </w:rPr>
        <w:t>Bảng 6.10. Bảng đặc tả Usecase xem thông tin bài kiểm tra</w:t>
      </w:r>
      <w:bookmarkEnd w:id="37"/>
    </w:p>
    <w:p w14:paraId="13FCD0E1" w14:textId="77777777" w:rsidR="001333FA" w:rsidRPr="007822A8" w:rsidRDefault="001333FA" w:rsidP="001333FA">
      <w:pPr>
        <w:spacing w:after="160" w:line="259" w:lineRule="auto"/>
        <w:rPr>
          <w:sz w:val="26"/>
          <w:szCs w:val="26"/>
        </w:rPr>
      </w:pPr>
      <w:r w:rsidRPr="007822A8">
        <w:br w:type="page"/>
      </w:r>
    </w:p>
    <w:p w14:paraId="64E60AA6" w14:textId="77777777" w:rsidR="001333FA" w:rsidRPr="007822A8" w:rsidRDefault="001333FA" w:rsidP="001333FA">
      <w:pPr>
        <w:pStyle w:val="Nidungvnbn"/>
      </w:pPr>
    </w:p>
    <w:p w14:paraId="68336402"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6.11 Usecase tìm kiếm thông tin bài kiểm tra</w:t>
      </w:r>
    </w:p>
    <w:p w14:paraId="16909B89" w14:textId="77777777" w:rsidR="001333FA" w:rsidRPr="007822A8" w:rsidRDefault="001333FA" w:rsidP="001333FA">
      <w:pPr>
        <w:pStyle w:val="oancuaDanhsach"/>
        <w:ind w:left="1110"/>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1312" behindDoc="0" locked="0" layoutInCell="1" allowOverlap="1" wp14:anchorId="179E7A48" wp14:editId="35C5E570">
            <wp:simplePos x="0" y="0"/>
            <wp:positionH relativeFrom="margin">
              <wp:align>center</wp:align>
            </wp:positionH>
            <wp:positionV relativeFrom="paragraph">
              <wp:posOffset>340636</wp:posOffset>
            </wp:positionV>
            <wp:extent cx="5210902" cy="1743318"/>
            <wp:effectExtent l="0" t="0" r="8890" b="9525"/>
            <wp:wrapSquare wrapText="bothSides"/>
            <wp:docPr id="188040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01779" name=""/>
                    <pic:cNvPicPr/>
                  </pic:nvPicPr>
                  <pic:blipFill>
                    <a:blip r:embed="rId26">
                      <a:extLst>
                        <a:ext uri="{28A0092B-C50C-407E-A947-70E740481C1C}">
                          <a14:useLocalDpi xmlns:a14="http://schemas.microsoft.com/office/drawing/2010/main" val="0"/>
                        </a:ext>
                      </a:extLst>
                    </a:blip>
                    <a:stretch>
                      <a:fillRect/>
                    </a:stretch>
                  </pic:blipFill>
                  <pic:spPr>
                    <a:xfrm>
                      <a:off x="0" y="0"/>
                      <a:ext cx="5210902" cy="1743318"/>
                    </a:xfrm>
                    <a:prstGeom prst="rect">
                      <a:avLst/>
                    </a:prstGeom>
                  </pic:spPr>
                </pic:pic>
              </a:graphicData>
            </a:graphic>
          </wp:anchor>
        </w:drawing>
      </w:r>
    </w:p>
    <w:p w14:paraId="44ABA572"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6A70E813" w14:textId="77777777" w:rsidTr="006B3309">
        <w:trPr>
          <w:trHeight w:val="735"/>
        </w:trPr>
        <w:tc>
          <w:tcPr>
            <w:tcW w:w="2684" w:type="dxa"/>
            <w:shd w:val="clear" w:color="auto" w:fill="auto"/>
            <w:tcMar>
              <w:top w:w="100" w:type="dxa"/>
              <w:left w:w="100" w:type="dxa"/>
              <w:bottom w:w="100" w:type="dxa"/>
              <w:right w:w="100" w:type="dxa"/>
            </w:tcMar>
            <w:vAlign w:val="center"/>
          </w:tcPr>
          <w:p w14:paraId="07F6D59E" w14:textId="77777777" w:rsidR="001333FA" w:rsidRPr="007822A8" w:rsidRDefault="001333FA" w:rsidP="006B3309">
            <w:pPr>
              <w:pStyle w:val="Nidungvnbn"/>
              <w:jc w:val="center"/>
            </w:pPr>
            <w:r w:rsidRPr="007822A8">
              <w:t xml:space="preserve">Use Case Name </w:t>
            </w:r>
          </w:p>
          <w:p w14:paraId="236DC1A7"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44AAE06F" w14:textId="77777777" w:rsidR="001333FA" w:rsidRPr="007822A8" w:rsidRDefault="001333FA" w:rsidP="006B3309">
            <w:pPr>
              <w:pStyle w:val="Nidungvnbn"/>
              <w:jc w:val="center"/>
            </w:pPr>
            <w:r w:rsidRPr="007822A8">
              <w:t>Tìm kiếm thông tin bài kiểm tra</w:t>
            </w:r>
          </w:p>
        </w:tc>
      </w:tr>
      <w:tr w:rsidR="007822A8" w:rsidRPr="007822A8" w14:paraId="1732B6A9" w14:textId="77777777" w:rsidTr="006B3309">
        <w:trPr>
          <w:trHeight w:val="440"/>
        </w:trPr>
        <w:tc>
          <w:tcPr>
            <w:tcW w:w="2684" w:type="dxa"/>
            <w:shd w:val="clear" w:color="auto" w:fill="auto"/>
            <w:tcMar>
              <w:top w:w="100" w:type="dxa"/>
              <w:left w:w="100" w:type="dxa"/>
              <w:bottom w:w="100" w:type="dxa"/>
              <w:right w:w="100" w:type="dxa"/>
            </w:tcMar>
            <w:vAlign w:val="center"/>
          </w:tcPr>
          <w:p w14:paraId="0884145F" w14:textId="77777777" w:rsidR="001333FA" w:rsidRPr="007822A8" w:rsidRDefault="001333FA" w:rsidP="006B3309">
            <w:pPr>
              <w:pStyle w:val="Nidungvnbn"/>
              <w:jc w:val="center"/>
            </w:pPr>
            <w:r w:rsidRPr="007822A8">
              <w:t xml:space="preserve">Scenario </w:t>
            </w:r>
          </w:p>
          <w:p w14:paraId="4E0E3077"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116628AA" w14:textId="77777777" w:rsidR="001333FA" w:rsidRPr="007822A8" w:rsidRDefault="001333FA" w:rsidP="006B3309">
            <w:pPr>
              <w:pStyle w:val="Nidungvnbn"/>
              <w:jc w:val="center"/>
            </w:pPr>
            <w:r w:rsidRPr="007822A8">
              <w:t>Tìm kiếm thông tin bài kiểm tra</w:t>
            </w:r>
          </w:p>
        </w:tc>
      </w:tr>
      <w:tr w:rsidR="007822A8" w:rsidRPr="007822A8" w14:paraId="5B1564B1" w14:textId="77777777" w:rsidTr="006B3309">
        <w:trPr>
          <w:trHeight w:val="440"/>
        </w:trPr>
        <w:tc>
          <w:tcPr>
            <w:tcW w:w="2684" w:type="dxa"/>
            <w:shd w:val="clear" w:color="auto" w:fill="auto"/>
            <w:tcMar>
              <w:top w:w="100" w:type="dxa"/>
              <w:left w:w="100" w:type="dxa"/>
              <w:bottom w:w="100" w:type="dxa"/>
              <w:right w:w="100" w:type="dxa"/>
            </w:tcMar>
            <w:vAlign w:val="center"/>
          </w:tcPr>
          <w:p w14:paraId="0F962E04" w14:textId="77777777" w:rsidR="001333FA" w:rsidRPr="007822A8" w:rsidRDefault="001333FA" w:rsidP="006B3309">
            <w:pPr>
              <w:pStyle w:val="Nidungvnbn"/>
              <w:jc w:val="center"/>
            </w:pPr>
            <w:r w:rsidRPr="007822A8">
              <w:t xml:space="preserve">Triggering event </w:t>
            </w:r>
          </w:p>
          <w:p w14:paraId="0F7000E9"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56DF99A0" w14:textId="77777777" w:rsidR="001333FA" w:rsidRPr="007822A8" w:rsidRDefault="001333FA" w:rsidP="006B3309">
            <w:pPr>
              <w:pStyle w:val="Nidungvnbn"/>
              <w:jc w:val="center"/>
            </w:pPr>
            <w:r w:rsidRPr="007822A8">
              <w:rPr>
                <w:sz w:val="28"/>
                <w:szCs w:val="28"/>
              </w:rPr>
              <w:t>Actor chọn chức năng tìm kiếm</w:t>
            </w:r>
            <w:r w:rsidRPr="007822A8">
              <w:t xml:space="preserve"> thông tin bài kiểm tra</w:t>
            </w:r>
            <w:r w:rsidRPr="007822A8">
              <w:rPr>
                <w:sz w:val="28"/>
                <w:szCs w:val="28"/>
              </w:rPr>
              <w:t>.</w:t>
            </w:r>
          </w:p>
        </w:tc>
      </w:tr>
      <w:tr w:rsidR="007822A8" w:rsidRPr="007822A8" w14:paraId="629A6D51" w14:textId="77777777" w:rsidTr="006B3309">
        <w:trPr>
          <w:trHeight w:val="440"/>
        </w:trPr>
        <w:tc>
          <w:tcPr>
            <w:tcW w:w="2684" w:type="dxa"/>
            <w:shd w:val="clear" w:color="auto" w:fill="auto"/>
            <w:tcMar>
              <w:top w:w="100" w:type="dxa"/>
              <w:left w:w="100" w:type="dxa"/>
              <w:bottom w:w="100" w:type="dxa"/>
              <w:right w:w="100" w:type="dxa"/>
            </w:tcMar>
            <w:vAlign w:val="center"/>
          </w:tcPr>
          <w:p w14:paraId="5EC4C4C6" w14:textId="77777777" w:rsidR="001333FA" w:rsidRPr="007822A8" w:rsidRDefault="001333FA" w:rsidP="006B3309">
            <w:pPr>
              <w:pStyle w:val="Nidungvnbn"/>
              <w:jc w:val="center"/>
            </w:pPr>
            <w:r w:rsidRPr="007822A8">
              <w:t xml:space="preserve">Brief description </w:t>
            </w:r>
          </w:p>
          <w:p w14:paraId="3DBDBE0A"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333064DE" w14:textId="77777777" w:rsidR="001333FA" w:rsidRPr="007822A8" w:rsidRDefault="001333FA" w:rsidP="006B3309">
            <w:pPr>
              <w:pStyle w:val="Nidungvnbn"/>
              <w:jc w:val="center"/>
            </w:pPr>
            <w:r w:rsidRPr="007822A8">
              <w:t>Actor chọn chức năng này để tìm kiếm thông tin trên hệ thống.</w:t>
            </w:r>
          </w:p>
        </w:tc>
      </w:tr>
      <w:tr w:rsidR="007822A8" w:rsidRPr="007822A8" w14:paraId="4142055D" w14:textId="77777777" w:rsidTr="006B3309">
        <w:trPr>
          <w:trHeight w:val="440"/>
        </w:trPr>
        <w:tc>
          <w:tcPr>
            <w:tcW w:w="2684" w:type="dxa"/>
            <w:shd w:val="clear" w:color="auto" w:fill="auto"/>
            <w:tcMar>
              <w:top w:w="100" w:type="dxa"/>
              <w:left w:w="100" w:type="dxa"/>
              <w:bottom w:w="100" w:type="dxa"/>
              <w:right w:w="100" w:type="dxa"/>
            </w:tcMar>
            <w:vAlign w:val="center"/>
          </w:tcPr>
          <w:p w14:paraId="5960A001" w14:textId="77777777" w:rsidR="001333FA" w:rsidRPr="007822A8" w:rsidRDefault="001333FA" w:rsidP="006B3309">
            <w:pPr>
              <w:pStyle w:val="Nidungvnbn"/>
              <w:jc w:val="center"/>
            </w:pPr>
            <w:r w:rsidRPr="007822A8">
              <w:t xml:space="preserve">Actors </w:t>
            </w:r>
          </w:p>
          <w:p w14:paraId="6AE72F8F"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4218820D" w14:textId="77777777" w:rsidR="001333FA" w:rsidRPr="007822A8" w:rsidRDefault="001333FA" w:rsidP="006B3309">
            <w:pPr>
              <w:pStyle w:val="Nidungvnbn"/>
              <w:jc w:val="center"/>
            </w:pPr>
            <w:r w:rsidRPr="007822A8">
              <w:t>Quản trị viên, sinh viên</w:t>
            </w:r>
          </w:p>
        </w:tc>
      </w:tr>
      <w:tr w:rsidR="007822A8" w:rsidRPr="007822A8" w14:paraId="27D2245C" w14:textId="77777777" w:rsidTr="006B3309">
        <w:trPr>
          <w:trHeight w:val="440"/>
        </w:trPr>
        <w:tc>
          <w:tcPr>
            <w:tcW w:w="2684" w:type="dxa"/>
            <w:shd w:val="clear" w:color="auto" w:fill="auto"/>
            <w:tcMar>
              <w:top w:w="100" w:type="dxa"/>
              <w:left w:w="100" w:type="dxa"/>
              <w:bottom w:w="100" w:type="dxa"/>
              <w:right w:w="100" w:type="dxa"/>
            </w:tcMar>
            <w:vAlign w:val="center"/>
          </w:tcPr>
          <w:p w14:paraId="1CD4960E" w14:textId="77777777" w:rsidR="001333FA" w:rsidRPr="007822A8" w:rsidRDefault="001333FA" w:rsidP="006B3309">
            <w:pPr>
              <w:pStyle w:val="Nidungvnbn"/>
              <w:jc w:val="center"/>
            </w:pPr>
            <w:r w:rsidRPr="007822A8">
              <w:t xml:space="preserve">Stakeholder </w:t>
            </w:r>
          </w:p>
          <w:p w14:paraId="228D65B0"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2582D92C"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3B665873" w14:textId="77777777" w:rsidTr="006B3309">
        <w:trPr>
          <w:trHeight w:val="440"/>
        </w:trPr>
        <w:tc>
          <w:tcPr>
            <w:tcW w:w="2684" w:type="dxa"/>
            <w:shd w:val="clear" w:color="auto" w:fill="auto"/>
            <w:tcMar>
              <w:top w:w="100" w:type="dxa"/>
              <w:left w:w="100" w:type="dxa"/>
              <w:bottom w:w="100" w:type="dxa"/>
              <w:right w:w="100" w:type="dxa"/>
            </w:tcMar>
            <w:vAlign w:val="center"/>
          </w:tcPr>
          <w:p w14:paraId="43C999D0"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281EA9D7" w14:textId="77777777" w:rsidR="001333FA" w:rsidRPr="007822A8" w:rsidRDefault="001333FA" w:rsidP="006B3309">
            <w:pPr>
              <w:pStyle w:val="Nidungvnbn"/>
              <w:jc w:val="center"/>
            </w:pPr>
            <w:r w:rsidRPr="007822A8">
              <w:t>Đăng nhập vào hệ thống thành công</w:t>
            </w:r>
          </w:p>
        </w:tc>
      </w:tr>
      <w:tr w:rsidR="007822A8" w:rsidRPr="007822A8" w14:paraId="56606116" w14:textId="77777777" w:rsidTr="006B3309">
        <w:trPr>
          <w:trHeight w:val="440"/>
        </w:trPr>
        <w:tc>
          <w:tcPr>
            <w:tcW w:w="2684" w:type="dxa"/>
            <w:shd w:val="clear" w:color="auto" w:fill="auto"/>
            <w:tcMar>
              <w:top w:w="100" w:type="dxa"/>
              <w:left w:w="100" w:type="dxa"/>
              <w:bottom w:w="100" w:type="dxa"/>
              <w:right w:w="100" w:type="dxa"/>
            </w:tcMar>
            <w:vAlign w:val="center"/>
          </w:tcPr>
          <w:p w14:paraId="605C0838" w14:textId="77777777" w:rsidR="001333FA" w:rsidRPr="007822A8" w:rsidRDefault="001333FA" w:rsidP="006B3309">
            <w:pPr>
              <w:pStyle w:val="Nidungvnbn"/>
              <w:jc w:val="center"/>
            </w:pPr>
            <w:r w:rsidRPr="007822A8">
              <w:t xml:space="preserve">Postcondition </w:t>
            </w:r>
          </w:p>
          <w:p w14:paraId="45B44162"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2F3D1BCD" w14:textId="77777777" w:rsidR="001333FA" w:rsidRPr="007822A8" w:rsidRDefault="001333FA" w:rsidP="006B3309">
            <w:pPr>
              <w:pStyle w:val="Nidungvnbn"/>
              <w:jc w:val="center"/>
            </w:pPr>
            <w:r w:rsidRPr="007822A8">
              <w:t>Tìm kiếm thông tin bài kiểm tra thành công</w:t>
            </w:r>
          </w:p>
        </w:tc>
      </w:tr>
      <w:tr w:rsidR="007822A8" w:rsidRPr="007822A8" w14:paraId="373A0359"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4A796C1F" w14:textId="77777777" w:rsidR="001333FA" w:rsidRPr="007822A8" w:rsidRDefault="001333FA" w:rsidP="006B3309">
            <w:pPr>
              <w:pStyle w:val="Nidungvnbn"/>
              <w:jc w:val="center"/>
            </w:pPr>
            <w:r w:rsidRPr="007822A8">
              <w:t xml:space="preserve">Flow of activities </w:t>
            </w:r>
          </w:p>
          <w:p w14:paraId="2F35C704"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3D20B18E"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2A486AE8" w14:textId="77777777" w:rsidR="001333FA" w:rsidRPr="007822A8" w:rsidRDefault="001333FA" w:rsidP="006B3309">
            <w:pPr>
              <w:pStyle w:val="Nidungvnbn"/>
              <w:jc w:val="center"/>
            </w:pPr>
            <w:r w:rsidRPr="007822A8">
              <w:t>System</w:t>
            </w:r>
          </w:p>
        </w:tc>
      </w:tr>
      <w:tr w:rsidR="007822A8" w:rsidRPr="007822A8" w14:paraId="6F517FA7" w14:textId="77777777" w:rsidTr="006B3309">
        <w:trPr>
          <w:trHeight w:val="1788"/>
        </w:trPr>
        <w:tc>
          <w:tcPr>
            <w:tcW w:w="2684" w:type="dxa"/>
            <w:vMerge/>
            <w:shd w:val="clear" w:color="auto" w:fill="auto"/>
            <w:tcMar>
              <w:top w:w="100" w:type="dxa"/>
              <w:left w:w="100" w:type="dxa"/>
              <w:bottom w:w="100" w:type="dxa"/>
              <w:right w:w="100" w:type="dxa"/>
            </w:tcMar>
            <w:vAlign w:val="center"/>
          </w:tcPr>
          <w:p w14:paraId="479F4898"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44B0D233" w14:textId="77777777" w:rsidR="001333FA" w:rsidRPr="007822A8" w:rsidRDefault="001333FA" w:rsidP="006B3309">
            <w:pPr>
              <w:pStyle w:val="Nidungvnbn"/>
              <w:jc w:val="center"/>
            </w:pPr>
          </w:p>
          <w:p w14:paraId="4E7CC658" w14:textId="77777777" w:rsidR="001333FA" w:rsidRPr="007822A8" w:rsidRDefault="001333FA" w:rsidP="006B3309">
            <w:pPr>
              <w:pStyle w:val="Nidungvnbn"/>
              <w:jc w:val="center"/>
            </w:pPr>
            <w:r w:rsidRPr="007822A8">
              <w:t>1. Chọn chức năng “tìm kiếm thông tin bài kiểm tra”.</w:t>
            </w:r>
          </w:p>
          <w:p w14:paraId="23D1F350" w14:textId="77777777" w:rsidR="001333FA" w:rsidRPr="007822A8" w:rsidRDefault="001333FA" w:rsidP="006B3309">
            <w:pPr>
              <w:pStyle w:val="Nidungvnbn"/>
              <w:jc w:val="center"/>
            </w:pPr>
            <w:r w:rsidRPr="007822A8">
              <w:t xml:space="preserve">   2.  Nhập thông tin cần tìm kiếm và nhấn ok</w:t>
            </w:r>
          </w:p>
          <w:p w14:paraId="487019A1" w14:textId="77777777" w:rsidR="001333FA" w:rsidRPr="007822A8" w:rsidRDefault="001333FA" w:rsidP="006B3309">
            <w:pPr>
              <w:pStyle w:val="Nidungvnbn"/>
              <w:jc w:val="center"/>
            </w:pPr>
          </w:p>
          <w:p w14:paraId="0F941FF7" w14:textId="77777777" w:rsidR="001333FA" w:rsidRPr="007822A8" w:rsidRDefault="001333FA" w:rsidP="006B3309">
            <w:pPr>
              <w:pStyle w:val="Nidungvnbn"/>
              <w:jc w:val="center"/>
            </w:pPr>
          </w:p>
          <w:p w14:paraId="409AFE7A" w14:textId="77777777" w:rsidR="001333FA" w:rsidRPr="007822A8" w:rsidRDefault="001333FA" w:rsidP="006B3309">
            <w:pPr>
              <w:pStyle w:val="Nidungvnbn"/>
              <w:jc w:val="center"/>
            </w:pPr>
          </w:p>
          <w:p w14:paraId="15216D8F" w14:textId="77777777" w:rsidR="001333FA" w:rsidRPr="007822A8" w:rsidRDefault="001333FA" w:rsidP="006B3309">
            <w:pPr>
              <w:pStyle w:val="Nidungvnbn"/>
              <w:jc w:val="center"/>
            </w:pPr>
          </w:p>
          <w:p w14:paraId="3E74B541" w14:textId="77777777" w:rsidR="001333FA" w:rsidRPr="007822A8" w:rsidRDefault="001333FA" w:rsidP="006B3309">
            <w:pPr>
              <w:pStyle w:val="Nidungvnbn"/>
            </w:pPr>
          </w:p>
          <w:p w14:paraId="1E5A6232" w14:textId="77777777" w:rsidR="001333FA" w:rsidRPr="007822A8" w:rsidRDefault="001333FA" w:rsidP="006B3309">
            <w:pPr>
              <w:pStyle w:val="Nidungvnbn"/>
            </w:pPr>
          </w:p>
        </w:tc>
        <w:tc>
          <w:tcPr>
            <w:tcW w:w="3188" w:type="dxa"/>
            <w:shd w:val="clear" w:color="auto" w:fill="auto"/>
            <w:tcMar>
              <w:top w:w="100" w:type="dxa"/>
              <w:left w:w="100" w:type="dxa"/>
              <w:bottom w:w="100" w:type="dxa"/>
              <w:right w:w="100" w:type="dxa"/>
            </w:tcMar>
            <w:vAlign w:val="center"/>
          </w:tcPr>
          <w:p w14:paraId="0C75DB01" w14:textId="77777777" w:rsidR="001333FA" w:rsidRPr="007822A8" w:rsidRDefault="001333FA" w:rsidP="001333FA">
            <w:pPr>
              <w:pStyle w:val="Nidungvnbn"/>
              <w:numPr>
                <w:ilvl w:val="0"/>
                <w:numId w:val="20"/>
              </w:numPr>
              <w:jc w:val="left"/>
            </w:pPr>
            <w:r w:rsidRPr="007822A8">
              <w:t>Hệ thống hiển thị form thông tin.</w:t>
            </w:r>
          </w:p>
          <w:p w14:paraId="205F69BE" w14:textId="77777777" w:rsidR="001333FA" w:rsidRPr="007822A8" w:rsidRDefault="001333FA" w:rsidP="006B3309">
            <w:pPr>
              <w:pStyle w:val="Nidungvnbn"/>
              <w:ind w:left="390"/>
            </w:pPr>
          </w:p>
          <w:p w14:paraId="0768503B" w14:textId="77777777" w:rsidR="001333FA" w:rsidRPr="007822A8" w:rsidRDefault="001333FA" w:rsidP="006B3309">
            <w:pPr>
              <w:pStyle w:val="Nidungvnbn"/>
              <w:ind w:left="390"/>
            </w:pPr>
          </w:p>
          <w:p w14:paraId="47DA8F5F" w14:textId="77777777" w:rsidR="001333FA" w:rsidRPr="007822A8" w:rsidRDefault="001333FA" w:rsidP="006B3309">
            <w:pPr>
              <w:pStyle w:val="Nidungvnbn"/>
              <w:jc w:val="center"/>
            </w:pPr>
            <w:r w:rsidRPr="007822A8">
              <w:t>2.1 Hệ thống gửi request thông tin cần tìm kiếm lên cơ sở dữ liệu.</w:t>
            </w:r>
          </w:p>
          <w:p w14:paraId="26BB023C" w14:textId="77777777" w:rsidR="001333FA" w:rsidRPr="007822A8" w:rsidRDefault="001333FA" w:rsidP="006B3309">
            <w:pPr>
              <w:pStyle w:val="Nidungvnbn"/>
              <w:jc w:val="center"/>
            </w:pPr>
            <w:r w:rsidRPr="007822A8">
              <w:t xml:space="preserve">2.2 Hệ thống hiện thị thông tin đã tìm kiếm trên form </w:t>
            </w:r>
          </w:p>
        </w:tc>
      </w:tr>
      <w:tr w:rsidR="007822A8" w:rsidRPr="007822A8" w14:paraId="4727B525" w14:textId="77777777" w:rsidTr="006B3309">
        <w:trPr>
          <w:trHeight w:val="440"/>
        </w:trPr>
        <w:tc>
          <w:tcPr>
            <w:tcW w:w="2684" w:type="dxa"/>
            <w:shd w:val="clear" w:color="auto" w:fill="auto"/>
            <w:tcMar>
              <w:top w:w="100" w:type="dxa"/>
              <w:left w:w="100" w:type="dxa"/>
              <w:bottom w:w="100" w:type="dxa"/>
              <w:right w:w="100" w:type="dxa"/>
            </w:tcMar>
            <w:vAlign w:val="center"/>
          </w:tcPr>
          <w:p w14:paraId="249B0AED" w14:textId="77777777" w:rsidR="001333FA" w:rsidRPr="007822A8" w:rsidRDefault="001333FA" w:rsidP="006B3309">
            <w:pPr>
              <w:pStyle w:val="Nidungvnbn"/>
              <w:jc w:val="center"/>
            </w:pPr>
            <w:r w:rsidRPr="007822A8">
              <w:t xml:space="preserve">Exception condition </w:t>
            </w:r>
          </w:p>
          <w:p w14:paraId="6AFEF73E"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525FFADC" w14:textId="77777777" w:rsidR="001333FA" w:rsidRPr="007822A8" w:rsidRDefault="001333FA" w:rsidP="006B3309">
            <w:pPr>
              <w:pStyle w:val="Nidungvnbn"/>
              <w:jc w:val="center"/>
            </w:pPr>
            <w:r w:rsidRPr="007822A8">
              <w:t>Không có dữ liệu cần tìm</w:t>
            </w:r>
          </w:p>
        </w:tc>
      </w:tr>
    </w:tbl>
    <w:p w14:paraId="595D2382" w14:textId="77777777" w:rsidR="001333FA" w:rsidRPr="007822A8" w:rsidRDefault="001333FA" w:rsidP="001333FA">
      <w:pPr>
        <w:pStyle w:val="Nidungvnbn"/>
      </w:pPr>
    </w:p>
    <w:p w14:paraId="65280E9C" w14:textId="77777777" w:rsidR="001333FA" w:rsidRPr="007822A8" w:rsidRDefault="001333FA" w:rsidP="001333FA">
      <w:pPr>
        <w:pStyle w:val="Nidungvnbn"/>
        <w:jc w:val="center"/>
        <w:rPr>
          <w:sz w:val="22"/>
          <w:szCs w:val="22"/>
        </w:rPr>
      </w:pPr>
      <w:bookmarkStart w:id="38" w:name="_Toc134972864"/>
      <w:r w:rsidRPr="007822A8">
        <w:rPr>
          <w:sz w:val="22"/>
          <w:szCs w:val="22"/>
        </w:rPr>
        <w:t>Bảng 6.11. Bảng đặc tả Usecase tìm kiếm thông tin bài kiểm tra</w:t>
      </w:r>
      <w:bookmarkEnd w:id="38"/>
    </w:p>
    <w:p w14:paraId="4CC57573" w14:textId="77777777" w:rsidR="001333FA" w:rsidRPr="007822A8" w:rsidRDefault="001333FA" w:rsidP="001333FA">
      <w:pPr>
        <w:spacing w:after="160" w:line="259" w:lineRule="auto"/>
      </w:pPr>
      <w:r w:rsidRPr="007822A8">
        <w:br w:type="page"/>
      </w:r>
    </w:p>
    <w:p w14:paraId="4E37A381" w14:textId="77777777" w:rsidR="001333FA" w:rsidRPr="007822A8" w:rsidRDefault="001333FA" w:rsidP="001333FA">
      <w:pPr>
        <w:ind w:left="360"/>
      </w:pPr>
    </w:p>
    <w:p w14:paraId="478866D3" w14:textId="77777777" w:rsidR="001333FA" w:rsidRPr="001C23FD" w:rsidRDefault="001333FA" w:rsidP="001333FA">
      <w:pPr>
        <w:pStyle w:val="u4"/>
        <w:rPr>
          <w:rFonts w:ascii="Times New Roman" w:hAnsi="Times New Roman" w:cs="Times New Roman"/>
          <w:i w:val="0"/>
          <w:iCs w:val="0"/>
          <w:color w:val="auto"/>
          <w:sz w:val="26"/>
          <w:szCs w:val="26"/>
        </w:rPr>
      </w:pPr>
      <w:r w:rsidRPr="007822A8">
        <w:rPr>
          <w:rFonts w:ascii="Times New Roman" w:hAnsi="Times New Roman" w:cs="Times New Roman"/>
          <w:i w:val="0"/>
          <w:iCs w:val="0"/>
          <w:color w:val="auto"/>
        </w:rPr>
        <w:t xml:space="preserve">6.12 </w:t>
      </w:r>
      <w:r w:rsidRPr="001C23FD">
        <w:rPr>
          <w:rFonts w:ascii="Times New Roman" w:hAnsi="Times New Roman" w:cs="Times New Roman"/>
          <w:i w:val="0"/>
          <w:iCs w:val="0"/>
          <w:color w:val="auto"/>
          <w:sz w:val="26"/>
          <w:szCs w:val="26"/>
        </w:rPr>
        <w:t>Usecase xem điểm bài kiểm tra</w:t>
      </w:r>
    </w:p>
    <w:p w14:paraId="56DD9A1F" w14:textId="77777777" w:rsidR="001333FA" w:rsidRPr="007822A8" w:rsidRDefault="001333FA" w:rsidP="001333FA">
      <w:pPr>
        <w:pStyle w:val="oancuaDanhsach"/>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2336" behindDoc="0" locked="0" layoutInCell="1" allowOverlap="1" wp14:anchorId="03FFC5E5" wp14:editId="06578B42">
            <wp:simplePos x="0" y="0"/>
            <wp:positionH relativeFrom="margin">
              <wp:align>center</wp:align>
            </wp:positionH>
            <wp:positionV relativeFrom="paragraph">
              <wp:posOffset>251901</wp:posOffset>
            </wp:positionV>
            <wp:extent cx="5468113" cy="2019582"/>
            <wp:effectExtent l="0" t="0" r="0" b="0"/>
            <wp:wrapSquare wrapText="bothSides"/>
            <wp:docPr id="180550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0238" name=""/>
                    <pic:cNvPicPr/>
                  </pic:nvPicPr>
                  <pic:blipFill>
                    <a:blip r:embed="rId27">
                      <a:extLst>
                        <a:ext uri="{28A0092B-C50C-407E-A947-70E740481C1C}">
                          <a14:useLocalDpi xmlns:a14="http://schemas.microsoft.com/office/drawing/2010/main" val="0"/>
                        </a:ext>
                      </a:extLst>
                    </a:blip>
                    <a:stretch>
                      <a:fillRect/>
                    </a:stretch>
                  </pic:blipFill>
                  <pic:spPr>
                    <a:xfrm>
                      <a:off x="0" y="0"/>
                      <a:ext cx="5468113" cy="2019582"/>
                    </a:xfrm>
                    <a:prstGeom prst="rect">
                      <a:avLst/>
                    </a:prstGeom>
                  </pic:spPr>
                </pic:pic>
              </a:graphicData>
            </a:graphic>
          </wp:anchor>
        </w:drawing>
      </w:r>
    </w:p>
    <w:p w14:paraId="0E6E7F91"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77827923" w14:textId="77777777" w:rsidTr="006B3309">
        <w:trPr>
          <w:trHeight w:val="735"/>
        </w:trPr>
        <w:tc>
          <w:tcPr>
            <w:tcW w:w="2684" w:type="dxa"/>
            <w:shd w:val="clear" w:color="auto" w:fill="auto"/>
            <w:tcMar>
              <w:top w:w="100" w:type="dxa"/>
              <w:left w:w="100" w:type="dxa"/>
              <w:bottom w:w="100" w:type="dxa"/>
              <w:right w:w="100" w:type="dxa"/>
            </w:tcMar>
            <w:vAlign w:val="center"/>
          </w:tcPr>
          <w:p w14:paraId="40208B28" w14:textId="77777777" w:rsidR="001333FA" w:rsidRPr="007822A8" w:rsidRDefault="001333FA" w:rsidP="006B3309">
            <w:pPr>
              <w:pStyle w:val="Nidungvnbn"/>
              <w:jc w:val="center"/>
            </w:pPr>
            <w:r w:rsidRPr="007822A8">
              <w:t xml:space="preserve">Use Case Name </w:t>
            </w:r>
          </w:p>
          <w:p w14:paraId="3B876130"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53A8383E" w14:textId="77777777" w:rsidR="001333FA" w:rsidRPr="007822A8" w:rsidRDefault="001333FA" w:rsidP="006B3309">
            <w:pPr>
              <w:pStyle w:val="Nidungvnbn"/>
              <w:jc w:val="center"/>
            </w:pPr>
            <w:r w:rsidRPr="007822A8">
              <w:t>Xem điểm bài kiểm tra</w:t>
            </w:r>
          </w:p>
        </w:tc>
      </w:tr>
      <w:tr w:rsidR="007822A8" w:rsidRPr="007822A8" w14:paraId="75477EA5" w14:textId="77777777" w:rsidTr="006B3309">
        <w:trPr>
          <w:trHeight w:val="440"/>
        </w:trPr>
        <w:tc>
          <w:tcPr>
            <w:tcW w:w="2684" w:type="dxa"/>
            <w:shd w:val="clear" w:color="auto" w:fill="auto"/>
            <w:tcMar>
              <w:top w:w="100" w:type="dxa"/>
              <w:left w:w="100" w:type="dxa"/>
              <w:bottom w:w="100" w:type="dxa"/>
              <w:right w:w="100" w:type="dxa"/>
            </w:tcMar>
            <w:vAlign w:val="center"/>
          </w:tcPr>
          <w:p w14:paraId="636E3304" w14:textId="77777777" w:rsidR="001333FA" w:rsidRPr="007822A8" w:rsidRDefault="001333FA" w:rsidP="006B3309">
            <w:pPr>
              <w:pStyle w:val="Nidungvnbn"/>
              <w:jc w:val="center"/>
            </w:pPr>
            <w:r w:rsidRPr="007822A8">
              <w:t xml:space="preserve">Scenario </w:t>
            </w:r>
          </w:p>
          <w:p w14:paraId="15A811AC"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6BBAB891" w14:textId="77777777" w:rsidR="001333FA" w:rsidRPr="007822A8" w:rsidRDefault="001333FA" w:rsidP="006B3309">
            <w:pPr>
              <w:pStyle w:val="Nidungvnbn"/>
              <w:jc w:val="center"/>
            </w:pPr>
            <w:r w:rsidRPr="007822A8">
              <w:t>Xem điểm bài kiểm tra</w:t>
            </w:r>
          </w:p>
        </w:tc>
      </w:tr>
      <w:tr w:rsidR="007822A8" w:rsidRPr="007822A8" w14:paraId="046B53DC" w14:textId="77777777" w:rsidTr="006B3309">
        <w:trPr>
          <w:trHeight w:val="440"/>
        </w:trPr>
        <w:tc>
          <w:tcPr>
            <w:tcW w:w="2684" w:type="dxa"/>
            <w:shd w:val="clear" w:color="auto" w:fill="auto"/>
            <w:tcMar>
              <w:top w:w="100" w:type="dxa"/>
              <w:left w:w="100" w:type="dxa"/>
              <w:bottom w:w="100" w:type="dxa"/>
              <w:right w:w="100" w:type="dxa"/>
            </w:tcMar>
            <w:vAlign w:val="center"/>
          </w:tcPr>
          <w:p w14:paraId="52D27667" w14:textId="77777777" w:rsidR="001333FA" w:rsidRPr="007822A8" w:rsidRDefault="001333FA" w:rsidP="006B3309">
            <w:pPr>
              <w:pStyle w:val="Nidungvnbn"/>
              <w:jc w:val="center"/>
            </w:pPr>
            <w:r w:rsidRPr="007822A8">
              <w:t xml:space="preserve">Triggering event </w:t>
            </w:r>
          </w:p>
          <w:p w14:paraId="6F152DFF"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1A929503" w14:textId="77777777" w:rsidR="001333FA" w:rsidRPr="007822A8" w:rsidRDefault="001333FA" w:rsidP="006B3309">
            <w:pPr>
              <w:pStyle w:val="Nidungvnbn"/>
              <w:jc w:val="center"/>
            </w:pPr>
            <w:r w:rsidRPr="007822A8">
              <w:rPr>
                <w:sz w:val="28"/>
                <w:szCs w:val="28"/>
              </w:rPr>
              <w:t xml:space="preserve">Actor chọn chức năng </w:t>
            </w:r>
            <w:r w:rsidRPr="007822A8">
              <w:t>xem điểm bài kiểm tra</w:t>
            </w:r>
          </w:p>
        </w:tc>
      </w:tr>
      <w:tr w:rsidR="007822A8" w:rsidRPr="007822A8" w14:paraId="775F0B97" w14:textId="77777777" w:rsidTr="006B3309">
        <w:trPr>
          <w:trHeight w:val="440"/>
        </w:trPr>
        <w:tc>
          <w:tcPr>
            <w:tcW w:w="2684" w:type="dxa"/>
            <w:shd w:val="clear" w:color="auto" w:fill="auto"/>
            <w:tcMar>
              <w:top w:w="100" w:type="dxa"/>
              <w:left w:w="100" w:type="dxa"/>
              <w:bottom w:w="100" w:type="dxa"/>
              <w:right w:w="100" w:type="dxa"/>
            </w:tcMar>
            <w:vAlign w:val="center"/>
          </w:tcPr>
          <w:p w14:paraId="247CC224" w14:textId="77777777" w:rsidR="001333FA" w:rsidRPr="007822A8" w:rsidRDefault="001333FA" w:rsidP="006B3309">
            <w:pPr>
              <w:pStyle w:val="Nidungvnbn"/>
              <w:jc w:val="center"/>
            </w:pPr>
            <w:r w:rsidRPr="007822A8">
              <w:t xml:space="preserve">Brief description </w:t>
            </w:r>
          </w:p>
          <w:p w14:paraId="6130A0CA"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21954AB0" w14:textId="77777777" w:rsidR="001333FA" w:rsidRPr="007822A8" w:rsidRDefault="001333FA" w:rsidP="006B3309">
            <w:pPr>
              <w:pStyle w:val="Nidungvnbn"/>
              <w:jc w:val="center"/>
            </w:pPr>
            <w:r w:rsidRPr="007822A8">
              <w:t>Actor chọn chức năng này để xem điểm bài kiểm tra trên hệ thống.</w:t>
            </w:r>
          </w:p>
        </w:tc>
      </w:tr>
      <w:tr w:rsidR="007822A8" w:rsidRPr="007822A8" w14:paraId="225E293E" w14:textId="77777777" w:rsidTr="006B3309">
        <w:trPr>
          <w:trHeight w:val="440"/>
        </w:trPr>
        <w:tc>
          <w:tcPr>
            <w:tcW w:w="2684" w:type="dxa"/>
            <w:shd w:val="clear" w:color="auto" w:fill="auto"/>
            <w:tcMar>
              <w:top w:w="100" w:type="dxa"/>
              <w:left w:w="100" w:type="dxa"/>
              <w:bottom w:w="100" w:type="dxa"/>
              <w:right w:w="100" w:type="dxa"/>
            </w:tcMar>
            <w:vAlign w:val="center"/>
          </w:tcPr>
          <w:p w14:paraId="144C8EE7" w14:textId="77777777" w:rsidR="001333FA" w:rsidRPr="007822A8" w:rsidRDefault="001333FA" w:rsidP="006B3309">
            <w:pPr>
              <w:pStyle w:val="Nidungvnbn"/>
              <w:jc w:val="center"/>
            </w:pPr>
            <w:r w:rsidRPr="007822A8">
              <w:t xml:space="preserve">Actors </w:t>
            </w:r>
          </w:p>
          <w:p w14:paraId="5812EEE3"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6963526E" w14:textId="77777777" w:rsidR="001333FA" w:rsidRPr="007822A8" w:rsidRDefault="001333FA" w:rsidP="006B3309">
            <w:pPr>
              <w:pStyle w:val="Nidungvnbn"/>
              <w:jc w:val="center"/>
            </w:pPr>
            <w:r w:rsidRPr="007822A8">
              <w:t>Quản trị viên</w:t>
            </w:r>
          </w:p>
        </w:tc>
      </w:tr>
      <w:tr w:rsidR="007822A8" w:rsidRPr="007822A8" w14:paraId="6941C08D" w14:textId="77777777" w:rsidTr="006B3309">
        <w:trPr>
          <w:trHeight w:val="440"/>
        </w:trPr>
        <w:tc>
          <w:tcPr>
            <w:tcW w:w="2684" w:type="dxa"/>
            <w:shd w:val="clear" w:color="auto" w:fill="auto"/>
            <w:tcMar>
              <w:top w:w="100" w:type="dxa"/>
              <w:left w:w="100" w:type="dxa"/>
              <w:bottom w:w="100" w:type="dxa"/>
              <w:right w:w="100" w:type="dxa"/>
            </w:tcMar>
            <w:vAlign w:val="center"/>
          </w:tcPr>
          <w:p w14:paraId="1160FCDA" w14:textId="77777777" w:rsidR="001333FA" w:rsidRPr="007822A8" w:rsidRDefault="001333FA" w:rsidP="006B3309">
            <w:pPr>
              <w:pStyle w:val="Nidungvnbn"/>
              <w:jc w:val="center"/>
            </w:pPr>
            <w:r w:rsidRPr="007822A8">
              <w:t xml:space="preserve">Stakeholder </w:t>
            </w:r>
          </w:p>
          <w:p w14:paraId="50D0FC0E"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7C627C26"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52F6926C" w14:textId="77777777" w:rsidTr="006B3309">
        <w:trPr>
          <w:trHeight w:val="440"/>
        </w:trPr>
        <w:tc>
          <w:tcPr>
            <w:tcW w:w="2684" w:type="dxa"/>
            <w:shd w:val="clear" w:color="auto" w:fill="auto"/>
            <w:tcMar>
              <w:top w:w="100" w:type="dxa"/>
              <w:left w:w="100" w:type="dxa"/>
              <w:bottom w:w="100" w:type="dxa"/>
              <w:right w:w="100" w:type="dxa"/>
            </w:tcMar>
            <w:vAlign w:val="center"/>
          </w:tcPr>
          <w:p w14:paraId="1A84E014"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76952698" w14:textId="77777777" w:rsidR="001333FA" w:rsidRPr="007822A8" w:rsidRDefault="001333FA" w:rsidP="006B3309">
            <w:pPr>
              <w:pStyle w:val="Nidungvnbn"/>
              <w:jc w:val="center"/>
            </w:pPr>
            <w:r w:rsidRPr="007822A8">
              <w:t>Đăng nhập vào hệ thống thành công</w:t>
            </w:r>
          </w:p>
        </w:tc>
      </w:tr>
      <w:tr w:rsidR="007822A8" w:rsidRPr="007822A8" w14:paraId="0F6D6951" w14:textId="77777777" w:rsidTr="006B3309">
        <w:trPr>
          <w:trHeight w:val="440"/>
        </w:trPr>
        <w:tc>
          <w:tcPr>
            <w:tcW w:w="2684" w:type="dxa"/>
            <w:shd w:val="clear" w:color="auto" w:fill="auto"/>
            <w:tcMar>
              <w:top w:w="100" w:type="dxa"/>
              <w:left w:w="100" w:type="dxa"/>
              <w:bottom w:w="100" w:type="dxa"/>
              <w:right w:w="100" w:type="dxa"/>
            </w:tcMar>
            <w:vAlign w:val="center"/>
          </w:tcPr>
          <w:p w14:paraId="585C2727" w14:textId="77777777" w:rsidR="001333FA" w:rsidRPr="007822A8" w:rsidRDefault="001333FA" w:rsidP="006B3309">
            <w:pPr>
              <w:pStyle w:val="Nidungvnbn"/>
              <w:jc w:val="center"/>
            </w:pPr>
            <w:r w:rsidRPr="007822A8">
              <w:t xml:space="preserve">Postcondition </w:t>
            </w:r>
          </w:p>
          <w:p w14:paraId="6256EEEA"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C18687D" w14:textId="77777777" w:rsidR="001333FA" w:rsidRPr="007822A8" w:rsidRDefault="001333FA" w:rsidP="006B3309">
            <w:pPr>
              <w:pStyle w:val="Nidungvnbn"/>
              <w:jc w:val="center"/>
            </w:pPr>
            <w:r w:rsidRPr="007822A8">
              <w:t>Xem điểm bài kiểm tra thành công</w:t>
            </w:r>
          </w:p>
        </w:tc>
      </w:tr>
      <w:tr w:rsidR="007822A8" w:rsidRPr="007822A8" w14:paraId="7C7330F9"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736DFD19" w14:textId="77777777" w:rsidR="001333FA" w:rsidRPr="007822A8" w:rsidRDefault="001333FA" w:rsidP="006B3309">
            <w:pPr>
              <w:pStyle w:val="Nidungvnbn"/>
              <w:jc w:val="center"/>
            </w:pPr>
            <w:r w:rsidRPr="007822A8">
              <w:t xml:space="preserve">Flow of activities </w:t>
            </w:r>
          </w:p>
          <w:p w14:paraId="5D939C85"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02E87EA6"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2C4F6219" w14:textId="77777777" w:rsidR="001333FA" w:rsidRPr="007822A8" w:rsidRDefault="001333FA" w:rsidP="006B3309">
            <w:pPr>
              <w:pStyle w:val="Nidungvnbn"/>
              <w:jc w:val="center"/>
            </w:pPr>
            <w:r w:rsidRPr="007822A8">
              <w:t>System</w:t>
            </w:r>
          </w:p>
        </w:tc>
      </w:tr>
      <w:tr w:rsidR="007822A8" w:rsidRPr="007822A8" w14:paraId="519B4B69" w14:textId="77777777" w:rsidTr="006B3309">
        <w:trPr>
          <w:trHeight w:val="1788"/>
        </w:trPr>
        <w:tc>
          <w:tcPr>
            <w:tcW w:w="2684" w:type="dxa"/>
            <w:vMerge/>
            <w:shd w:val="clear" w:color="auto" w:fill="auto"/>
            <w:tcMar>
              <w:top w:w="100" w:type="dxa"/>
              <w:left w:w="100" w:type="dxa"/>
              <w:bottom w:w="100" w:type="dxa"/>
              <w:right w:w="100" w:type="dxa"/>
            </w:tcMar>
            <w:vAlign w:val="center"/>
          </w:tcPr>
          <w:p w14:paraId="6A2AB3C5"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033F7B64" w14:textId="77777777" w:rsidR="001333FA" w:rsidRPr="007822A8" w:rsidRDefault="001333FA" w:rsidP="006B3309">
            <w:pPr>
              <w:pStyle w:val="Nidungvnbn"/>
              <w:jc w:val="center"/>
            </w:pPr>
            <w:r w:rsidRPr="007822A8">
              <w:t>1. Chọn chức năng “Xem điểm bài kiểm tra”.</w:t>
            </w:r>
          </w:p>
        </w:tc>
        <w:tc>
          <w:tcPr>
            <w:tcW w:w="3188" w:type="dxa"/>
            <w:shd w:val="clear" w:color="auto" w:fill="auto"/>
            <w:tcMar>
              <w:top w:w="100" w:type="dxa"/>
              <w:left w:w="100" w:type="dxa"/>
              <w:bottom w:w="100" w:type="dxa"/>
              <w:right w:w="100" w:type="dxa"/>
            </w:tcMar>
            <w:vAlign w:val="center"/>
          </w:tcPr>
          <w:p w14:paraId="356D513E" w14:textId="77777777" w:rsidR="001333FA" w:rsidRPr="007822A8" w:rsidRDefault="001333FA" w:rsidP="001333FA">
            <w:pPr>
              <w:pStyle w:val="Nidungvnbn"/>
              <w:numPr>
                <w:ilvl w:val="0"/>
                <w:numId w:val="19"/>
              </w:numPr>
              <w:jc w:val="left"/>
            </w:pPr>
            <w:r w:rsidRPr="007822A8">
              <w:t>Hệ thống hiển thị danh sách tất cả các sinh viên (Họ tên + điểm)</w:t>
            </w:r>
          </w:p>
          <w:p w14:paraId="3DD28DEB" w14:textId="77777777" w:rsidR="001333FA" w:rsidRPr="007822A8" w:rsidRDefault="001333FA" w:rsidP="006B3309">
            <w:pPr>
              <w:pStyle w:val="Nidungvnbn"/>
              <w:ind w:left="720"/>
            </w:pPr>
          </w:p>
        </w:tc>
      </w:tr>
      <w:tr w:rsidR="007822A8" w:rsidRPr="007822A8" w14:paraId="16C514B1" w14:textId="77777777" w:rsidTr="006B3309">
        <w:trPr>
          <w:trHeight w:val="440"/>
        </w:trPr>
        <w:tc>
          <w:tcPr>
            <w:tcW w:w="2684" w:type="dxa"/>
            <w:shd w:val="clear" w:color="auto" w:fill="auto"/>
            <w:tcMar>
              <w:top w:w="100" w:type="dxa"/>
              <w:left w:w="100" w:type="dxa"/>
              <w:bottom w:w="100" w:type="dxa"/>
              <w:right w:w="100" w:type="dxa"/>
            </w:tcMar>
            <w:vAlign w:val="center"/>
          </w:tcPr>
          <w:p w14:paraId="4DA8C938" w14:textId="77777777" w:rsidR="001333FA" w:rsidRPr="007822A8" w:rsidRDefault="001333FA" w:rsidP="006B3309">
            <w:pPr>
              <w:pStyle w:val="Nidungvnbn"/>
              <w:jc w:val="center"/>
            </w:pPr>
            <w:r w:rsidRPr="007822A8">
              <w:t xml:space="preserve">Exception condition </w:t>
            </w:r>
          </w:p>
          <w:p w14:paraId="5F3C4D85"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2776E1E7" w14:textId="77777777" w:rsidR="001333FA" w:rsidRPr="007822A8" w:rsidRDefault="001333FA" w:rsidP="006B3309">
            <w:pPr>
              <w:pStyle w:val="Nidungvnbn"/>
              <w:jc w:val="center"/>
            </w:pPr>
            <w:r w:rsidRPr="007822A8">
              <w:t>Không có</w:t>
            </w:r>
          </w:p>
        </w:tc>
      </w:tr>
    </w:tbl>
    <w:p w14:paraId="21B77F81" w14:textId="77777777" w:rsidR="001333FA" w:rsidRPr="007822A8" w:rsidRDefault="001333FA" w:rsidP="001333FA">
      <w:pPr>
        <w:pStyle w:val="Nidungvnbn"/>
        <w:rPr>
          <w:sz w:val="22"/>
          <w:szCs w:val="22"/>
        </w:rPr>
      </w:pPr>
    </w:p>
    <w:p w14:paraId="17A329FE" w14:textId="77777777" w:rsidR="001333FA" w:rsidRPr="007822A8" w:rsidRDefault="001333FA" w:rsidP="001333FA">
      <w:pPr>
        <w:pStyle w:val="Nidungvnbn"/>
        <w:jc w:val="center"/>
        <w:rPr>
          <w:sz w:val="22"/>
          <w:szCs w:val="22"/>
        </w:rPr>
      </w:pPr>
      <w:bookmarkStart w:id="39" w:name="_Toc134972865"/>
      <w:r w:rsidRPr="007822A8">
        <w:rPr>
          <w:sz w:val="22"/>
          <w:szCs w:val="22"/>
        </w:rPr>
        <w:t>Bảng 6.12. Bảng đặc tả Usecase xem điểm bài kiểm tra</w:t>
      </w:r>
      <w:bookmarkEnd w:id="39"/>
    </w:p>
    <w:p w14:paraId="698EBC9A" w14:textId="77777777" w:rsidR="001333FA" w:rsidRPr="007822A8" w:rsidRDefault="001333FA" w:rsidP="001333FA">
      <w:pPr>
        <w:pStyle w:val="Nidungvnbn"/>
      </w:pPr>
    </w:p>
    <w:p w14:paraId="23E65D27" w14:textId="77777777" w:rsidR="001333FA" w:rsidRPr="007822A8" w:rsidRDefault="001333FA" w:rsidP="001333FA">
      <w:pPr>
        <w:spacing w:after="160" w:line="259" w:lineRule="auto"/>
        <w:rPr>
          <w:rFonts w:eastAsiaTheme="minorHAnsi"/>
          <w:b/>
          <w:bCs/>
          <w:sz w:val="26"/>
          <w:szCs w:val="26"/>
        </w:rPr>
      </w:pPr>
      <w:r w:rsidRPr="007822A8">
        <w:rPr>
          <w:b/>
          <w:bCs/>
          <w:sz w:val="26"/>
          <w:szCs w:val="26"/>
        </w:rPr>
        <w:br w:type="page"/>
      </w:r>
    </w:p>
    <w:p w14:paraId="579068A6" w14:textId="77777777" w:rsidR="001333FA" w:rsidRPr="001C23FD" w:rsidRDefault="001333FA" w:rsidP="001333FA">
      <w:pPr>
        <w:pStyle w:val="u4"/>
        <w:rPr>
          <w:rFonts w:ascii="Times New Roman" w:hAnsi="Times New Roman" w:cs="Times New Roman"/>
          <w:i w:val="0"/>
          <w:iCs w:val="0"/>
          <w:color w:val="auto"/>
          <w:sz w:val="26"/>
          <w:szCs w:val="26"/>
        </w:rPr>
      </w:pPr>
      <w:r w:rsidRPr="007822A8">
        <w:rPr>
          <w:rFonts w:ascii="Times New Roman" w:hAnsi="Times New Roman" w:cs="Times New Roman"/>
          <w:i w:val="0"/>
          <w:iCs w:val="0"/>
          <w:color w:val="auto"/>
        </w:rPr>
        <w:lastRenderedPageBreak/>
        <w:t xml:space="preserve">6.13 </w:t>
      </w:r>
      <w:r w:rsidRPr="001C23FD">
        <w:rPr>
          <w:rFonts w:ascii="Times New Roman" w:hAnsi="Times New Roman" w:cs="Times New Roman"/>
          <w:i w:val="0"/>
          <w:iCs w:val="0"/>
          <w:color w:val="auto"/>
          <w:sz w:val="26"/>
          <w:szCs w:val="26"/>
        </w:rPr>
        <w:t>Usecase tìm kiếm điểm bài kiểm tra</w:t>
      </w:r>
    </w:p>
    <w:p w14:paraId="5A0B8D15" w14:textId="77777777" w:rsidR="001333FA" w:rsidRPr="007822A8" w:rsidRDefault="001333FA" w:rsidP="001333FA">
      <w:pPr>
        <w:pStyle w:val="oancuaDanhsach"/>
        <w:ind w:left="1110"/>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3360" behindDoc="0" locked="0" layoutInCell="1" allowOverlap="1" wp14:anchorId="678604C4" wp14:editId="1B71D056">
            <wp:simplePos x="0" y="0"/>
            <wp:positionH relativeFrom="margin">
              <wp:align>right</wp:align>
            </wp:positionH>
            <wp:positionV relativeFrom="paragraph">
              <wp:posOffset>443535</wp:posOffset>
            </wp:positionV>
            <wp:extent cx="5496692" cy="1743318"/>
            <wp:effectExtent l="0" t="0" r="8890" b="9525"/>
            <wp:wrapSquare wrapText="bothSides"/>
            <wp:docPr id="164048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5735" name=""/>
                    <pic:cNvPicPr/>
                  </pic:nvPicPr>
                  <pic:blipFill>
                    <a:blip r:embed="rId28">
                      <a:extLst>
                        <a:ext uri="{28A0092B-C50C-407E-A947-70E740481C1C}">
                          <a14:useLocalDpi xmlns:a14="http://schemas.microsoft.com/office/drawing/2010/main" val="0"/>
                        </a:ext>
                      </a:extLst>
                    </a:blip>
                    <a:stretch>
                      <a:fillRect/>
                    </a:stretch>
                  </pic:blipFill>
                  <pic:spPr>
                    <a:xfrm>
                      <a:off x="0" y="0"/>
                      <a:ext cx="5496692" cy="1743318"/>
                    </a:xfrm>
                    <a:prstGeom prst="rect">
                      <a:avLst/>
                    </a:prstGeom>
                  </pic:spPr>
                </pic:pic>
              </a:graphicData>
            </a:graphic>
          </wp:anchor>
        </w:drawing>
      </w:r>
    </w:p>
    <w:p w14:paraId="0830443C"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520EC5AC" w14:textId="77777777" w:rsidTr="006B3309">
        <w:trPr>
          <w:trHeight w:val="735"/>
        </w:trPr>
        <w:tc>
          <w:tcPr>
            <w:tcW w:w="2684" w:type="dxa"/>
            <w:shd w:val="clear" w:color="auto" w:fill="auto"/>
            <w:tcMar>
              <w:top w:w="100" w:type="dxa"/>
              <w:left w:w="100" w:type="dxa"/>
              <w:bottom w:w="100" w:type="dxa"/>
              <w:right w:w="100" w:type="dxa"/>
            </w:tcMar>
            <w:vAlign w:val="center"/>
          </w:tcPr>
          <w:p w14:paraId="3EB670F6" w14:textId="77777777" w:rsidR="001333FA" w:rsidRPr="007822A8" w:rsidRDefault="001333FA" w:rsidP="006B3309">
            <w:pPr>
              <w:pStyle w:val="Nidungvnbn"/>
              <w:jc w:val="center"/>
            </w:pPr>
            <w:r w:rsidRPr="007822A8">
              <w:t xml:space="preserve">Use Case Name </w:t>
            </w:r>
          </w:p>
          <w:p w14:paraId="78186BEC"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5BF145C7" w14:textId="77777777" w:rsidR="001333FA" w:rsidRPr="007822A8" w:rsidRDefault="001333FA" w:rsidP="006B3309">
            <w:pPr>
              <w:pStyle w:val="Nidungvnbn"/>
              <w:jc w:val="center"/>
            </w:pPr>
            <w:r w:rsidRPr="007822A8">
              <w:t>Tìm kiếm điểm bài kiểm tra</w:t>
            </w:r>
          </w:p>
        </w:tc>
      </w:tr>
      <w:tr w:rsidR="007822A8" w:rsidRPr="007822A8" w14:paraId="65554D85" w14:textId="77777777" w:rsidTr="006B3309">
        <w:trPr>
          <w:trHeight w:val="440"/>
        </w:trPr>
        <w:tc>
          <w:tcPr>
            <w:tcW w:w="2684" w:type="dxa"/>
            <w:shd w:val="clear" w:color="auto" w:fill="auto"/>
            <w:tcMar>
              <w:top w:w="100" w:type="dxa"/>
              <w:left w:w="100" w:type="dxa"/>
              <w:bottom w:w="100" w:type="dxa"/>
              <w:right w:w="100" w:type="dxa"/>
            </w:tcMar>
            <w:vAlign w:val="center"/>
          </w:tcPr>
          <w:p w14:paraId="1BC24448" w14:textId="77777777" w:rsidR="001333FA" w:rsidRPr="007822A8" w:rsidRDefault="001333FA" w:rsidP="006B3309">
            <w:pPr>
              <w:pStyle w:val="Nidungvnbn"/>
              <w:jc w:val="center"/>
            </w:pPr>
            <w:r w:rsidRPr="007822A8">
              <w:t xml:space="preserve">Scenario </w:t>
            </w:r>
          </w:p>
          <w:p w14:paraId="06C24E1C"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673B3461" w14:textId="77777777" w:rsidR="001333FA" w:rsidRPr="007822A8" w:rsidRDefault="001333FA" w:rsidP="006B3309">
            <w:pPr>
              <w:pStyle w:val="Nidungvnbn"/>
              <w:jc w:val="center"/>
            </w:pPr>
            <w:r w:rsidRPr="007822A8">
              <w:t>Tìm kiếm điểm bài kiểm tra</w:t>
            </w:r>
          </w:p>
        </w:tc>
      </w:tr>
      <w:tr w:rsidR="007822A8" w:rsidRPr="007822A8" w14:paraId="3114BBC3" w14:textId="77777777" w:rsidTr="006B3309">
        <w:trPr>
          <w:trHeight w:val="440"/>
        </w:trPr>
        <w:tc>
          <w:tcPr>
            <w:tcW w:w="2684" w:type="dxa"/>
            <w:shd w:val="clear" w:color="auto" w:fill="auto"/>
            <w:tcMar>
              <w:top w:w="100" w:type="dxa"/>
              <w:left w:w="100" w:type="dxa"/>
              <w:bottom w:w="100" w:type="dxa"/>
              <w:right w:w="100" w:type="dxa"/>
            </w:tcMar>
            <w:vAlign w:val="center"/>
          </w:tcPr>
          <w:p w14:paraId="148BD0D2" w14:textId="77777777" w:rsidR="001333FA" w:rsidRPr="007822A8" w:rsidRDefault="001333FA" w:rsidP="006B3309">
            <w:pPr>
              <w:pStyle w:val="Nidungvnbn"/>
              <w:jc w:val="center"/>
            </w:pPr>
            <w:r w:rsidRPr="007822A8">
              <w:t xml:space="preserve">Triggering event </w:t>
            </w:r>
          </w:p>
          <w:p w14:paraId="52D6B22C"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117E306F" w14:textId="77777777" w:rsidR="001333FA" w:rsidRPr="007822A8" w:rsidRDefault="001333FA" w:rsidP="006B3309">
            <w:pPr>
              <w:pStyle w:val="Nidungvnbn"/>
              <w:jc w:val="center"/>
            </w:pPr>
            <w:r w:rsidRPr="007822A8">
              <w:rPr>
                <w:sz w:val="28"/>
                <w:szCs w:val="28"/>
              </w:rPr>
              <w:t>Actor chọn chức năng tìm kiếm</w:t>
            </w:r>
            <w:r w:rsidRPr="007822A8">
              <w:t xml:space="preserve"> điểm bài kiểm tra</w:t>
            </w:r>
            <w:r w:rsidRPr="007822A8">
              <w:rPr>
                <w:sz w:val="28"/>
                <w:szCs w:val="28"/>
              </w:rPr>
              <w:t>.</w:t>
            </w:r>
          </w:p>
        </w:tc>
      </w:tr>
      <w:tr w:rsidR="007822A8" w:rsidRPr="007822A8" w14:paraId="6DCE8A9D" w14:textId="77777777" w:rsidTr="006B3309">
        <w:trPr>
          <w:trHeight w:val="440"/>
        </w:trPr>
        <w:tc>
          <w:tcPr>
            <w:tcW w:w="2684" w:type="dxa"/>
            <w:shd w:val="clear" w:color="auto" w:fill="auto"/>
            <w:tcMar>
              <w:top w:w="100" w:type="dxa"/>
              <w:left w:w="100" w:type="dxa"/>
              <w:bottom w:w="100" w:type="dxa"/>
              <w:right w:w="100" w:type="dxa"/>
            </w:tcMar>
            <w:vAlign w:val="center"/>
          </w:tcPr>
          <w:p w14:paraId="0373EC7A" w14:textId="77777777" w:rsidR="001333FA" w:rsidRPr="007822A8" w:rsidRDefault="001333FA" w:rsidP="006B3309">
            <w:pPr>
              <w:pStyle w:val="Nidungvnbn"/>
              <w:jc w:val="center"/>
            </w:pPr>
            <w:r w:rsidRPr="007822A8">
              <w:t xml:space="preserve">Brief description </w:t>
            </w:r>
          </w:p>
          <w:p w14:paraId="1143C67C"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7022456E" w14:textId="77777777" w:rsidR="001333FA" w:rsidRPr="007822A8" w:rsidRDefault="001333FA" w:rsidP="006B3309">
            <w:pPr>
              <w:pStyle w:val="Nidungvnbn"/>
              <w:jc w:val="center"/>
            </w:pPr>
            <w:r w:rsidRPr="007822A8">
              <w:t>Actor chọn chức năng này để tìm kiếm điểm bài kiểm tra trên hệ thống.</w:t>
            </w:r>
          </w:p>
        </w:tc>
      </w:tr>
      <w:tr w:rsidR="007822A8" w:rsidRPr="007822A8" w14:paraId="1B379389" w14:textId="77777777" w:rsidTr="006B3309">
        <w:trPr>
          <w:trHeight w:val="440"/>
        </w:trPr>
        <w:tc>
          <w:tcPr>
            <w:tcW w:w="2684" w:type="dxa"/>
            <w:shd w:val="clear" w:color="auto" w:fill="auto"/>
            <w:tcMar>
              <w:top w:w="100" w:type="dxa"/>
              <w:left w:w="100" w:type="dxa"/>
              <w:bottom w:w="100" w:type="dxa"/>
              <w:right w:w="100" w:type="dxa"/>
            </w:tcMar>
            <w:vAlign w:val="center"/>
          </w:tcPr>
          <w:p w14:paraId="27A89A67" w14:textId="77777777" w:rsidR="001333FA" w:rsidRPr="007822A8" w:rsidRDefault="001333FA" w:rsidP="006B3309">
            <w:pPr>
              <w:pStyle w:val="Nidungvnbn"/>
              <w:jc w:val="center"/>
            </w:pPr>
            <w:r w:rsidRPr="007822A8">
              <w:t xml:space="preserve">Actors </w:t>
            </w:r>
          </w:p>
          <w:p w14:paraId="0A383484"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2943704A" w14:textId="77777777" w:rsidR="001333FA" w:rsidRPr="007822A8" w:rsidRDefault="001333FA" w:rsidP="006B3309">
            <w:pPr>
              <w:pStyle w:val="Nidungvnbn"/>
              <w:jc w:val="center"/>
            </w:pPr>
            <w:r w:rsidRPr="007822A8">
              <w:t>Quản trị viên</w:t>
            </w:r>
          </w:p>
        </w:tc>
      </w:tr>
      <w:tr w:rsidR="007822A8" w:rsidRPr="007822A8" w14:paraId="7774E3C9" w14:textId="77777777" w:rsidTr="006B3309">
        <w:trPr>
          <w:trHeight w:val="440"/>
        </w:trPr>
        <w:tc>
          <w:tcPr>
            <w:tcW w:w="2684" w:type="dxa"/>
            <w:shd w:val="clear" w:color="auto" w:fill="auto"/>
            <w:tcMar>
              <w:top w:w="100" w:type="dxa"/>
              <w:left w:w="100" w:type="dxa"/>
              <w:bottom w:w="100" w:type="dxa"/>
              <w:right w:w="100" w:type="dxa"/>
            </w:tcMar>
            <w:vAlign w:val="center"/>
          </w:tcPr>
          <w:p w14:paraId="3E23C1A4" w14:textId="77777777" w:rsidR="001333FA" w:rsidRPr="007822A8" w:rsidRDefault="001333FA" w:rsidP="006B3309">
            <w:pPr>
              <w:pStyle w:val="Nidungvnbn"/>
              <w:jc w:val="center"/>
            </w:pPr>
            <w:r w:rsidRPr="007822A8">
              <w:t xml:space="preserve">Stakeholder </w:t>
            </w:r>
          </w:p>
          <w:p w14:paraId="7CC8865E"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33D7C387"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22D850DC" w14:textId="77777777" w:rsidTr="006B3309">
        <w:trPr>
          <w:trHeight w:val="440"/>
        </w:trPr>
        <w:tc>
          <w:tcPr>
            <w:tcW w:w="2684" w:type="dxa"/>
            <w:shd w:val="clear" w:color="auto" w:fill="auto"/>
            <w:tcMar>
              <w:top w:w="100" w:type="dxa"/>
              <w:left w:w="100" w:type="dxa"/>
              <w:bottom w:w="100" w:type="dxa"/>
              <w:right w:w="100" w:type="dxa"/>
            </w:tcMar>
            <w:vAlign w:val="center"/>
          </w:tcPr>
          <w:p w14:paraId="5A539CBD"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54B0EF47" w14:textId="77777777" w:rsidR="001333FA" w:rsidRPr="007822A8" w:rsidRDefault="001333FA" w:rsidP="006B3309">
            <w:pPr>
              <w:pStyle w:val="Nidungvnbn"/>
              <w:jc w:val="center"/>
            </w:pPr>
            <w:r w:rsidRPr="007822A8">
              <w:t>Đăng nhập vào hệ thống thành công</w:t>
            </w:r>
          </w:p>
        </w:tc>
      </w:tr>
      <w:tr w:rsidR="007822A8" w:rsidRPr="007822A8" w14:paraId="4481D711" w14:textId="77777777" w:rsidTr="006B3309">
        <w:trPr>
          <w:trHeight w:val="440"/>
        </w:trPr>
        <w:tc>
          <w:tcPr>
            <w:tcW w:w="2684" w:type="dxa"/>
            <w:shd w:val="clear" w:color="auto" w:fill="auto"/>
            <w:tcMar>
              <w:top w:w="100" w:type="dxa"/>
              <w:left w:w="100" w:type="dxa"/>
              <w:bottom w:w="100" w:type="dxa"/>
              <w:right w:w="100" w:type="dxa"/>
            </w:tcMar>
            <w:vAlign w:val="center"/>
          </w:tcPr>
          <w:p w14:paraId="5FA2C822" w14:textId="77777777" w:rsidR="001333FA" w:rsidRPr="007822A8" w:rsidRDefault="001333FA" w:rsidP="006B3309">
            <w:pPr>
              <w:pStyle w:val="Nidungvnbn"/>
              <w:jc w:val="center"/>
            </w:pPr>
            <w:r w:rsidRPr="007822A8">
              <w:t xml:space="preserve">Postcondition </w:t>
            </w:r>
          </w:p>
          <w:p w14:paraId="02E4B3BF"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1AD04F60" w14:textId="77777777" w:rsidR="001333FA" w:rsidRPr="007822A8" w:rsidRDefault="001333FA" w:rsidP="006B3309">
            <w:pPr>
              <w:pStyle w:val="Nidungvnbn"/>
              <w:jc w:val="center"/>
            </w:pPr>
            <w:r w:rsidRPr="007822A8">
              <w:t>Tìm kiếm điểm bài kiểm tra thành công</w:t>
            </w:r>
          </w:p>
        </w:tc>
      </w:tr>
      <w:tr w:rsidR="007822A8" w:rsidRPr="007822A8" w14:paraId="02898F7D"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442472B4" w14:textId="77777777" w:rsidR="001333FA" w:rsidRPr="007822A8" w:rsidRDefault="001333FA" w:rsidP="006B3309">
            <w:pPr>
              <w:pStyle w:val="Nidungvnbn"/>
              <w:jc w:val="center"/>
            </w:pPr>
            <w:r w:rsidRPr="007822A8">
              <w:t xml:space="preserve">Flow of activities </w:t>
            </w:r>
          </w:p>
          <w:p w14:paraId="455140D4"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5930CBE6"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400B09F3" w14:textId="77777777" w:rsidR="001333FA" w:rsidRPr="007822A8" w:rsidRDefault="001333FA" w:rsidP="006B3309">
            <w:pPr>
              <w:pStyle w:val="Nidungvnbn"/>
              <w:jc w:val="center"/>
            </w:pPr>
            <w:r w:rsidRPr="007822A8">
              <w:t>System</w:t>
            </w:r>
          </w:p>
        </w:tc>
      </w:tr>
      <w:tr w:rsidR="007822A8" w:rsidRPr="007822A8" w14:paraId="4CB4A579" w14:textId="77777777" w:rsidTr="006B3309">
        <w:trPr>
          <w:trHeight w:val="1788"/>
        </w:trPr>
        <w:tc>
          <w:tcPr>
            <w:tcW w:w="2684" w:type="dxa"/>
            <w:vMerge/>
            <w:shd w:val="clear" w:color="auto" w:fill="auto"/>
            <w:tcMar>
              <w:top w:w="100" w:type="dxa"/>
              <w:left w:w="100" w:type="dxa"/>
              <w:bottom w:w="100" w:type="dxa"/>
              <w:right w:w="100" w:type="dxa"/>
            </w:tcMar>
            <w:vAlign w:val="center"/>
          </w:tcPr>
          <w:p w14:paraId="72526A93"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5ECF8423" w14:textId="77777777" w:rsidR="001333FA" w:rsidRPr="007822A8" w:rsidRDefault="001333FA" w:rsidP="006B3309">
            <w:pPr>
              <w:pStyle w:val="Nidungvnbn"/>
              <w:jc w:val="center"/>
            </w:pPr>
          </w:p>
          <w:p w14:paraId="5A0D117F" w14:textId="77777777" w:rsidR="001333FA" w:rsidRPr="007822A8" w:rsidRDefault="001333FA" w:rsidP="006B3309">
            <w:pPr>
              <w:pStyle w:val="Nidungvnbn"/>
              <w:jc w:val="center"/>
            </w:pPr>
            <w:r w:rsidRPr="007822A8">
              <w:t>1. Chọn chức năng “tìm kiếm thông tin bài kiểm tra”.</w:t>
            </w:r>
          </w:p>
          <w:p w14:paraId="42652CB9" w14:textId="77777777" w:rsidR="001333FA" w:rsidRPr="007822A8" w:rsidRDefault="001333FA" w:rsidP="006B3309">
            <w:pPr>
              <w:pStyle w:val="Nidungvnbn"/>
              <w:jc w:val="center"/>
            </w:pPr>
            <w:r w:rsidRPr="007822A8">
              <w:t xml:space="preserve">   2.  Nhập thông tin cần tìm kiếm và nhấn ok</w:t>
            </w:r>
          </w:p>
          <w:p w14:paraId="3E718B26" w14:textId="77777777" w:rsidR="001333FA" w:rsidRPr="007822A8" w:rsidRDefault="001333FA" w:rsidP="006B3309">
            <w:pPr>
              <w:pStyle w:val="Nidungvnbn"/>
              <w:jc w:val="center"/>
            </w:pPr>
          </w:p>
          <w:p w14:paraId="24F417C2" w14:textId="77777777" w:rsidR="001333FA" w:rsidRPr="007822A8" w:rsidRDefault="001333FA" w:rsidP="006B3309">
            <w:pPr>
              <w:pStyle w:val="Nidungvnbn"/>
              <w:jc w:val="center"/>
            </w:pPr>
          </w:p>
          <w:p w14:paraId="434036FB" w14:textId="77777777" w:rsidR="001333FA" w:rsidRPr="007822A8" w:rsidRDefault="001333FA" w:rsidP="006B3309">
            <w:pPr>
              <w:pStyle w:val="Nidungvnbn"/>
              <w:jc w:val="center"/>
            </w:pPr>
          </w:p>
          <w:p w14:paraId="118A1C4B" w14:textId="77777777" w:rsidR="001333FA" w:rsidRPr="007822A8" w:rsidRDefault="001333FA" w:rsidP="006B3309">
            <w:pPr>
              <w:pStyle w:val="Nidungvnbn"/>
              <w:jc w:val="center"/>
            </w:pPr>
          </w:p>
          <w:p w14:paraId="7A6C2C4E" w14:textId="77777777" w:rsidR="001333FA" w:rsidRPr="007822A8" w:rsidRDefault="001333FA" w:rsidP="006B3309">
            <w:pPr>
              <w:pStyle w:val="Nidungvnbn"/>
            </w:pPr>
          </w:p>
          <w:p w14:paraId="22EC9BFB" w14:textId="77777777" w:rsidR="001333FA" w:rsidRPr="007822A8" w:rsidRDefault="001333FA" w:rsidP="006B3309">
            <w:pPr>
              <w:pStyle w:val="Nidungvnbn"/>
            </w:pPr>
          </w:p>
        </w:tc>
        <w:tc>
          <w:tcPr>
            <w:tcW w:w="3188" w:type="dxa"/>
            <w:shd w:val="clear" w:color="auto" w:fill="auto"/>
            <w:tcMar>
              <w:top w:w="100" w:type="dxa"/>
              <w:left w:w="100" w:type="dxa"/>
              <w:bottom w:w="100" w:type="dxa"/>
              <w:right w:w="100" w:type="dxa"/>
            </w:tcMar>
            <w:vAlign w:val="center"/>
          </w:tcPr>
          <w:p w14:paraId="6A28B889" w14:textId="77777777" w:rsidR="001333FA" w:rsidRPr="007822A8" w:rsidRDefault="001333FA" w:rsidP="001333FA">
            <w:pPr>
              <w:pStyle w:val="Nidungvnbn"/>
              <w:numPr>
                <w:ilvl w:val="0"/>
                <w:numId w:val="18"/>
              </w:numPr>
              <w:jc w:val="left"/>
            </w:pPr>
            <w:r w:rsidRPr="007822A8">
              <w:t>Hệ thống hiển thị form thông tin.</w:t>
            </w:r>
          </w:p>
          <w:p w14:paraId="373C3D22" w14:textId="77777777" w:rsidR="001333FA" w:rsidRPr="007822A8" w:rsidRDefault="001333FA" w:rsidP="006B3309">
            <w:pPr>
              <w:pStyle w:val="Nidungvnbn"/>
              <w:ind w:left="390"/>
            </w:pPr>
          </w:p>
          <w:p w14:paraId="1D020145" w14:textId="77777777" w:rsidR="001333FA" w:rsidRPr="007822A8" w:rsidRDefault="001333FA" w:rsidP="006B3309">
            <w:pPr>
              <w:pStyle w:val="Nidungvnbn"/>
              <w:ind w:left="390"/>
            </w:pPr>
          </w:p>
          <w:p w14:paraId="70F76537" w14:textId="77777777" w:rsidR="001333FA" w:rsidRPr="007822A8" w:rsidRDefault="001333FA" w:rsidP="006B3309">
            <w:pPr>
              <w:pStyle w:val="Nidungvnbn"/>
              <w:jc w:val="center"/>
            </w:pPr>
            <w:r w:rsidRPr="007822A8">
              <w:t>2.1 Hệ thống gửi request thông tin cần tìm kiếm lên cơ sở dữ liệu.</w:t>
            </w:r>
          </w:p>
          <w:p w14:paraId="5DF2F52D" w14:textId="77777777" w:rsidR="001333FA" w:rsidRPr="007822A8" w:rsidRDefault="001333FA" w:rsidP="006B3309">
            <w:pPr>
              <w:pStyle w:val="Nidungvnbn"/>
              <w:jc w:val="center"/>
            </w:pPr>
            <w:r w:rsidRPr="007822A8">
              <w:t xml:space="preserve">2.2 Hệ thống hiện thị thông tin đã tìm kiếm trên form </w:t>
            </w:r>
          </w:p>
        </w:tc>
      </w:tr>
      <w:tr w:rsidR="007822A8" w:rsidRPr="007822A8" w14:paraId="6671A766" w14:textId="77777777" w:rsidTr="006B3309">
        <w:trPr>
          <w:trHeight w:val="440"/>
        </w:trPr>
        <w:tc>
          <w:tcPr>
            <w:tcW w:w="2684" w:type="dxa"/>
            <w:shd w:val="clear" w:color="auto" w:fill="auto"/>
            <w:tcMar>
              <w:top w:w="100" w:type="dxa"/>
              <w:left w:w="100" w:type="dxa"/>
              <w:bottom w:w="100" w:type="dxa"/>
              <w:right w:w="100" w:type="dxa"/>
            </w:tcMar>
            <w:vAlign w:val="center"/>
          </w:tcPr>
          <w:p w14:paraId="493D02E6" w14:textId="77777777" w:rsidR="001333FA" w:rsidRPr="007822A8" w:rsidRDefault="001333FA" w:rsidP="006B3309">
            <w:pPr>
              <w:pStyle w:val="Nidungvnbn"/>
              <w:jc w:val="center"/>
            </w:pPr>
            <w:r w:rsidRPr="007822A8">
              <w:t xml:space="preserve">Exception condition </w:t>
            </w:r>
          </w:p>
          <w:p w14:paraId="44A519A1"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0CD51ACB" w14:textId="77777777" w:rsidR="001333FA" w:rsidRPr="007822A8" w:rsidRDefault="001333FA" w:rsidP="006B3309">
            <w:pPr>
              <w:pStyle w:val="Nidungvnbn"/>
              <w:jc w:val="center"/>
            </w:pPr>
            <w:r w:rsidRPr="007822A8">
              <w:t>Không có dữ liệu cần tìm</w:t>
            </w:r>
          </w:p>
        </w:tc>
      </w:tr>
    </w:tbl>
    <w:p w14:paraId="312FE31A" w14:textId="77777777" w:rsidR="001333FA" w:rsidRPr="007822A8" w:rsidRDefault="001333FA" w:rsidP="001333FA">
      <w:pPr>
        <w:pStyle w:val="Nidungvnbn"/>
      </w:pPr>
    </w:p>
    <w:p w14:paraId="15281744" w14:textId="77777777" w:rsidR="001333FA" w:rsidRPr="007822A8" w:rsidRDefault="001333FA" w:rsidP="001333FA">
      <w:pPr>
        <w:pStyle w:val="Nidungvnbn"/>
        <w:jc w:val="center"/>
        <w:rPr>
          <w:sz w:val="22"/>
          <w:szCs w:val="22"/>
        </w:rPr>
      </w:pPr>
      <w:bookmarkStart w:id="40" w:name="_Toc134972866"/>
      <w:r w:rsidRPr="007822A8">
        <w:rPr>
          <w:sz w:val="22"/>
          <w:szCs w:val="22"/>
        </w:rPr>
        <w:t>Bảng 6.13. Bảng đặc tả Usecase tìm kiếm điểm bài kiểm tra</w:t>
      </w:r>
      <w:bookmarkEnd w:id="40"/>
    </w:p>
    <w:p w14:paraId="3E1155BC" w14:textId="77777777" w:rsidR="001333FA" w:rsidRPr="007822A8" w:rsidRDefault="001333FA" w:rsidP="001333FA">
      <w:pPr>
        <w:spacing w:after="160" w:line="259" w:lineRule="auto"/>
      </w:pPr>
      <w:r w:rsidRPr="007822A8">
        <w:br w:type="page"/>
      </w:r>
    </w:p>
    <w:p w14:paraId="3A12D275" w14:textId="77777777" w:rsidR="001333FA" w:rsidRPr="007822A8" w:rsidRDefault="001333FA" w:rsidP="001333FA">
      <w:pPr>
        <w:ind w:left="360"/>
      </w:pPr>
    </w:p>
    <w:p w14:paraId="7F209F14" w14:textId="77777777" w:rsidR="001333FA" w:rsidRPr="001C23FD" w:rsidRDefault="001333FA" w:rsidP="001333FA">
      <w:pPr>
        <w:pStyle w:val="u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6.14. Làm bài kiểm tra</w:t>
      </w:r>
    </w:p>
    <w:p w14:paraId="2183B489" w14:textId="77777777" w:rsidR="001333FA" w:rsidRPr="007822A8" w:rsidRDefault="001333FA" w:rsidP="001333FA">
      <w:pPr>
        <w:pStyle w:val="oancuaDanhsach"/>
        <w:ind w:left="1185"/>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4384" behindDoc="0" locked="0" layoutInCell="1" allowOverlap="1" wp14:anchorId="785233C1" wp14:editId="04985C04">
            <wp:simplePos x="0" y="0"/>
            <wp:positionH relativeFrom="margin">
              <wp:align>center</wp:align>
            </wp:positionH>
            <wp:positionV relativeFrom="paragraph">
              <wp:posOffset>217551</wp:posOffset>
            </wp:positionV>
            <wp:extent cx="5096586" cy="2695951"/>
            <wp:effectExtent l="0" t="0" r="8890" b="9525"/>
            <wp:wrapSquare wrapText="bothSides"/>
            <wp:docPr id="202734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48352" name=""/>
                    <pic:cNvPicPr/>
                  </pic:nvPicPr>
                  <pic:blipFill>
                    <a:blip r:embed="rId29">
                      <a:extLst>
                        <a:ext uri="{28A0092B-C50C-407E-A947-70E740481C1C}">
                          <a14:useLocalDpi xmlns:a14="http://schemas.microsoft.com/office/drawing/2010/main" val="0"/>
                        </a:ext>
                      </a:extLst>
                    </a:blip>
                    <a:stretch>
                      <a:fillRect/>
                    </a:stretch>
                  </pic:blipFill>
                  <pic:spPr>
                    <a:xfrm>
                      <a:off x="0" y="0"/>
                      <a:ext cx="5096586" cy="2695951"/>
                    </a:xfrm>
                    <a:prstGeom prst="rect">
                      <a:avLst/>
                    </a:prstGeom>
                  </pic:spPr>
                </pic:pic>
              </a:graphicData>
            </a:graphic>
          </wp:anchor>
        </w:drawing>
      </w:r>
    </w:p>
    <w:p w14:paraId="54B19F65" w14:textId="77777777" w:rsidR="001333FA" w:rsidRPr="007822A8" w:rsidRDefault="001333FA" w:rsidP="001333FA">
      <w:pPr>
        <w:pStyle w:val="oancuaDanhsach"/>
        <w:ind w:left="1110"/>
        <w:rPr>
          <w:rFonts w:ascii="Times New Roman" w:hAnsi="Times New Roman" w:cs="Times New Roman"/>
          <w:b/>
          <w:bCs/>
          <w:sz w:val="26"/>
          <w:szCs w:val="26"/>
          <w:lang w:val="en-US"/>
        </w:rPr>
      </w:pPr>
    </w:p>
    <w:p w14:paraId="3D3CC54D"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035D2C38" w14:textId="77777777" w:rsidTr="006B3309">
        <w:trPr>
          <w:trHeight w:val="735"/>
        </w:trPr>
        <w:tc>
          <w:tcPr>
            <w:tcW w:w="2684" w:type="dxa"/>
            <w:shd w:val="clear" w:color="auto" w:fill="auto"/>
            <w:tcMar>
              <w:top w:w="100" w:type="dxa"/>
              <w:left w:w="100" w:type="dxa"/>
              <w:bottom w:w="100" w:type="dxa"/>
              <w:right w:w="100" w:type="dxa"/>
            </w:tcMar>
            <w:vAlign w:val="center"/>
          </w:tcPr>
          <w:p w14:paraId="5F69EC1E" w14:textId="77777777" w:rsidR="001333FA" w:rsidRPr="007822A8" w:rsidRDefault="001333FA" w:rsidP="006B3309">
            <w:pPr>
              <w:pStyle w:val="Nidungvnbn"/>
              <w:jc w:val="center"/>
            </w:pPr>
            <w:r w:rsidRPr="007822A8">
              <w:t xml:space="preserve">Use Case Name </w:t>
            </w:r>
          </w:p>
          <w:p w14:paraId="7D94303C"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390B58DF" w14:textId="77777777" w:rsidR="001333FA" w:rsidRPr="007822A8" w:rsidRDefault="001333FA" w:rsidP="006B3309">
            <w:pPr>
              <w:pStyle w:val="Nidungvnbn"/>
              <w:jc w:val="center"/>
            </w:pPr>
            <w:r w:rsidRPr="007822A8">
              <w:t>Làm bài kiểm tra</w:t>
            </w:r>
          </w:p>
        </w:tc>
      </w:tr>
      <w:tr w:rsidR="007822A8" w:rsidRPr="007822A8" w14:paraId="1BB3EEC3" w14:textId="77777777" w:rsidTr="006B3309">
        <w:trPr>
          <w:trHeight w:val="440"/>
        </w:trPr>
        <w:tc>
          <w:tcPr>
            <w:tcW w:w="2684" w:type="dxa"/>
            <w:shd w:val="clear" w:color="auto" w:fill="auto"/>
            <w:tcMar>
              <w:top w:w="100" w:type="dxa"/>
              <w:left w:w="100" w:type="dxa"/>
              <w:bottom w:w="100" w:type="dxa"/>
              <w:right w:w="100" w:type="dxa"/>
            </w:tcMar>
            <w:vAlign w:val="center"/>
          </w:tcPr>
          <w:p w14:paraId="28762594" w14:textId="77777777" w:rsidR="001333FA" w:rsidRPr="007822A8" w:rsidRDefault="001333FA" w:rsidP="006B3309">
            <w:pPr>
              <w:pStyle w:val="Nidungvnbn"/>
              <w:jc w:val="center"/>
            </w:pPr>
            <w:r w:rsidRPr="007822A8">
              <w:t xml:space="preserve">Scenario </w:t>
            </w:r>
          </w:p>
          <w:p w14:paraId="578C724F"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420A2ED8" w14:textId="77777777" w:rsidR="001333FA" w:rsidRPr="007822A8" w:rsidRDefault="001333FA" w:rsidP="006B3309">
            <w:pPr>
              <w:pStyle w:val="Nidungvnbn"/>
              <w:jc w:val="center"/>
            </w:pPr>
            <w:r w:rsidRPr="007822A8">
              <w:t>Làm bài kiểm tra</w:t>
            </w:r>
          </w:p>
        </w:tc>
      </w:tr>
      <w:tr w:rsidR="007822A8" w:rsidRPr="007822A8" w14:paraId="2440B269" w14:textId="77777777" w:rsidTr="006B3309">
        <w:trPr>
          <w:trHeight w:val="440"/>
        </w:trPr>
        <w:tc>
          <w:tcPr>
            <w:tcW w:w="2684" w:type="dxa"/>
            <w:shd w:val="clear" w:color="auto" w:fill="auto"/>
            <w:tcMar>
              <w:top w:w="100" w:type="dxa"/>
              <w:left w:w="100" w:type="dxa"/>
              <w:bottom w:w="100" w:type="dxa"/>
              <w:right w:w="100" w:type="dxa"/>
            </w:tcMar>
            <w:vAlign w:val="center"/>
          </w:tcPr>
          <w:p w14:paraId="60DB5D98" w14:textId="77777777" w:rsidR="001333FA" w:rsidRPr="007822A8" w:rsidRDefault="001333FA" w:rsidP="006B3309">
            <w:pPr>
              <w:pStyle w:val="Nidungvnbn"/>
              <w:jc w:val="center"/>
            </w:pPr>
            <w:r w:rsidRPr="007822A8">
              <w:t xml:space="preserve">Triggering event </w:t>
            </w:r>
          </w:p>
          <w:p w14:paraId="5AA2773E"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25C57C5D" w14:textId="77777777" w:rsidR="001333FA" w:rsidRPr="007822A8" w:rsidRDefault="001333FA" w:rsidP="006B3309">
            <w:pPr>
              <w:pStyle w:val="Nidungvnbn"/>
              <w:jc w:val="center"/>
            </w:pPr>
            <w:r w:rsidRPr="007822A8">
              <w:rPr>
                <w:sz w:val="28"/>
                <w:szCs w:val="28"/>
              </w:rPr>
              <w:t xml:space="preserve">Actor chọn chức năng làm </w:t>
            </w:r>
            <w:r w:rsidRPr="007822A8">
              <w:t>bài kiểm tra</w:t>
            </w:r>
            <w:r w:rsidRPr="007822A8">
              <w:rPr>
                <w:sz w:val="28"/>
                <w:szCs w:val="28"/>
              </w:rPr>
              <w:t>.</w:t>
            </w:r>
          </w:p>
        </w:tc>
      </w:tr>
      <w:tr w:rsidR="007822A8" w:rsidRPr="007822A8" w14:paraId="27EAAEE6" w14:textId="77777777" w:rsidTr="006B3309">
        <w:trPr>
          <w:trHeight w:val="440"/>
        </w:trPr>
        <w:tc>
          <w:tcPr>
            <w:tcW w:w="2684" w:type="dxa"/>
            <w:shd w:val="clear" w:color="auto" w:fill="auto"/>
            <w:tcMar>
              <w:top w:w="100" w:type="dxa"/>
              <w:left w:w="100" w:type="dxa"/>
              <w:bottom w:w="100" w:type="dxa"/>
              <w:right w:w="100" w:type="dxa"/>
            </w:tcMar>
            <w:vAlign w:val="center"/>
          </w:tcPr>
          <w:p w14:paraId="61092994" w14:textId="77777777" w:rsidR="001333FA" w:rsidRPr="007822A8" w:rsidRDefault="001333FA" w:rsidP="006B3309">
            <w:pPr>
              <w:pStyle w:val="Nidungvnbn"/>
              <w:jc w:val="center"/>
            </w:pPr>
            <w:r w:rsidRPr="007822A8">
              <w:t xml:space="preserve">Brief description </w:t>
            </w:r>
          </w:p>
          <w:p w14:paraId="378CFEE3"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371B286D" w14:textId="77777777" w:rsidR="001333FA" w:rsidRPr="007822A8" w:rsidRDefault="001333FA" w:rsidP="006B3309">
            <w:pPr>
              <w:pStyle w:val="Nidungvnbn"/>
              <w:jc w:val="center"/>
            </w:pPr>
            <w:r w:rsidRPr="007822A8">
              <w:t>Actor chọn chức năng này để làm bài kiểm tra trên hệ thống.</w:t>
            </w:r>
          </w:p>
        </w:tc>
      </w:tr>
      <w:tr w:rsidR="007822A8" w:rsidRPr="007822A8" w14:paraId="592518F0" w14:textId="77777777" w:rsidTr="006B3309">
        <w:trPr>
          <w:trHeight w:val="440"/>
        </w:trPr>
        <w:tc>
          <w:tcPr>
            <w:tcW w:w="2684" w:type="dxa"/>
            <w:shd w:val="clear" w:color="auto" w:fill="auto"/>
            <w:tcMar>
              <w:top w:w="100" w:type="dxa"/>
              <w:left w:w="100" w:type="dxa"/>
              <w:bottom w:w="100" w:type="dxa"/>
              <w:right w:w="100" w:type="dxa"/>
            </w:tcMar>
            <w:vAlign w:val="center"/>
          </w:tcPr>
          <w:p w14:paraId="7144641A" w14:textId="77777777" w:rsidR="001333FA" w:rsidRPr="007822A8" w:rsidRDefault="001333FA" w:rsidP="006B3309">
            <w:pPr>
              <w:pStyle w:val="Nidungvnbn"/>
              <w:jc w:val="center"/>
            </w:pPr>
            <w:r w:rsidRPr="007822A8">
              <w:t xml:space="preserve">Actors </w:t>
            </w:r>
          </w:p>
          <w:p w14:paraId="67C11C46"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766699BF" w14:textId="77777777" w:rsidR="001333FA" w:rsidRPr="007822A8" w:rsidRDefault="001333FA" w:rsidP="006B3309">
            <w:pPr>
              <w:pStyle w:val="Nidungvnbn"/>
              <w:jc w:val="center"/>
            </w:pPr>
            <w:r w:rsidRPr="007822A8">
              <w:t>Sinh viên</w:t>
            </w:r>
          </w:p>
        </w:tc>
      </w:tr>
      <w:tr w:rsidR="007822A8" w:rsidRPr="007822A8" w14:paraId="5F04EFF6" w14:textId="77777777" w:rsidTr="006B3309">
        <w:trPr>
          <w:trHeight w:val="440"/>
        </w:trPr>
        <w:tc>
          <w:tcPr>
            <w:tcW w:w="2684" w:type="dxa"/>
            <w:shd w:val="clear" w:color="auto" w:fill="auto"/>
            <w:tcMar>
              <w:top w:w="100" w:type="dxa"/>
              <w:left w:w="100" w:type="dxa"/>
              <w:bottom w:w="100" w:type="dxa"/>
              <w:right w:w="100" w:type="dxa"/>
            </w:tcMar>
            <w:vAlign w:val="center"/>
          </w:tcPr>
          <w:p w14:paraId="7F3AA665" w14:textId="77777777" w:rsidR="001333FA" w:rsidRPr="007822A8" w:rsidRDefault="001333FA" w:rsidP="006B3309">
            <w:pPr>
              <w:pStyle w:val="Nidungvnbn"/>
              <w:jc w:val="center"/>
            </w:pPr>
            <w:r w:rsidRPr="007822A8">
              <w:lastRenderedPageBreak/>
              <w:t xml:space="preserve">Stakeholder </w:t>
            </w:r>
          </w:p>
          <w:p w14:paraId="080E7086"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2CFF73A9"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718B0536" w14:textId="77777777" w:rsidTr="006B3309">
        <w:trPr>
          <w:trHeight w:val="440"/>
        </w:trPr>
        <w:tc>
          <w:tcPr>
            <w:tcW w:w="2684" w:type="dxa"/>
            <w:shd w:val="clear" w:color="auto" w:fill="auto"/>
            <w:tcMar>
              <w:top w:w="100" w:type="dxa"/>
              <w:left w:w="100" w:type="dxa"/>
              <w:bottom w:w="100" w:type="dxa"/>
              <w:right w:w="100" w:type="dxa"/>
            </w:tcMar>
            <w:vAlign w:val="center"/>
          </w:tcPr>
          <w:p w14:paraId="5B769AD7"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701F0836" w14:textId="77777777" w:rsidR="001333FA" w:rsidRPr="007822A8" w:rsidRDefault="001333FA" w:rsidP="006B3309">
            <w:pPr>
              <w:pStyle w:val="Nidungvnbn"/>
              <w:jc w:val="center"/>
            </w:pPr>
            <w:r w:rsidRPr="007822A8">
              <w:t>Đăng nhập vào hệ thống thành công</w:t>
            </w:r>
          </w:p>
        </w:tc>
      </w:tr>
      <w:tr w:rsidR="007822A8" w:rsidRPr="007822A8" w14:paraId="21CED3AD" w14:textId="77777777" w:rsidTr="006B3309">
        <w:trPr>
          <w:trHeight w:val="440"/>
        </w:trPr>
        <w:tc>
          <w:tcPr>
            <w:tcW w:w="2684" w:type="dxa"/>
            <w:shd w:val="clear" w:color="auto" w:fill="auto"/>
            <w:tcMar>
              <w:top w:w="100" w:type="dxa"/>
              <w:left w:w="100" w:type="dxa"/>
              <w:bottom w:w="100" w:type="dxa"/>
              <w:right w:w="100" w:type="dxa"/>
            </w:tcMar>
            <w:vAlign w:val="center"/>
          </w:tcPr>
          <w:p w14:paraId="7D53E3B9" w14:textId="77777777" w:rsidR="001333FA" w:rsidRPr="007822A8" w:rsidRDefault="001333FA" w:rsidP="006B3309">
            <w:pPr>
              <w:pStyle w:val="Nidungvnbn"/>
              <w:jc w:val="center"/>
            </w:pPr>
            <w:r w:rsidRPr="007822A8">
              <w:t xml:space="preserve">Postcondition </w:t>
            </w:r>
          </w:p>
          <w:p w14:paraId="16541AD5"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3962323" w14:textId="77777777" w:rsidR="001333FA" w:rsidRPr="007822A8" w:rsidRDefault="001333FA" w:rsidP="006B3309">
            <w:pPr>
              <w:pStyle w:val="Nidungvnbn"/>
              <w:jc w:val="center"/>
            </w:pPr>
            <w:r w:rsidRPr="007822A8">
              <w:t>Làm bài kiểm tra thành công</w:t>
            </w:r>
          </w:p>
        </w:tc>
      </w:tr>
      <w:tr w:rsidR="007822A8" w:rsidRPr="007822A8" w14:paraId="38BAC352"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69B6526" w14:textId="77777777" w:rsidR="001333FA" w:rsidRPr="007822A8" w:rsidRDefault="001333FA" w:rsidP="006B3309">
            <w:pPr>
              <w:pStyle w:val="Nidungvnbn"/>
              <w:jc w:val="center"/>
            </w:pPr>
            <w:r w:rsidRPr="007822A8">
              <w:t xml:space="preserve">Flow of activities </w:t>
            </w:r>
          </w:p>
          <w:p w14:paraId="6284195A"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00CD7488"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64FC28EC" w14:textId="77777777" w:rsidR="001333FA" w:rsidRPr="007822A8" w:rsidRDefault="001333FA" w:rsidP="006B3309">
            <w:pPr>
              <w:pStyle w:val="Nidungvnbn"/>
              <w:jc w:val="center"/>
            </w:pPr>
            <w:r w:rsidRPr="007822A8">
              <w:t>System</w:t>
            </w:r>
          </w:p>
        </w:tc>
      </w:tr>
      <w:tr w:rsidR="007822A8" w:rsidRPr="007822A8" w14:paraId="7E4D7DA8" w14:textId="77777777" w:rsidTr="006B3309">
        <w:trPr>
          <w:trHeight w:val="1788"/>
        </w:trPr>
        <w:tc>
          <w:tcPr>
            <w:tcW w:w="2684" w:type="dxa"/>
            <w:vMerge/>
            <w:shd w:val="clear" w:color="auto" w:fill="auto"/>
            <w:tcMar>
              <w:top w:w="100" w:type="dxa"/>
              <w:left w:w="100" w:type="dxa"/>
              <w:bottom w:w="100" w:type="dxa"/>
              <w:right w:w="100" w:type="dxa"/>
            </w:tcMar>
            <w:vAlign w:val="center"/>
          </w:tcPr>
          <w:p w14:paraId="6FE40112"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1909F90A" w14:textId="77777777" w:rsidR="001333FA" w:rsidRPr="007822A8" w:rsidRDefault="001333FA" w:rsidP="006B3309">
            <w:pPr>
              <w:pStyle w:val="Nidungvnbn"/>
              <w:jc w:val="center"/>
            </w:pPr>
          </w:p>
          <w:p w14:paraId="2EA3C4E2" w14:textId="77777777" w:rsidR="001333FA" w:rsidRPr="007822A8" w:rsidRDefault="001333FA" w:rsidP="006B3309">
            <w:pPr>
              <w:pStyle w:val="Nidungvnbn"/>
              <w:jc w:val="center"/>
            </w:pPr>
            <w:r w:rsidRPr="007822A8">
              <w:t>1. Chọn chức năng “làm bài kiểm tra”.</w:t>
            </w:r>
          </w:p>
          <w:p w14:paraId="5BC4DA2E" w14:textId="77777777" w:rsidR="001333FA" w:rsidRPr="007822A8" w:rsidRDefault="001333FA" w:rsidP="006B3309">
            <w:pPr>
              <w:pStyle w:val="Nidungvnbn"/>
            </w:pPr>
          </w:p>
          <w:p w14:paraId="29F30CE0" w14:textId="77777777" w:rsidR="001333FA" w:rsidRPr="007822A8" w:rsidRDefault="001333FA" w:rsidP="006B3309">
            <w:pPr>
              <w:pStyle w:val="Nidungvnbn"/>
            </w:pPr>
          </w:p>
          <w:p w14:paraId="6C41B202" w14:textId="77777777" w:rsidR="001333FA" w:rsidRPr="007822A8" w:rsidRDefault="001333FA" w:rsidP="006B3309">
            <w:pPr>
              <w:pStyle w:val="Nidungvnbn"/>
              <w:jc w:val="center"/>
            </w:pPr>
            <w:r w:rsidRPr="007822A8">
              <w:t>2.Nhấn submit khi làm xong bài kiểm tra</w:t>
            </w:r>
          </w:p>
          <w:p w14:paraId="2F56DF41" w14:textId="77777777" w:rsidR="001333FA" w:rsidRPr="007822A8" w:rsidRDefault="001333FA" w:rsidP="006B3309">
            <w:pPr>
              <w:pStyle w:val="Nidungvnbn"/>
              <w:jc w:val="center"/>
            </w:pPr>
          </w:p>
          <w:p w14:paraId="32BF8313" w14:textId="77777777" w:rsidR="001333FA" w:rsidRPr="007822A8" w:rsidRDefault="001333FA" w:rsidP="006B3309">
            <w:pPr>
              <w:pStyle w:val="Nidungvnbn"/>
              <w:jc w:val="center"/>
            </w:pPr>
          </w:p>
          <w:p w14:paraId="78144E29" w14:textId="77777777" w:rsidR="001333FA" w:rsidRPr="007822A8" w:rsidRDefault="001333FA" w:rsidP="006B3309">
            <w:pPr>
              <w:pStyle w:val="Nidungvnbn"/>
              <w:jc w:val="center"/>
            </w:pPr>
          </w:p>
        </w:tc>
        <w:tc>
          <w:tcPr>
            <w:tcW w:w="3188" w:type="dxa"/>
            <w:shd w:val="clear" w:color="auto" w:fill="auto"/>
            <w:tcMar>
              <w:top w:w="100" w:type="dxa"/>
              <w:left w:w="100" w:type="dxa"/>
              <w:bottom w:w="100" w:type="dxa"/>
              <w:right w:w="100" w:type="dxa"/>
            </w:tcMar>
          </w:tcPr>
          <w:p w14:paraId="3E076811" w14:textId="77777777" w:rsidR="001333FA" w:rsidRPr="007822A8" w:rsidRDefault="001333FA" w:rsidP="006B3309">
            <w:pPr>
              <w:pStyle w:val="Nidungvnbn"/>
            </w:pPr>
          </w:p>
          <w:p w14:paraId="3D3020AE" w14:textId="77777777" w:rsidR="001333FA" w:rsidRPr="007822A8" w:rsidRDefault="001333FA" w:rsidP="006B3309">
            <w:pPr>
              <w:pStyle w:val="Nidungvnbn"/>
            </w:pPr>
            <w:r w:rsidRPr="007822A8">
              <w:t>1.Hệ thống hiển thị form làm bài kiểm tra bao gồm (question+answer)</w:t>
            </w:r>
          </w:p>
          <w:p w14:paraId="7A627824" w14:textId="77777777" w:rsidR="001333FA" w:rsidRPr="007822A8" w:rsidRDefault="001333FA" w:rsidP="006B3309">
            <w:pPr>
              <w:pStyle w:val="Nidungvnbn"/>
              <w:ind w:left="390"/>
              <w:jc w:val="center"/>
            </w:pPr>
          </w:p>
          <w:p w14:paraId="2EA8017A" w14:textId="77777777" w:rsidR="001333FA" w:rsidRPr="007822A8" w:rsidRDefault="001333FA" w:rsidP="006B3309">
            <w:pPr>
              <w:pStyle w:val="Nidungvnbn"/>
            </w:pPr>
            <w:r w:rsidRPr="007822A8">
              <w:t>2.Hệ thống sẽ lưu lại tất cả thông tin, kết quả làm bài của sinh viên trên hệ thống và kết thúc</w:t>
            </w:r>
          </w:p>
        </w:tc>
      </w:tr>
      <w:tr w:rsidR="007822A8" w:rsidRPr="007822A8" w14:paraId="15617E72" w14:textId="77777777" w:rsidTr="006B3309">
        <w:trPr>
          <w:trHeight w:val="440"/>
        </w:trPr>
        <w:tc>
          <w:tcPr>
            <w:tcW w:w="2684" w:type="dxa"/>
            <w:shd w:val="clear" w:color="auto" w:fill="auto"/>
            <w:tcMar>
              <w:top w:w="100" w:type="dxa"/>
              <w:left w:w="100" w:type="dxa"/>
              <w:bottom w:w="100" w:type="dxa"/>
              <w:right w:w="100" w:type="dxa"/>
            </w:tcMar>
            <w:vAlign w:val="center"/>
          </w:tcPr>
          <w:p w14:paraId="7DDA9C26" w14:textId="77777777" w:rsidR="001333FA" w:rsidRPr="007822A8" w:rsidRDefault="001333FA" w:rsidP="006B3309">
            <w:pPr>
              <w:pStyle w:val="Nidungvnbn"/>
              <w:jc w:val="center"/>
            </w:pPr>
            <w:r w:rsidRPr="007822A8">
              <w:t xml:space="preserve">Exception condition </w:t>
            </w:r>
          </w:p>
          <w:p w14:paraId="46A56367"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51E33B29" w14:textId="77777777" w:rsidR="001333FA" w:rsidRPr="007822A8" w:rsidRDefault="001333FA" w:rsidP="006B3309">
            <w:pPr>
              <w:pStyle w:val="Nidungvnbn"/>
              <w:jc w:val="center"/>
            </w:pPr>
            <w:r w:rsidRPr="007822A8">
              <w:t>Không có dữ liệu cần tìm</w:t>
            </w:r>
          </w:p>
        </w:tc>
      </w:tr>
    </w:tbl>
    <w:p w14:paraId="583C9A21" w14:textId="77777777" w:rsidR="001333FA" w:rsidRPr="007822A8" w:rsidRDefault="001333FA" w:rsidP="001333FA">
      <w:pPr>
        <w:pStyle w:val="Nidungvnbn"/>
      </w:pPr>
    </w:p>
    <w:p w14:paraId="1581953C" w14:textId="661135AA" w:rsidR="00C86DE4" w:rsidRDefault="001333FA" w:rsidP="00C86DE4">
      <w:pPr>
        <w:pStyle w:val="Nidungvnbn"/>
        <w:jc w:val="center"/>
        <w:rPr>
          <w:sz w:val="22"/>
          <w:szCs w:val="22"/>
        </w:rPr>
      </w:pPr>
      <w:bookmarkStart w:id="41" w:name="_Toc134972867"/>
      <w:r w:rsidRPr="007822A8">
        <w:rPr>
          <w:sz w:val="22"/>
          <w:szCs w:val="22"/>
        </w:rPr>
        <w:t>Bảng 6.14. Bảng đặc tả Usecase làm  bài kiểm tra</w:t>
      </w:r>
      <w:bookmarkEnd w:id="41"/>
    </w:p>
    <w:p w14:paraId="0AC6E6ED" w14:textId="77777777" w:rsidR="00C86DE4" w:rsidRPr="007822A8" w:rsidRDefault="00C86DE4" w:rsidP="00C86DE4">
      <w:pPr>
        <w:pStyle w:val="Nidungvnbn"/>
        <w:rPr>
          <w:sz w:val="22"/>
          <w:szCs w:val="22"/>
        </w:rPr>
      </w:pPr>
    </w:p>
    <w:p w14:paraId="5B9EB733" w14:textId="77777777" w:rsidR="00C86DE4" w:rsidRPr="001C23FD" w:rsidRDefault="00C86DE4" w:rsidP="00C86DE4">
      <w:pPr>
        <w:pStyle w:val="oancuaDanhsach"/>
        <w:numPr>
          <w:ilvl w:val="0"/>
          <w:numId w:val="33"/>
        </w:numPr>
        <w:rPr>
          <w:b/>
          <w:bCs/>
          <w:sz w:val="26"/>
          <w:szCs w:val="26"/>
        </w:rPr>
      </w:pPr>
      <w:r w:rsidRPr="001C23FD">
        <w:rPr>
          <w:b/>
          <w:bCs/>
          <w:sz w:val="26"/>
          <w:szCs w:val="26"/>
          <w:lang w:val="en-US"/>
        </w:rPr>
        <w:t>Activity diagram</w:t>
      </w:r>
    </w:p>
    <w:p w14:paraId="51C311D7" w14:textId="7B97F388" w:rsidR="00C86DE4" w:rsidRPr="0053576F" w:rsidRDefault="00C86DE4" w:rsidP="00C86DE4">
      <w:pPr>
        <w:rPr>
          <w:b/>
          <w:bCs/>
          <w:sz w:val="26"/>
          <w:szCs w:val="26"/>
        </w:rPr>
      </w:pPr>
      <w:r w:rsidRPr="0053576F">
        <w:rPr>
          <w:b/>
          <w:bCs/>
          <w:sz w:val="26"/>
          <w:szCs w:val="26"/>
        </w:rPr>
        <w:lastRenderedPageBreak/>
        <w:t>7.1 Sơ đồ hoạt động quy trình đăng nhập</w:t>
      </w:r>
    </w:p>
    <w:p w14:paraId="0F66B054" w14:textId="2AB4DC4C" w:rsidR="0053576F" w:rsidRPr="0053576F" w:rsidRDefault="0053576F" w:rsidP="00C86DE4">
      <w:pPr>
        <w:rPr>
          <w:b/>
          <w:bCs/>
          <w:sz w:val="26"/>
          <w:szCs w:val="26"/>
        </w:rPr>
      </w:pPr>
      <w:r w:rsidRPr="0053576F">
        <w:rPr>
          <w:b/>
          <w:bCs/>
          <w:noProof/>
          <w:sz w:val="26"/>
          <w:szCs w:val="26"/>
        </w:rPr>
        <w:drawing>
          <wp:inline distT="0" distB="0" distL="0" distR="0" wp14:anchorId="6F6B0FCB" wp14:editId="5FE9E2F6">
            <wp:extent cx="5791200" cy="437197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4371975"/>
                    </a:xfrm>
                    <a:prstGeom prst="rect">
                      <a:avLst/>
                    </a:prstGeom>
                    <a:noFill/>
                    <a:ln>
                      <a:noFill/>
                    </a:ln>
                  </pic:spPr>
                </pic:pic>
              </a:graphicData>
            </a:graphic>
          </wp:inline>
        </w:drawing>
      </w:r>
    </w:p>
    <w:p w14:paraId="0EE050A2" w14:textId="77777777" w:rsidR="0053576F" w:rsidRPr="0053576F" w:rsidRDefault="0053576F" w:rsidP="0053576F">
      <w:pPr>
        <w:rPr>
          <w:b/>
          <w:bCs/>
          <w:sz w:val="26"/>
          <w:szCs w:val="26"/>
        </w:rPr>
      </w:pPr>
    </w:p>
    <w:p w14:paraId="6EE41DE6" w14:textId="77777777" w:rsidR="0053576F" w:rsidRPr="0053576F" w:rsidRDefault="0053576F" w:rsidP="0053576F">
      <w:pPr>
        <w:rPr>
          <w:b/>
          <w:bCs/>
          <w:sz w:val="26"/>
          <w:szCs w:val="26"/>
        </w:rPr>
      </w:pPr>
    </w:p>
    <w:p w14:paraId="7C04771B" w14:textId="4E821172" w:rsidR="0053576F" w:rsidRPr="0053576F" w:rsidRDefault="0053576F" w:rsidP="0053576F">
      <w:pPr>
        <w:rPr>
          <w:b/>
          <w:bCs/>
          <w:sz w:val="26"/>
          <w:szCs w:val="26"/>
        </w:rPr>
      </w:pPr>
      <w:r w:rsidRPr="0053576F">
        <w:rPr>
          <w:b/>
          <w:bCs/>
          <w:sz w:val="26"/>
          <w:szCs w:val="26"/>
        </w:rPr>
        <w:t>7.2 Sơ đồ hoạt động quy trình tìm kiếm sinh viên</w:t>
      </w:r>
    </w:p>
    <w:p w14:paraId="6EA875D6" w14:textId="275F97C4" w:rsidR="0053576F" w:rsidRPr="0053576F" w:rsidRDefault="0053576F" w:rsidP="0053576F">
      <w:pPr>
        <w:rPr>
          <w:b/>
          <w:bCs/>
          <w:sz w:val="26"/>
          <w:szCs w:val="26"/>
        </w:rPr>
      </w:pPr>
      <w:r w:rsidRPr="0053576F">
        <w:rPr>
          <w:b/>
          <w:bCs/>
          <w:noProof/>
          <w:sz w:val="26"/>
          <w:szCs w:val="26"/>
        </w:rPr>
        <w:lastRenderedPageBreak/>
        <w:drawing>
          <wp:inline distT="0" distB="0" distL="0" distR="0" wp14:anchorId="4C3ED073" wp14:editId="12998A69">
            <wp:extent cx="5781675" cy="357187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3571875"/>
                    </a:xfrm>
                    <a:prstGeom prst="rect">
                      <a:avLst/>
                    </a:prstGeom>
                    <a:noFill/>
                    <a:ln>
                      <a:noFill/>
                    </a:ln>
                  </pic:spPr>
                </pic:pic>
              </a:graphicData>
            </a:graphic>
          </wp:inline>
        </w:drawing>
      </w:r>
    </w:p>
    <w:p w14:paraId="72968C05" w14:textId="77777777" w:rsidR="0053576F" w:rsidRPr="0053576F" w:rsidRDefault="0053576F" w:rsidP="0053576F">
      <w:pPr>
        <w:rPr>
          <w:b/>
          <w:bCs/>
          <w:sz w:val="26"/>
          <w:szCs w:val="26"/>
        </w:rPr>
      </w:pPr>
    </w:p>
    <w:p w14:paraId="2356D281" w14:textId="77777777" w:rsidR="0053576F" w:rsidRPr="0053576F" w:rsidRDefault="0053576F" w:rsidP="0053576F">
      <w:pPr>
        <w:rPr>
          <w:b/>
          <w:bCs/>
          <w:sz w:val="26"/>
          <w:szCs w:val="26"/>
        </w:rPr>
      </w:pPr>
    </w:p>
    <w:p w14:paraId="32558781" w14:textId="405BF871" w:rsidR="0053576F" w:rsidRPr="0053576F" w:rsidRDefault="0053576F" w:rsidP="0053576F">
      <w:pPr>
        <w:rPr>
          <w:b/>
          <w:bCs/>
          <w:sz w:val="26"/>
          <w:szCs w:val="26"/>
        </w:rPr>
      </w:pPr>
      <w:r w:rsidRPr="0053576F">
        <w:rPr>
          <w:b/>
          <w:bCs/>
          <w:sz w:val="26"/>
          <w:szCs w:val="26"/>
        </w:rPr>
        <w:t>7.3 Sơ đồ hoạt động quy trình thêm thông tin sinh viên</w:t>
      </w:r>
    </w:p>
    <w:p w14:paraId="4FBD7F76" w14:textId="687DA840" w:rsidR="0053576F" w:rsidRPr="0053576F" w:rsidRDefault="0053576F" w:rsidP="0053576F">
      <w:pPr>
        <w:rPr>
          <w:b/>
          <w:bCs/>
          <w:sz w:val="26"/>
          <w:szCs w:val="26"/>
        </w:rPr>
      </w:pPr>
      <w:r w:rsidRPr="0053576F">
        <w:rPr>
          <w:b/>
          <w:bCs/>
          <w:noProof/>
          <w:sz w:val="26"/>
          <w:szCs w:val="26"/>
        </w:rPr>
        <w:lastRenderedPageBreak/>
        <w:drawing>
          <wp:inline distT="0" distB="0" distL="0" distR="0" wp14:anchorId="39FF4333" wp14:editId="3A4E4A1A">
            <wp:extent cx="5791200" cy="453390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4533900"/>
                    </a:xfrm>
                    <a:prstGeom prst="rect">
                      <a:avLst/>
                    </a:prstGeom>
                    <a:noFill/>
                    <a:ln>
                      <a:noFill/>
                    </a:ln>
                  </pic:spPr>
                </pic:pic>
              </a:graphicData>
            </a:graphic>
          </wp:inline>
        </w:drawing>
      </w:r>
    </w:p>
    <w:p w14:paraId="426008E2" w14:textId="77777777" w:rsidR="0053576F" w:rsidRPr="0053576F" w:rsidRDefault="0053576F" w:rsidP="0053576F">
      <w:pPr>
        <w:rPr>
          <w:b/>
          <w:bCs/>
          <w:sz w:val="26"/>
          <w:szCs w:val="26"/>
        </w:rPr>
      </w:pPr>
    </w:p>
    <w:p w14:paraId="649C1DFD" w14:textId="77777777" w:rsidR="0053576F" w:rsidRPr="0053576F" w:rsidRDefault="0053576F" w:rsidP="0053576F">
      <w:pPr>
        <w:rPr>
          <w:b/>
          <w:bCs/>
          <w:sz w:val="26"/>
          <w:szCs w:val="26"/>
        </w:rPr>
      </w:pPr>
    </w:p>
    <w:p w14:paraId="2709621E" w14:textId="7941991E" w:rsidR="0053576F" w:rsidRPr="0053576F" w:rsidRDefault="0053576F" w:rsidP="0053576F">
      <w:pPr>
        <w:rPr>
          <w:b/>
          <w:bCs/>
          <w:sz w:val="26"/>
          <w:szCs w:val="26"/>
        </w:rPr>
      </w:pPr>
      <w:r w:rsidRPr="0053576F">
        <w:rPr>
          <w:b/>
          <w:bCs/>
          <w:sz w:val="26"/>
          <w:szCs w:val="26"/>
        </w:rPr>
        <w:t>7.4 Sơ đồ hoạt động quy trình sửa thông tin sinh viên</w:t>
      </w:r>
    </w:p>
    <w:p w14:paraId="33CFC149" w14:textId="00AAFBA5" w:rsidR="0053576F" w:rsidRPr="0053576F" w:rsidRDefault="0053576F" w:rsidP="0053576F">
      <w:pPr>
        <w:rPr>
          <w:b/>
          <w:bCs/>
          <w:sz w:val="26"/>
          <w:szCs w:val="26"/>
        </w:rPr>
      </w:pPr>
      <w:r>
        <w:rPr>
          <w:b/>
          <w:bCs/>
          <w:noProof/>
          <w:sz w:val="26"/>
          <w:szCs w:val="26"/>
        </w:rPr>
        <w:lastRenderedPageBreak/>
        <w:drawing>
          <wp:inline distT="0" distB="0" distL="0" distR="0" wp14:anchorId="1B4CB4BD" wp14:editId="65BF8DAC">
            <wp:extent cx="5791200" cy="44958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4495800"/>
                    </a:xfrm>
                    <a:prstGeom prst="rect">
                      <a:avLst/>
                    </a:prstGeom>
                    <a:noFill/>
                    <a:ln>
                      <a:noFill/>
                    </a:ln>
                  </pic:spPr>
                </pic:pic>
              </a:graphicData>
            </a:graphic>
          </wp:inline>
        </w:drawing>
      </w:r>
    </w:p>
    <w:p w14:paraId="6CEF00B9" w14:textId="77777777" w:rsidR="0053576F" w:rsidRPr="0053576F" w:rsidRDefault="0053576F" w:rsidP="0053576F">
      <w:pPr>
        <w:rPr>
          <w:b/>
          <w:bCs/>
          <w:sz w:val="26"/>
          <w:szCs w:val="26"/>
        </w:rPr>
      </w:pPr>
    </w:p>
    <w:p w14:paraId="7E528AE8" w14:textId="77777777" w:rsidR="0053576F" w:rsidRPr="0053576F" w:rsidRDefault="0053576F" w:rsidP="0053576F">
      <w:pPr>
        <w:rPr>
          <w:b/>
          <w:bCs/>
          <w:sz w:val="26"/>
          <w:szCs w:val="26"/>
        </w:rPr>
      </w:pPr>
    </w:p>
    <w:p w14:paraId="088E28AB" w14:textId="27FBB4C4" w:rsidR="0053576F" w:rsidRPr="0053576F" w:rsidRDefault="0053576F" w:rsidP="0053576F">
      <w:pPr>
        <w:rPr>
          <w:b/>
          <w:bCs/>
          <w:sz w:val="26"/>
          <w:szCs w:val="26"/>
        </w:rPr>
      </w:pPr>
      <w:r w:rsidRPr="0053576F">
        <w:rPr>
          <w:b/>
          <w:bCs/>
          <w:sz w:val="26"/>
          <w:szCs w:val="26"/>
        </w:rPr>
        <w:t>7.5 Sơ đồ hoạt động quy trình xóa thông tin sinh viên</w:t>
      </w:r>
    </w:p>
    <w:p w14:paraId="4436EB2E" w14:textId="7A5C67AA" w:rsidR="0053576F" w:rsidRPr="0053576F" w:rsidRDefault="0053576F" w:rsidP="0053576F">
      <w:pPr>
        <w:rPr>
          <w:b/>
          <w:bCs/>
          <w:sz w:val="26"/>
          <w:szCs w:val="26"/>
        </w:rPr>
      </w:pPr>
      <w:r>
        <w:rPr>
          <w:b/>
          <w:bCs/>
          <w:noProof/>
          <w:sz w:val="26"/>
          <w:szCs w:val="26"/>
        </w:rPr>
        <w:lastRenderedPageBreak/>
        <w:drawing>
          <wp:inline distT="0" distB="0" distL="0" distR="0" wp14:anchorId="62993BAC" wp14:editId="2B83CD01">
            <wp:extent cx="5791200" cy="46005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4600575"/>
                    </a:xfrm>
                    <a:prstGeom prst="rect">
                      <a:avLst/>
                    </a:prstGeom>
                    <a:noFill/>
                    <a:ln>
                      <a:noFill/>
                    </a:ln>
                  </pic:spPr>
                </pic:pic>
              </a:graphicData>
            </a:graphic>
          </wp:inline>
        </w:drawing>
      </w:r>
    </w:p>
    <w:p w14:paraId="2647DFF9" w14:textId="77777777" w:rsidR="0053576F" w:rsidRPr="0053576F" w:rsidRDefault="0053576F" w:rsidP="0053576F">
      <w:pPr>
        <w:rPr>
          <w:b/>
          <w:bCs/>
          <w:sz w:val="26"/>
          <w:szCs w:val="26"/>
        </w:rPr>
      </w:pPr>
    </w:p>
    <w:p w14:paraId="69CA5A61" w14:textId="77777777" w:rsidR="0053576F" w:rsidRPr="0053576F" w:rsidRDefault="0053576F" w:rsidP="0053576F">
      <w:pPr>
        <w:rPr>
          <w:b/>
          <w:bCs/>
          <w:sz w:val="26"/>
          <w:szCs w:val="26"/>
        </w:rPr>
      </w:pPr>
    </w:p>
    <w:p w14:paraId="6EAA26D7" w14:textId="2E6813BF" w:rsidR="0053576F" w:rsidRPr="0053576F" w:rsidRDefault="0053576F" w:rsidP="0053576F">
      <w:pPr>
        <w:rPr>
          <w:b/>
          <w:bCs/>
          <w:sz w:val="26"/>
          <w:szCs w:val="26"/>
        </w:rPr>
      </w:pPr>
      <w:r w:rsidRPr="0053576F">
        <w:rPr>
          <w:b/>
          <w:bCs/>
          <w:sz w:val="26"/>
          <w:szCs w:val="26"/>
        </w:rPr>
        <w:t>7.6 Sơ đồ hoạt động quy trình xem thông tin sinh viên</w:t>
      </w:r>
    </w:p>
    <w:p w14:paraId="60165F38" w14:textId="2CD5E5B6" w:rsidR="0053576F" w:rsidRPr="0053576F" w:rsidRDefault="0053576F" w:rsidP="0053576F">
      <w:pPr>
        <w:rPr>
          <w:b/>
          <w:bCs/>
          <w:sz w:val="26"/>
          <w:szCs w:val="26"/>
        </w:rPr>
      </w:pPr>
      <w:r>
        <w:rPr>
          <w:b/>
          <w:bCs/>
          <w:noProof/>
          <w:sz w:val="26"/>
          <w:szCs w:val="26"/>
        </w:rPr>
        <w:lastRenderedPageBreak/>
        <w:drawing>
          <wp:inline distT="0" distB="0" distL="0" distR="0" wp14:anchorId="4C1251CE" wp14:editId="12A3B14F">
            <wp:extent cx="3105150" cy="30384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3038475"/>
                    </a:xfrm>
                    <a:prstGeom prst="rect">
                      <a:avLst/>
                    </a:prstGeom>
                    <a:noFill/>
                    <a:ln>
                      <a:noFill/>
                    </a:ln>
                  </pic:spPr>
                </pic:pic>
              </a:graphicData>
            </a:graphic>
          </wp:inline>
        </w:drawing>
      </w:r>
    </w:p>
    <w:p w14:paraId="2296A8F1" w14:textId="77777777" w:rsidR="0053576F" w:rsidRPr="0053576F" w:rsidRDefault="0053576F" w:rsidP="0053576F">
      <w:pPr>
        <w:rPr>
          <w:b/>
          <w:bCs/>
          <w:sz w:val="26"/>
          <w:szCs w:val="26"/>
        </w:rPr>
      </w:pPr>
    </w:p>
    <w:p w14:paraId="7A829544" w14:textId="77777777" w:rsidR="0053576F" w:rsidRPr="0053576F" w:rsidRDefault="0053576F" w:rsidP="0053576F">
      <w:pPr>
        <w:rPr>
          <w:b/>
          <w:bCs/>
          <w:sz w:val="26"/>
          <w:szCs w:val="26"/>
        </w:rPr>
      </w:pPr>
    </w:p>
    <w:p w14:paraId="321902B0" w14:textId="08DBFCEC" w:rsidR="0053576F" w:rsidRPr="0053576F" w:rsidRDefault="0053576F" w:rsidP="0053576F">
      <w:pPr>
        <w:rPr>
          <w:b/>
          <w:bCs/>
          <w:sz w:val="26"/>
          <w:szCs w:val="26"/>
        </w:rPr>
      </w:pPr>
      <w:r w:rsidRPr="0053576F">
        <w:rPr>
          <w:b/>
          <w:bCs/>
          <w:sz w:val="26"/>
          <w:szCs w:val="26"/>
        </w:rPr>
        <w:t>7.7 Sơ đồ hoạt động quy trình tìm kiếm thông tin bài kiểm tra</w:t>
      </w:r>
    </w:p>
    <w:p w14:paraId="4F6A3888" w14:textId="3A9ECC8F" w:rsidR="0053576F" w:rsidRPr="0053576F" w:rsidRDefault="0053576F" w:rsidP="0053576F">
      <w:pPr>
        <w:rPr>
          <w:b/>
          <w:bCs/>
          <w:sz w:val="26"/>
          <w:szCs w:val="26"/>
        </w:rPr>
      </w:pPr>
      <w:r>
        <w:rPr>
          <w:b/>
          <w:bCs/>
          <w:noProof/>
          <w:sz w:val="26"/>
          <w:szCs w:val="26"/>
        </w:rPr>
        <w:lastRenderedPageBreak/>
        <w:drawing>
          <wp:inline distT="0" distB="0" distL="0" distR="0" wp14:anchorId="40CBBF78" wp14:editId="058AD876">
            <wp:extent cx="5791200" cy="47339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4733925"/>
                    </a:xfrm>
                    <a:prstGeom prst="rect">
                      <a:avLst/>
                    </a:prstGeom>
                    <a:noFill/>
                    <a:ln>
                      <a:noFill/>
                    </a:ln>
                  </pic:spPr>
                </pic:pic>
              </a:graphicData>
            </a:graphic>
          </wp:inline>
        </w:drawing>
      </w:r>
    </w:p>
    <w:p w14:paraId="249501DD" w14:textId="77777777" w:rsidR="0053576F" w:rsidRPr="0053576F" w:rsidRDefault="0053576F" w:rsidP="0053576F">
      <w:pPr>
        <w:rPr>
          <w:b/>
          <w:bCs/>
          <w:sz w:val="26"/>
          <w:szCs w:val="26"/>
        </w:rPr>
      </w:pPr>
    </w:p>
    <w:p w14:paraId="4561148A" w14:textId="77777777" w:rsidR="0053576F" w:rsidRPr="0053576F" w:rsidRDefault="0053576F" w:rsidP="0053576F">
      <w:pPr>
        <w:rPr>
          <w:b/>
          <w:bCs/>
          <w:sz w:val="26"/>
          <w:szCs w:val="26"/>
        </w:rPr>
      </w:pPr>
    </w:p>
    <w:p w14:paraId="1F3ECD77" w14:textId="0375483E" w:rsidR="0053576F" w:rsidRPr="0053576F" w:rsidRDefault="0053576F" w:rsidP="0053576F">
      <w:pPr>
        <w:rPr>
          <w:b/>
          <w:bCs/>
          <w:sz w:val="26"/>
          <w:szCs w:val="26"/>
        </w:rPr>
      </w:pPr>
      <w:r w:rsidRPr="0053576F">
        <w:rPr>
          <w:b/>
          <w:bCs/>
          <w:sz w:val="26"/>
          <w:szCs w:val="26"/>
        </w:rPr>
        <w:t>7.8 Sơ đồ hoạt động quy trình thêm thông tin bài kiểm tra</w:t>
      </w:r>
    </w:p>
    <w:p w14:paraId="39079ABD" w14:textId="01E0606D" w:rsidR="0053576F" w:rsidRPr="0053576F" w:rsidRDefault="0053576F" w:rsidP="0053576F">
      <w:pPr>
        <w:rPr>
          <w:b/>
          <w:bCs/>
          <w:sz w:val="26"/>
          <w:szCs w:val="26"/>
        </w:rPr>
      </w:pPr>
      <w:r>
        <w:rPr>
          <w:b/>
          <w:bCs/>
          <w:noProof/>
          <w:sz w:val="26"/>
          <w:szCs w:val="26"/>
        </w:rPr>
        <w:lastRenderedPageBreak/>
        <w:drawing>
          <wp:inline distT="0" distB="0" distL="0" distR="0" wp14:anchorId="59460C84" wp14:editId="23E4215B">
            <wp:extent cx="5781675" cy="4171950"/>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4171950"/>
                    </a:xfrm>
                    <a:prstGeom prst="rect">
                      <a:avLst/>
                    </a:prstGeom>
                    <a:noFill/>
                    <a:ln>
                      <a:noFill/>
                    </a:ln>
                  </pic:spPr>
                </pic:pic>
              </a:graphicData>
            </a:graphic>
          </wp:inline>
        </w:drawing>
      </w:r>
    </w:p>
    <w:p w14:paraId="0413025A" w14:textId="77777777" w:rsidR="0053576F" w:rsidRPr="0053576F" w:rsidRDefault="0053576F" w:rsidP="0053576F">
      <w:pPr>
        <w:rPr>
          <w:b/>
          <w:bCs/>
          <w:sz w:val="26"/>
          <w:szCs w:val="26"/>
        </w:rPr>
      </w:pPr>
    </w:p>
    <w:p w14:paraId="128A4FBA" w14:textId="77777777" w:rsidR="0053576F" w:rsidRPr="0053576F" w:rsidRDefault="0053576F" w:rsidP="0053576F">
      <w:pPr>
        <w:rPr>
          <w:b/>
          <w:bCs/>
          <w:sz w:val="26"/>
          <w:szCs w:val="26"/>
        </w:rPr>
      </w:pPr>
    </w:p>
    <w:p w14:paraId="17F3E4CD" w14:textId="75CEFA8F" w:rsidR="0053576F" w:rsidRPr="0053576F" w:rsidRDefault="0053576F" w:rsidP="0053576F">
      <w:pPr>
        <w:rPr>
          <w:b/>
          <w:bCs/>
          <w:sz w:val="26"/>
          <w:szCs w:val="26"/>
        </w:rPr>
      </w:pPr>
      <w:r w:rsidRPr="0053576F">
        <w:rPr>
          <w:b/>
          <w:bCs/>
          <w:sz w:val="26"/>
          <w:szCs w:val="26"/>
        </w:rPr>
        <w:lastRenderedPageBreak/>
        <w:t>7.9 Sơ đồ hoạt động quy trình sửa thông tin bài kiểm tra</w:t>
      </w:r>
      <w:r>
        <w:rPr>
          <w:b/>
          <w:bCs/>
          <w:noProof/>
          <w:sz w:val="26"/>
          <w:szCs w:val="26"/>
        </w:rPr>
        <w:drawing>
          <wp:inline distT="0" distB="0" distL="0" distR="0" wp14:anchorId="6F37CC4F" wp14:editId="7A359CD8">
            <wp:extent cx="5791200" cy="41814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4181475"/>
                    </a:xfrm>
                    <a:prstGeom prst="rect">
                      <a:avLst/>
                    </a:prstGeom>
                    <a:noFill/>
                    <a:ln>
                      <a:noFill/>
                    </a:ln>
                  </pic:spPr>
                </pic:pic>
              </a:graphicData>
            </a:graphic>
          </wp:inline>
        </w:drawing>
      </w:r>
    </w:p>
    <w:p w14:paraId="73C81CA0" w14:textId="029D57C8" w:rsidR="0053576F" w:rsidRPr="0053576F" w:rsidRDefault="0053576F" w:rsidP="0053576F">
      <w:pPr>
        <w:rPr>
          <w:b/>
          <w:bCs/>
          <w:sz w:val="26"/>
          <w:szCs w:val="26"/>
        </w:rPr>
      </w:pPr>
    </w:p>
    <w:p w14:paraId="194CDA42" w14:textId="77777777" w:rsidR="0053576F" w:rsidRPr="0053576F" w:rsidRDefault="0053576F" w:rsidP="0053576F">
      <w:pPr>
        <w:pStyle w:val="oancuaDanhsach"/>
        <w:ind w:left="0"/>
        <w:rPr>
          <w:b/>
          <w:bCs/>
          <w:sz w:val="26"/>
          <w:szCs w:val="26"/>
        </w:rPr>
      </w:pPr>
    </w:p>
    <w:p w14:paraId="11A68389" w14:textId="77777777" w:rsidR="0053576F" w:rsidRPr="0053576F" w:rsidRDefault="0053576F" w:rsidP="0053576F">
      <w:pPr>
        <w:pStyle w:val="oancuaDanhsach"/>
        <w:ind w:left="0"/>
        <w:rPr>
          <w:b/>
          <w:bCs/>
          <w:sz w:val="26"/>
          <w:szCs w:val="26"/>
        </w:rPr>
      </w:pPr>
    </w:p>
    <w:p w14:paraId="5EFF0967" w14:textId="345DE853" w:rsidR="0053576F" w:rsidRPr="0053576F" w:rsidRDefault="0053576F" w:rsidP="0053576F">
      <w:pPr>
        <w:pStyle w:val="oancuaDanhsach"/>
        <w:ind w:left="0"/>
        <w:rPr>
          <w:rFonts w:ascii="Times New Roman" w:hAnsi="Times New Roman" w:cs="Times New Roman"/>
          <w:b/>
          <w:bCs/>
          <w:sz w:val="26"/>
          <w:szCs w:val="26"/>
          <w:lang w:val="en-US"/>
        </w:rPr>
      </w:pPr>
      <w:r w:rsidRPr="0053576F">
        <w:rPr>
          <w:b/>
          <w:bCs/>
          <w:sz w:val="26"/>
          <w:szCs w:val="26"/>
        </w:rPr>
        <w:t xml:space="preserve">7.10 </w:t>
      </w:r>
      <w:r w:rsidRPr="0053576F">
        <w:rPr>
          <w:rFonts w:ascii="Times New Roman" w:hAnsi="Times New Roman" w:cs="Times New Roman"/>
          <w:b/>
          <w:bCs/>
          <w:sz w:val="26"/>
          <w:szCs w:val="26"/>
          <w:lang w:val="en-US"/>
        </w:rPr>
        <w:t>Sơ đồ hoạt động quy trình xóa thông tin bài kiểm tra</w:t>
      </w:r>
    </w:p>
    <w:p w14:paraId="6259236D" w14:textId="6487B768" w:rsidR="0053576F" w:rsidRPr="0053576F" w:rsidRDefault="0053576F" w:rsidP="0053576F">
      <w:pPr>
        <w:pStyle w:val="oancuaDanhsach"/>
        <w:ind w:left="0"/>
        <w:rPr>
          <w:b/>
          <w:bCs/>
          <w:sz w:val="26"/>
          <w:szCs w:val="26"/>
        </w:rPr>
      </w:pPr>
      <w:r>
        <w:rPr>
          <w:b/>
          <w:bCs/>
          <w:noProof/>
          <w:sz w:val="26"/>
          <w:szCs w:val="26"/>
        </w:rPr>
        <w:lastRenderedPageBreak/>
        <w:drawing>
          <wp:inline distT="0" distB="0" distL="0" distR="0" wp14:anchorId="4458C2AD" wp14:editId="74791781">
            <wp:extent cx="5781675" cy="4591050"/>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4591050"/>
                    </a:xfrm>
                    <a:prstGeom prst="rect">
                      <a:avLst/>
                    </a:prstGeom>
                    <a:noFill/>
                    <a:ln>
                      <a:noFill/>
                    </a:ln>
                  </pic:spPr>
                </pic:pic>
              </a:graphicData>
            </a:graphic>
          </wp:inline>
        </w:drawing>
      </w:r>
    </w:p>
    <w:p w14:paraId="6AD1DE67" w14:textId="77777777" w:rsidR="0053576F" w:rsidRPr="0053576F" w:rsidRDefault="0053576F" w:rsidP="0053576F">
      <w:pPr>
        <w:pStyle w:val="oancuaDanhsach"/>
        <w:ind w:left="0"/>
        <w:rPr>
          <w:b/>
          <w:bCs/>
          <w:sz w:val="26"/>
          <w:szCs w:val="26"/>
        </w:rPr>
      </w:pPr>
    </w:p>
    <w:p w14:paraId="1D8C52ED" w14:textId="77777777" w:rsidR="0053576F" w:rsidRPr="0053576F" w:rsidRDefault="0053576F" w:rsidP="0053576F">
      <w:pPr>
        <w:pStyle w:val="oancuaDanhsach"/>
        <w:ind w:left="0"/>
        <w:rPr>
          <w:b/>
          <w:bCs/>
          <w:sz w:val="26"/>
          <w:szCs w:val="26"/>
        </w:rPr>
      </w:pPr>
    </w:p>
    <w:p w14:paraId="7918A82E" w14:textId="104E0E6E" w:rsidR="0053576F" w:rsidRPr="0053576F" w:rsidRDefault="0053576F" w:rsidP="0053576F">
      <w:pPr>
        <w:pStyle w:val="oancuaDanhsach"/>
        <w:ind w:left="0"/>
        <w:rPr>
          <w:rFonts w:ascii="Times New Roman" w:hAnsi="Times New Roman" w:cs="Times New Roman"/>
          <w:b/>
          <w:bCs/>
          <w:sz w:val="26"/>
          <w:szCs w:val="26"/>
          <w:lang w:val="en-US"/>
        </w:rPr>
      </w:pPr>
      <w:r w:rsidRPr="0053576F">
        <w:rPr>
          <w:b/>
          <w:bCs/>
          <w:sz w:val="26"/>
          <w:szCs w:val="26"/>
        </w:rPr>
        <w:t xml:space="preserve">7.11 </w:t>
      </w:r>
      <w:r w:rsidRPr="0053576F">
        <w:rPr>
          <w:rFonts w:ascii="Times New Roman" w:hAnsi="Times New Roman" w:cs="Times New Roman"/>
          <w:b/>
          <w:bCs/>
          <w:sz w:val="26"/>
          <w:szCs w:val="26"/>
          <w:lang w:val="en-US"/>
        </w:rPr>
        <w:t>Sơ đồ hoạt động quy trình xem thông tin bài kiểm tra</w:t>
      </w:r>
    </w:p>
    <w:p w14:paraId="06ED521F" w14:textId="1131E1A5" w:rsidR="0053576F" w:rsidRPr="0053576F" w:rsidRDefault="0053576F" w:rsidP="0053576F">
      <w:pPr>
        <w:pStyle w:val="oancuaDanhsach"/>
        <w:ind w:left="0"/>
        <w:rPr>
          <w:b/>
          <w:bCs/>
          <w:sz w:val="26"/>
          <w:szCs w:val="26"/>
        </w:rPr>
      </w:pPr>
      <w:r>
        <w:rPr>
          <w:b/>
          <w:bCs/>
          <w:noProof/>
          <w:sz w:val="26"/>
          <w:szCs w:val="26"/>
        </w:rPr>
        <w:drawing>
          <wp:inline distT="0" distB="0" distL="0" distR="0" wp14:anchorId="7A70A5F0" wp14:editId="75BDE61D">
            <wp:extent cx="3162300" cy="23907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2300" cy="2390775"/>
                    </a:xfrm>
                    <a:prstGeom prst="rect">
                      <a:avLst/>
                    </a:prstGeom>
                    <a:noFill/>
                    <a:ln>
                      <a:noFill/>
                    </a:ln>
                  </pic:spPr>
                </pic:pic>
              </a:graphicData>
            </a:graphic>
          </wp:inline>
        </w:drawing>
      </w:r>
    </w:p>
    <w:p w14:paraId="204D3622" w14:textId="77777777" w:rsidR="0053576F" w:rsidRPr="0053576F" w:rsidRDefault="0053576F" w:rsidP="0053576F">
      <w:pPr>
        <w:pStyle w:val="oancuaDanhsach"/>
        <w:ind w:left="0"/>
        <w:rPr>
          <w:b/>
          <w:bCs/>
          <w:sz w:val="26"/>
          <w:szCs w:val="26"/>
        </w:rPr>
      </w:pPr>
    </w:p>
    <w:p w14:paraId="3EE07D8E" w14:textId="77777777" w:rsidR="0053576F" w:rsidRPr="0053576F" w:rsidRDefault="0053576F" w:rsidP="0053576F">
      <w:pPr>
        <w:pStyle w:val="oancuaDanhsach"/>
        <w:ind w:left="0"/>
        <w:rPr>
          <w:b/>
          <w:bCs/>
          <w:sz w:val="26"/>
          <w:szCs w:val="26"/>
        </w:rPr>
      </w:pPr>
    </w:p>
    <w:p w14:paraId="02B4832B" w14:textId="4D227B49" w:rsidR="0053576F" w:rsidRPr="0053576F" w:rsidRDefault="0053576F" w:rsidP="0053576F">
      <w:pPr>
        <w:pStyle w:val="oancuaDanhsach"/>
        <w:ind w:left="0"/>
        <w:rPr>
          <w:rFonts w:ascii="Times New Roman" w:hAnsi="Times New Roman" w:cs="Times New Roman"/>
          <w:b/>
          <w:bCs/>
          <w:sz w:val="26"/>
          <w:szCs w:val="26"/>
          <w:lang w:val="en-US"/>
        </w:rPr>
      </w:pPr>
      <w:r w:rsidRPr="0053576F">
        <w:rPr>
          <w:b/>
          <w:bCs/>
          <w:sz w:val="26"/>
          <w:szCs w:val="26"/>
        </w:rPr>
        <w:t xml:space="preserve">7.12 </w:t>
      </w:r>
      <w:r w:rsidRPr="0053576F">
        <w:rPr>
          <w:rFonts w:ascii="Times New Roman" w:hAnsi="Times New Roman" w:cs="Times New Roman"/>
          <w:b/>
          <w:bCs/>
          <w:sz w:val="26"/>
          <w:szCs w:val="26"/>
          <w:lang w:val="en-US"/>
        </w:rPr>
        <w:t>Sơ đồ hoạt động quy trình xem điểm bài kiểm tra</w:t>
      </w:r>
    </w:p>
    <w:p w14:paraId="41F8DEE7" w14:textId="56A7DC60" w:rsidR="0053576F" w:rsidRPr="0053576F" w:rsidRDefault="0053576F" w:rsidP="0053576F">
      <w:pPr>
        <w:rPr>
          <w:b/>
          <w:bCs/>
          <w:sz w:val="26"/>
          <w:szCs w:val="26"/>
        </w:rPr>
      </w:pPr>
      <w:r>
        <w:rPr>
          <w:b/>
          <w:bCs/>
          <w:noProof/>
          <w:sz w:val="26"/>
          <w:szCs w:val="26"/>
        </w:rPr>
        <w:drawing>
          <wp:inline distT="0" distB="0" distL="0" distR="0" wp14:anchorId="6C9AD51B" wp14:editId="347A6600">
            <wp:extent cx="2990850" cy="33528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0850" cy="3352800"/>
                    </a:xfrm>
                    <a:prstGeom prst="rect">
                      <a:avLst/>
                    </a:prstGeom>
                    <a:noFill/>
                    <a:ln>
                      <a:noFill/>
                    </a:ln>
                  </pic:spPr>
                </pic:pic>
              </a:graphicData>
            </a:graphic>
          </wp:inline>
        </w:drawing>
      </w:r>
    </w:p>
    <w:p w14:paraId="64B7EBFC" w14:textId="77777777" w:rsidR="0053576F" w:rsidRPr="0053576F" w:rsidRDefault="0053576F" w:rsidP="0053576F">
      <w:pPr>
        <w:pStyle w:val="oancuaDanhsach"/>
        <w:ind w:left="0"/>
        <w:rPr>
          <w:b/>
          <w:bCs/>
          <w:sz w:val="26"/>
          <w:szCs w:val="26"/>
        </w:rPr>
      </w:pPr>
    </w:p>
    <w:p w14:paraId="331A8379" w14:textId="77777777" w:rsidR="0053576F" w:rsidRPr="0053576F" w:rsidRDefault="0053576F" w:rsidP="0053576F">
      <w:pPr>
        <w:pStyle w:val="oancuaDanhsach"/>
        <w:ind w:left="0"/>
        <w:rPr>
          <w:b/>
          <w:bCs/>
          <w:sz w:val="26"/>
          <w:szCs w:val="26"/>
        </w:rPr>
      </w:pPr>
    </w:p>
    <w:p w14:paraId="2CFD259F" w14:textId="7EE505C0" w:rsidR="0053576F" w:rsidRPr="0053576F" w:rsidRDefault="0053576F" w:rsidP="0053576F">
      <w:pPr>
        <w:pStyle w:val="oancuaDanhsach"/>
        <w:ind w:left="0"/>
        <w:rPr>
          <w:rFonts w:ascii="Times New Roman" w:hAnsi="Times New Roman" w:cs="Times New Roman"/>
          <w:b/>
          <w:bCs/>
          <w:sz w:val="26"/>
          <w:szCs w:val="26"/>
          <w:lang w:val="en-US"/>
        </w:rPr>
      </w:pPr>
      <w:r w:rsidRPr="0053576F">
        <w:rPr>
          <w:b/>
          <w:bCs/>
          <w:sz w:val="26"/>
          <w:szCs w:val="26"/>
        </w:rPr>
        <w:t xml:space="preserve">7.13 </w:t>
      </w:r>
      <w:r w:rsidRPr="0053576F">
        <w:rPr>
          <w:rFonts w:ascii="Times New Roman" w:hAnsi="Times New Roman" w:cs="Times New Roman"/>
          <w:b/>
          <w:bCs/>
          <w:sz w:val="26"/>
          <w:szCs w:val="26"/>
          <w:lang w:val="en-US"/>
        </w:rPr>
        <w:t>Sơ đồ hoạt động quy trình tìm kiếm điểm bài kiểm tra</w:t>
      </w:r>
    </w:p>
    <w:p w14:paraId="038C16DE" w14:textId="5EE4D080" w:rsidR="0053576F" w:rsidRPr="0053576F" w:rsidRDefault="0053576F" w:rsidP="0053576F">
      <w:pPr>
        <w:rPr>
          <w:b/>
          <w:bCs/>
          <w:sz w:val="26"/>
          <w:szCs w:val="26"/>
        </w:rPr>
      </w:pPr>
      <w:r>
        <w:rPr>
          <w:b/>
          <w:bCs/>
          <w:noProof/>
          <w:sz w:val="26"/>
          <w:szCs w:val="26"/>
        </w:rPr>
        <w:lastRenderedPageBreak/>
        <w:drawing>
          <wp:inline distT="0" distB="0" distL="0" distR="0" wp14:anchorId="05EF6A46" wp14:editId="5C485B56">
            <wp:extent cx="5791200" cy="46196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4619625"/>
                    </a:xfrm>
                    <a:prstGeom prst="rect">
                      <a:avLst/>
                    </a:prstGeom>
                    <a:noFill/>
                    <a:ln>
                      <a:noFill/>
                    </a:ln>
                  </pic:spPr>
                </pic:pic>
              </a:graphicData>
            </a:graphic>
          </wp:inline>
        </w:drawing>
      </w:r>
    </w:p>
    <w:p w14:paraId="7BB28ABF" w14:textId="77777777" w:rsidR="0053576F" w:rsidRPr="0053576F" w:rsidRDefault="0053576F" w:rsidP="0053576F">
      <w:pPr>
        <w:pStyle w:val="oancuaDanhsach"/>
        <w:ind w:left="0"/>
        <w:rPr>
          <w:b/>
          <w:bCs/>
          <w:sz w:val="26"/>
          <w:szCs w:val="26"/>
        </w:rPr>
      </w:pPr>
    </w:p>
    <w:p w14:paraId="0C374C3E" w14:textId="77777777" w:rsidR="0053576F" w:rsidRPr="0053576F" w:rsidRDefault="0053576F" w:rsidP="0053576F">
      <w:pPr>
        <w:pStyle w:val="oancuaDanhsach"/>
        <w:ind w:left="0"/>
        <w:rPr>
          <w:b/>
          <w:bCs/>
          <w:sz w:val="26"/>
          <w:szCs w:val="26"/>
        </w:rPr>
      </w:pPr>
    </w:p>
    <w:p w14:paraId="532EBF0F" w14:textId="0B81C38A" w:rsidR="0053576F" w:rsidRPr="0053576F" w:rsidRDefault="0053576F" w:rsidP="0053576F">
      <w:pPr>
        <w:pStyle w:val="oancuaDanhsach"/>
        <w:ind w:left="0"/>
        <w:rPr>
          <w:rFonts w:ascii="Times New Roman" w:hAnsi="Times New Roman" w:cs="Times New Roman"/>
          <w:b/>
          <w:bCs/>
          <w:sz w:val="26"/>
          <w:szCs w:val="26"/>
          <w:lang w:val="en-US"/>
        </w:rPr>
      </w:pPr>
      <w:r w:rsidRPr="0053576F">
        <w:rPr>
          <w:b/>
          <w:bCs/>
          <w:sz w:val="26"/>
          <w:szCs w:val="26"/>
        </w:rPr>
        <w:t xml:space="preserve">7.14 </w:t>
      </w:r>
      <w:r w:rsidRPr="0053576F">
        <w:rPr>
          <w:rFonts w:ascii="Times New Roman" w:hAnsi="Times New Roman" w:cs="Times New Roman"/>
          <w:b/>
          <w:bCs/>
          <w:sz w:val="26"/>
          <w:szCs w:val="26"/>
          <w:lang w:val="en-US"/>
        </w:rPr>
        <w:t>Sơ đồ hoạt động quy trình làm bài kiểm tra</w:t>
      </w:r>
    </w:p>
    <w:p w14:paraId="3055F90C" w14:textId="564F4832" w:rsidR="0053576F" w:rsidRDefault="002B7CAC" w:rsidP="0053576F">
      <w:pPr>
        <w:rPr>
          <w:sz w:val="26"/>
          <w:szCs w:val="26"/>
        </w:rPr>
      </w:pPr>
      <w:r>
        <w:rPr>
          <w:noProof/>
          <w:sz w:val="26"/>
          <w:szCs w:val="26"/>
        </w:rPr>
        <w:lastRenderedPageBreak/>
        <w:drawing>
          <wp:inline distT="0" distB="0" distL="0" distR="0" wp14:anchorId="70491EB4" wp14:editId="643EBFC1">
            <wp:extent cx="5783580" cy="4274820"/>
            <wp:effectExtent l="0" t="0" r="762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3580" cy="4274820"/>
                    </a:xfrm>
                    <a:prstGeom prst="rect">
                      <a:avLst/>
                    </a:prstGeom>
                    <a:noFill/>
                    <a:ln>
                      <a:noFill/>
                    </a:ln>
                  </pic:spPr>
                </pic:pic>
              </a:graphicData>
            </a:graphic>
          </wp:inline>
        </w:drawing>
      </w:r>
    </w:p>
    <w:p w14:paraId="003D1D7E" w14:textId="021EE0E3" w:rsidR="001333FA" w:rsidRPr="00C86DE4" w:rsidRDefault="001333FA" w:rsidP="00C86DE4">
      <w:pPr>
        <w:rPr>
          <w:b/>
          <w:bCs/>
          <w:sz w:val="26"/>
          <w:szCs w:val="26"/>
        </w:rPr>
      </w:pPr>
      <w:r w:rsidRPr="00C86DE4">
        <w:rPr>
          <w:b/>
          <w:bCs/>
          <w:sz w:val="26"/>
          <w:szCs w:val="26"/>
        </w:rPr>
        <w:br w:type="page"/>
      </w:r>
    </w:p>
    <w:p w14:paraId="43A12478" w14:textId="77777777" w:rsidR="001333FA" w:rsidRPr="007822A8" w:rsidRDefault="001333FA" w:rsidP="001333FA">
      <w:pPr>
        <w:pStyle w:val="u2"/>
        <w:ind w:left="720"/>
        <w:rPr>
          <w:rFonts w:ascii="Times New Roman" w:hAnsi="Times New Roman" w:cs="Times New Roman"/>
          <w:color w:val="auto"/>
        </w:rPr>
      </w:pPr>
      <w:r w:rsidRPr="007822A8">
        <w:rPr>
          <w:rFonts w:ascii="Times New Roman" w:hAnsi="Times New Roman" w:cs="Times New Roman"/>
          <w:color w:val="auto"/>
        </w:rPr>
        <w:lastRenderedPageBreak/>
        <w:t>II. Mô hình quan hệ:</w:t>
      </w:r>
    </w:p>
    <w:p w14:paraId="1800E431" w14:textId="77777777" w:rsidR="001333FA" w:rsidRPr="007822A8" w:rsidRDefault="001333FA" w:rsidP="001333FA">
      <w:pPr>
        <w:ind w:left="360"/>
        <w:rPr>
          <w:b/>
          <w:bCs/>
          <w:sz w:val="26"/>
          <w:szCs w:val="26"/>
          <w:u w:val="single"/>
        </w:rPr>
      </w:pPr>
    </w:p>
    <w:p w14:paraId="753EF06F" w14:textId="0BD9F73C" w:rsidR="001333FA" w:rsidRPr="007822A8" w:rsidRDefault="001333FA" w:rsidP="007822A8">
      <w:pPr>
        <w:pStyle w:val="Nidungvnbn"/>
        <w:ind w:left="720" w:firstLine="0"/>
      </w:pPr>
      <w:r w:rsidRPr="007822A8">
        <w:rPr>
          <w:u w:val="single"/>
        </w:rPr>
        <w:t>Admin</w:t>
      </w:r>
      <w:r w:rsidRPr="007822A8">
        <w:t xml:space="preserve"> (ID, User_name, Password, Day_of_birth, Email, Phone_number, </w:t>
      </w:r>
      <w:r w:rsidR="007822A8">
        <w:t xml:space="preserve"> </w:t>
      </w:r>
      <w:r w:rsidRPr="007822A8">
        <w:t>Create_date)</w:t>
      </w:r>
    </w:p>
    <w:p w14:paraId="0A9ABADA" w14:textId="77777777" w:rsidR="001333FA" w:rsidRPr="007822A8" w:rsidRDefault="001333FA" w:rsidP="007822A8">
      <w:pPr>
        <w:pStyle w:val="Nidungvnbn"/>
        <w:ind w:left="720" w:firstLine="0"/>
      </w:pPr>
      <w:r w:rsidRPr="007822A8">
        <w:rPr>
          <w:u w:val="single"/>
        </w:rPr>
        <w:t>Answer</w:t>
      </w:r>
      <w:r w:rsidRPr="007822A8">
        <w:t xml:space="preserve"> (ID, User_name, Password, Day_of_birth, Email, Phone_number, Create_date, Update_date)</w:t>
      </w:r>
    </w:p>
    <w:p w14:paraId="6CFEFFA7" w14:textId="77777777" w:rsidR="001333FA" w:rsidRPr="007822A8" w:rsidRDefault="001333FA" w:rsidP="007822A8">
      <w:pPr>
        <w:pStyle w:val="Nidungvnbn"/>
      </w:pPr>
      <w:r w:rsidRPr="007822A8">
        <w:rPr>
          <w:u w:val="single"/>
        </w:rPr>
        <w:t>User</w:t>
      </w:r>
      <w:r w:rsidRPr="007822A8">
        <w:t xml:space="preserve"> (ID, Name, Date_of_birthday)</w:t>
      </w:r>
    </w:p>
    <w:p w14:paraId="0DA2AE4B" w14:textId="77777777" w:rsidR="001333FA" w:rsidRPr="007822A8" w:rsidRDefault="001333FA" w:rsidP="007822A8">
      <w:pPr>
        <w:pStyle w:val="Nidungvnbn"/>
        <w:ind w:left="720" w:firstLine="0"/>
      </w:pPr>
      <w:r w:rsidRPr="007822A8">
        <w:rPr>
          <w:u w:val="single"/>
        </w:rPr>
        <w:t>StudentAnswer</w:t>
      </w:r>
      <w:r w:rsidRPr="007822A8">
        <w:t xml:space="preserve"> (ID, Student_id, Test_id, Number_correct_answer, Finish_timed, Create_date, Update_date)</w:t>
      </w:r>
    </w:p>
    <w:p w14:paraId="35053A34" w14:textId="77777777" w:rsidR="001333FA" w:rsidRPr="007822A8" w:rsidRDefault="001333FA" w:rsidP="007822A8">
      <w:pPr>
        <w:pStyle w:val="Nidungvnbn"/>
        <w:ind w:left="720" w:firstLine="0"/>
      </w:pPr>
      <w:r w:rsidRPr="007822A8">
        <w:rPr>
          <w:u w:val="single"/>
        </w:rPr>
        <w:t xml:space="preserve">Test </w:t>
      </w:r>
      <w:r w:rsidRPr="007822A8">
        <w:t>( ID, Name, Code, Subject_id, Start_time, End_time, Create_date, Update_date)</w:t>
      </w:r>
    </w:p>
    <w:p w14:paraId="2496B742" w14:textId="77777777" w:rsidR="001333FA" w:rsidRPr="007822A8" w:rsidRDefault="001333FA" w:rsidP="007822A8">
      <w:pPr>
        <w:pStyle w:val="Nidungvnbn"/>
      </w:pPr>
      <w:r w:rsidRPr="007822A8">
        <w:rPr>
          <w:u w:val="single"/>
        </w:rPr>
        <w:t>Class</w:t>
      </w:r>
      <w:r w:rsidRPr="007822A8">
        <w:t xml:space="preserve"> (ID, Name)</w:t>
      </w:r>
    </w:p>
    <w:p w14:paraId="450114B3" w14:textId="77777777" w:rsidR="001333FA" w:rsidRPr="007822A8" w:rsidRDefault="001333FA" w:rsidP="007822A8">
      <w:pPr>
        <w:pStyle w:val="Nidungvnbn"/>
      </w:pPr>
      <w:r w:rsidRPr="007822A8">
        <w:rPr>
          <w:u w:val="single"/>
        </w:rPr>
        <w:t xml:space="preserve">Subject </w:t>
      </w:r>
      <w:r w:rsidRPr="007822A8">
        <w:t>(ID, Name, Code)</w:t>
      </w:r>
    </w:p>
    <w:p w14:paraId="5583F9EF" w14:textId="77777777" w:rsidR="001333FA" w:rsidRPr="007822A8" w:rsidRDefault="001333FA" w:rsidP="007822A8">
      <w:pPr>
        <w:pStyle w:val="Nidungvnbn"/>
        <w:ind w:left="720" w:firstLine="0"/>
      </w:pPr>
      <w:r w:rsidRPr="007822A8">
        <w:rPr>
          <w:u w:val="single"/>
        </w:rPr>
        <w:t>Student</w:t>
      </w:r>
      <w:r w:rsidRPr="007822A8">
        <w:t xml:space="preserve"> (ID, Use_Name, Password, Student_id, Email, First_name, Last_name, Gender, Phone_number, Address, Class_id, Date_of_birth, Major_id, Create_date, Update_date)</w:t>
      </w:r>
    </w:p>
    <w:p w14:paraId="431816AC" w14:textId="77777777" w:rsidR="001333FA" w:rsidRPr="007822A8" w:rsidRDefault="001333FA" w:rsidP="007822A8">
      <w:pPr>
        <w:pStyle w:val="Nidungvnbn"/>
      </w:pPr>
      <w:r w:rsidRPr="007822A8">
        <w:rPr>
          <w:u w:val="single"/>
        </w:rPr>
        <w:t xml:space="preserve">Question </w:t>
      </w:r>
      <w:r w:rsidRPr="007822A8">
        <w:t>(ID, Content, Test_id, Question_type, Create_date,Update_date)</w:t>
      </w:r>
    </w:p>
    <w:p w14:paraId="0E2A9DF4" w14:textId="77777777" w:rsidR="001333FA" w:rsidRPr="007822A8" w:rsidRDefault="001333FA" w:rsidP="007822A8">
      <w:pPr>
        <w:pStyle w:val="Nidungvnbn"/>
      </w:pPr>
      <w:r w:rsidRPr="007822A8">
        <w:rPr>
          <w:u w:val="single"/>
        </w:rPr>
        <w:t>Major</w:t>
      </w:r>
      <w:r w:rsidRPr="007822A8">
        <w:t xml:space="preserve"> (ID, Name)</w:t>
      </w:r>
    </w:p>
    <w:p w14:paraId="13FA4879" w14:textId="77777777" w:rsidR="001333FA" w:rsidRPr="007822A8" w:rsidRDefault="001333FA" w:rsidP="001333FA">
      <w:pPr>
        <w:ind w:left="360"/>
        <w:rPr>
          <w:sz w:val="26"/>
          <w:szCs w:val="26"/>
        </w:rPr>
      </w:pPr>
    </w:p>
    <w:p w14:paraId="03BB1198"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admin</w:t>
      </w:r>
    </w:p>
    <w:p w14:paraId="3A9E9A35" w14:textId="77777777" w:rsidR="001333FA" w:rsidRPr="007822A8" w:rsidRDefault="001333FA" w:rsidP="001333FA">
      <w:pPr>
        <w:pStyle w:val="oancuaDanhsach"/>
        <w:rPr>
          <w:rFonts w:ascii="Times New Roman" w:hAnsi="Times New Roman" w:cs="Times New Roman"/>
          <w:sz w:val="26"/>
          <w:szCs w:val="26"/>
          <w:lang w:val="en-US"/>
        </w:rPr>
      </w:pPr>
    </w:p>
    <w:p w14:paraId="718EC09D" w14:textId="77777777" w:rsidR="001333FA" w:rsidRPr="007822A8" w:rsidRDefault="001333FA" w:rsidP="001333FA">
      <w:pPr>
        <w:pStyle w:val="oancuaDanhsach"/>
        <w:rPr>
          <w:rFonts w:ascii="Times New Roman" w:hAnsi="Times New Roman" w:cs="Times New Roman"/>
          <w:sz w:val="26"/>
          <w:szCs w:val="26"/>
          <w:lang w:val="en-US"/>
        </w:rPr>
      </w:pPr>
    </w:p>
    <w:tbl>
      <w:tblPr>
        <w:tblStyle w:val="LiBang"/>
        <w:tblW w:w="0" w:type="auto"/>
        <w:tblInd w:w="720" w:type="dxa"/>
        <w:tblLook w:val="04A0" w:firstRow="1" w:lastRow="0" w:firstColumn="1" w:lastColumn="0" w:noHBand="0" w:noVBand="1"/>
      </w:tblPr>
      <w:tblGrid>
        <w:gridCol w:w="2086"/>
        <w:gridCol w:w="2769"/>
        <w:gridCol w:w="2160"/>
        <w:gridCol w:w="1281"/>
      </w:tblGrid>
      <w:tr w:rsidR="007822A8" w:rsidRPr="007822A8" w14:paraId="3DC13D08" w14:textId="77777777" w:rsidTr="006B3309">
        <w:tc>
          <w:tcPr>
            <w:tcW w:w="2086" w:type="dxa"/>
            <w:vAlign w:val="center"/>
          </w:tcPr>
          <w:p w14:paraId="0C802D51"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769" w:type="dxa"/>
            <w:vAlign w:val="center"/>
          </w:tcPr>
          <w:p w14:paraId="2C572DA8"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160" w:type="dxa"/>
            <w:vAlign w:val="center"/>
          </w:tcPr>
          <w:p w14:paraId="277F4679"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281" w:type="dxa"/>
            <w:vAlign w:val="center"/>
          </w:tcPr>
          <w:p w14:paraId="58BF4B86"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26B6DEC5" w14:textId="77777777" w:rsidTr="006B3309">
        <w:trPr>
          <w:trHeight w:val="386"/>
        </w:trPr>
        <w:tc>
          <w:tcPr>
            <w:tcW w:w="2086" w:type="dxa"/>
            <w:vAlign w:val="center"/>
          </w:tcPr>
          <w:p w14:paraId="394F1E38"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42" w:name="_Hlk134906778"/>
            <w:bookmarkStart w:id="43" w:name="_Hlk134906872"/>
            <w:r w:rsidRPr="007822A8">
              <w:rPr>
                <w:rFonts w:ascii="Times New Roman" w:hAnsi="Times New Roman" w:cs="Times New Roman"/>
                <w:sz w:val="26"/>
                <w:szCs w:val="26"/>
                <w:lang w:val="en-US"/>
              </w:rPr>
              <w:t>ID</w:t>
            </w:r>
          </w:p>
        </w:tc>
        <w:tc>
          <w:tcPr>
            <w:tcW w:w="2769" w:type="dxa"/>
            <w:vAlign w:val="center"/>
          </w:tcPr>
          <w:p w14:paraId="2B471AA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160" w:type="dxa"/>
            <w:vAlign w:val="center"/>
          </w:tcPr>
          <w:p w14:paraId="61D6E12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281" w:type="dxa"/>
            <w:vAlign w:val="center"/>
          </w:tcPr>
          <w:p w14:paraId="0B8920A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5B912DA8" w14:textId="77777777" w:rsidTr="006B3309">
        <w:trPr>
          <w:trHeight w:val="530"/>
        </w:trPr>
        <w:tc>
          <w:tcPr>
            <w:tcW w:w="2086" w:type="dxa"/>
            <w:vAlign w:val="center"/>
          </w:tcPr>
          <w:p w14:paraId="508CEA35"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44" w:name="_Hlk134903680"/>
            <w:r w:rsidRPr="007822A8">
              <w:rPr>
                <w:rFonts w:ascii="Times New Roman" w:hAnsi="Times New Roman" w:cs="Times New Roman"/>
                <w:sz w:val="26"/>
                <w:szCs w:val="26"/>
                <w:lang w:val="en-US"/>
              </w:rPr>
              <w:t>User_name</w:t>
            </w:r>
          </w:p>
        </w:tc>
        <w:tc>
          <w:tcPr>
            <w:tcW w:w="2769" w:type="dxa"/>
            <w:vAlign w:val="center"/>
          </w:tcPr>
          <w:p w14:paraId="4901C76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160" w:type="dxa"/>
            <w:vAlign w:val="center"/>
          </w:tcPr>
          <w:p w14:paraId="644B6D38"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3CA9DD0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33899BAA" w14:textId="77777777" w:rsidTr="006B3309">
        <w:trPr>
          <w:trHeight w:val="359"/>
        </w:trPr>
        <w:tc>
          <w:tcPr>
            <w:tcW w:w="2086" w:type="dxa"/>
            <w:vAlign w:val="center"/>
          </w:tcPr>
          <w:p w14:paraId="6B91773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Password</w:t>
            </w:r>
          </w:p>
        </w:tc>
        <w:tc>
          <w:tcPr>
            <w:tcW w:w="2769" w:type="dxa"/>
            <w:vAlign w:val="center"/>
          </w:tcPr>
          <w:p w14:paraId="4698975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160" w:type="dxa"/>
            <w:vAlign w:val="center"/>
          </w:tcPr>
          <w:p w14:paraId="66F28400"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00BED1F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6D4166CE" w14:textId="77777777" w:rsidTr="006B3309">
        <w:trPr>
          <w:trHeight w:val="431"/>
        </w:trPr>
        <w:tc>
          <w:tcPr>
            <w:tcW w:w="2086" w:type="dxa"/>
            <w:vAlign w:val="center"/>
          </w:tcPr>
          <w:p w14:paraId="4125A5A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Day_of_birth</w:t>
            </w:r>
          </w:p>
        </w:tc>
        <w:tc>
          <w:tcPr>
            <w:tcW w:w="2769" w:type="dxa"/>
            <w:vAlign w:val="center"/>
          </w:tcPr>
          <w:p w14:paraId="5C517F7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 &amp; Time</w:t>
            </w:r>
          </w:p>
        </w:tc>
        <w:tc>
          <w:tcPr>
            <w:tcW w:w="2160" w:type="dxa"/>
            <w:vAlign w:val="center"/>
          </w:tcPr>
          <w:p w14:paraId="3D935DB5"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597EB70E"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1AD17DA8" w14:textId="77777777" w:rsidTr="006B3309">
        <w:trPr>
          <w:trHeight w:val="350"/>
        </w:trPr>
        <w:tc>
          <w:tcPr>
            <w:tcW w:w="2086" w:type="dxa"/>
            <w:vAlign w:val="center"/>
          </w:tcPr>
          <w:p w14:paraId="0111DB0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Email</w:t>
            </w:r>
          </w:p>
        </w:tc>
        <w:tc>
          <w:tcPr>
            <w:tcW w:w="2769" w:type="dxa"/>
            <w:vAlign w:val="center"/>
          </w:tcPr>
          <w:p w14:paraId="250D896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160" w:type="dxa"/>
            <w:vAlign w:val="center"/>
          </w:tcPr>
          <w:p w14:paraId="135DA5D7"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0AAFF18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07ECA2EB" w14:textId="77777777" w:rsidTr="006B3309">
        <w:trPr>
          <w:trHeight w:val="359"/>
        </w:trPr>
        <w:tc>
          <w:tcPr>
            <w:tcW w:w="2086" w:type="dxa"/>
            <w:vAlign w:val="center"/>
          </w:tcPr>
          <w:p w14:paraId="71CE5B4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Phone_number</w:t>
            </w:r>
          </w:p>
        </w:tc>
        <w:tc>
          <w:tcPr>
            <w:tcW w:w="2769" w:type="dxa"/>
            <w:vAlign w:val="center"/>
          </w:tcPr>
          <w:p w14:paraId="1491833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160" w:type="dxa"/>
            <w:vAlign w:val="center"/>
          </w:tcPr>
          <w:p w14:paraId="2D627B04"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3616133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61857299" w14:textId="77777777" w:rsidTr="006B3309">
        <w:trPr>
          <w:trHeight w:val="530"/>
        </w:trPr>
        <w:tc>
          <w:tcPr>
            <w:tcW w:w="2086" w:type="dxa"/>
            <w:vAlign w:val="center"/>
          </w:tcPr>
          <w:p w14:paraId="1C32B4B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769" w:type="dxa"/>
            <w:vAlign w:val="center"/>
          </w:tcPr>
          <w:p w14:paraId="604C864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160" w:type="dxa"/>
            <w:vAlign w:val="center"/>
          </w:tcPr>
          <w:p w14:paraId="72C961C2"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32B8403F"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bookmarkEnd w:id="42"/>
      <w:tr w:rsidR="007822A8" w:rsidRPr="007822A8" w14:paraId="2BAF9325" w14:textId="77777777" w:rsidTr="006B3309">
        <w:trPr>
          <w:trHeight w:val="530"/>
        </w:trPr>
        <w:tc>
          <w:tcPr>
            <w:tcW w:w="2086" w:type="dxa"/>
            <w:vAlign w:val="center"/>
          </w:tcPr>
          <w:p w14:paraId="578A3CE2"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769" w:type="dxa"/>
            <w:vAlign w:val="center"/>
          </w:tcPr>
          <w:p w14:paraId="6D4E9A1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160" w:type="dxa"/>
            <w:vAlign w:val="center"/>
          </w:tcPr>
          <w:p w14:paraId="7B7B5FF0"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471C81E2"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bookmarkEnd w:id="43"/>
      <w:bookmarkEnd w:id="44"/>
    </w:tbl>
    <w:p w14:paraId="09ACB655" w14:textId="77777777" w:rsidR="001333FA" w:rsidRPr="007822A8" w:rsidRDefault="001333FA" w:rsidP="001333FA">
      <w:pPr>
        <w:pStyle w:val="oancuaDanhsach"/>
        <w:ind w:left="1080"/>
        <w:rPr>
          <w:rFonts w:ascii="Times New Roman" w:hAnsi="Times New Roman" w:cs="Times New Roman"/>
          <w:b/>
          <w:bCs/>
          <w:sz w:val="26"/>
          <w:szCs w:val="26"/>
          <w:lang w:val="en-US"/>
        </w:rPr>
      </w:pPr>
    </w:p>
    <w:p w14:paraId="41DB7DB9"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1C72E771"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bookmarkStart w:id="45" w:name="_Hlk134906755"/>
      <w:r w:rsidRPr="007822A8">
        <w:rPr>
          <w:rFonts w:ascii="Times New Roman" w:hAnsi="Times New Roman" w:cs="Times New Roman"/>
          <w:sz w:val="26"/>
          <w:szCs w:val="26"/>
          <w:lang w:val="en-US"/>
        </w:rPr>
        <w:t>ID : Khóa chính, tăng dần</w:t>
      </w:r>
    </w:p>
    <w:p w14:paraId="7F25AD98"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User_name: Tên đăng nhập vào hệ thống của quản trị viên</w:t>
      </w:r>
    </w:p>
    <w:p w14:paraId="63818E5D"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Password: Mật khẩu đăng nhập vào hệ thống của quản trị viên</w:t>
      </w:r>
    </w:p>
    <w:p w14:paraId="7C3F6038"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Day_of_birth: Ngày tháng năm sinh của quản trị viên</w:t>
      </w:r>
    </w:p>
    <w:p w14:paraId="265B4DC4"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Email: Địa chỉ email  của quản trị viên</w:t>
      </w:r>
    </w:p>
    <w:p w14:paraId="17C310C7"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Phone_number: Số điện thoại của quản trị viên</w:t>
      </w:r>
    </w:p>
    <w:p w14:paraId="31675B17"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w:t>
      </w:r>
    </w:p>
    <w:p w14:paraId="651E4F0E" w14:textId="77777777" w:rsidR="001333FA" w:rsidRPr="007822A8" w:rsidRDefault="001333FA" w:rsidP="001333FA">
      <w:pPr>
        <w:pStyle w:val="oancuaDanhsac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 : Thời gian update bản ghi</w:t>
      </w:r>
    </w:p>
    <w:bookmarkEnd w:id="45"/>
    <w:p w14:paraId="56CBB3C9" w14:textId="77777777" w:rsidR="001333FA" w:rsidRPr="007822A8" w:rsidRDefault="001333FA" w:rsidP="001333FA">
      <w:pPr>
        <w:pStyle w:val="oancuaDanhsach"/>
        <w:ind w:left="1800"/>
        <w:rPr>
          <w:rFonts w:ascii="Times New Roman" w:hAnsi="Times New Roman" w:cs="Times New Roman"/>
          <w:sz w:val="26"/>
          <w:szCs w:val="26"/>
          <w:lang w:val="en-US"/>
        </w:rPr>
      </w:pPr>
    </w:p>
    <w:p w14:paraId="5FBD0ED8"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answer</w:t>
      </w:r>
    </w:p>
    <w:p w14:paraId="72EF52BA"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Ind w:w="720" w:type="dxa"/>
        <w:tblLook w:val="04A0" w:firstRow="1" w:lastRow="0" w:firstColumn="1" w:lastColumn="0" w:noHBand="0" w:noVBand="1"/>
      </w:tblPr>
      <w:tblGrid>
        <w:gridCol w:w="2152"/>
        <w:gridCol w:w="2613"/>
        <w:gridCol w:w="2250"/>
        <w:gridCol w:w="1281"/>
      </w:tblGrid>
      <w:tr w:rsidR="007822A8" w:rsidRPr="007822A8" w14:paraId="7DF933D2" w14:textId="77777777" w:rsidTr="006B3309">
        <w:tc>
          <w:tcPr>
            <w:tcW w:w="2152" w:type="dxa"/>
            <w:vAlign w:val="center"/>
          </w:tcPr>
          <w:p w14:paraId="624596BD"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3" w:type="dxa"/>
            <w:vAlign w:val="center"/>
          </w:tcPr>
          <w:p w14:paraId="22B4C387"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250" w:type="dxa"/>
            <w:vAlign w:val="center"/>
          </w:tcPr>
          <w:p w14:paraId="0BBDD6FB"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281" w:type="dxa"/>
            <w:vAlign w:val="center"/>
          </w:tcPr>
          <w:p w14:paraId="0CED12DC"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44861F9A" w14:textId="77777777" w:rsidTr="006B3309">
        <w:trPr>
          <w:trHeight w:val="485"/>
        </w:trPr>
        <w:tc>
          <w:tcPr>
            <w:tcW w:w="2152" w:type="dxa"/>
            <w:vAlign w:val="center"/>
          </w:tcPr>
          <w:p w14:paraId="5C45FE71"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46" w:name="_Hlk134904042"/>
            <w:r w:rsidRPr="007822A8">
              <w:rPr>
                <w:rFonts w:ascii="Times New Roman" w:hAnsi="Times New Roman" w:cs="Times New Roman"/>
                <w:sz w:val="26"/>
                <w:szCs w:val="26"/>
                <w:lang w:val="en-US"/>
              </w:rPr>
              <w:t>ID</w:t>
            </w:r>
          </w:p>
        </w:tc>
        <w:tc>
          <w:tcPr>
            <w:tcW w:w="2613" w:type="dxa"/>
            <w:vAlign w:val="center"/>
          </w:tcPr>
          <w:p w14:paraId="043F185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0395423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281" w:type="dxa"/>
            <w:vAlign w:val="center"/>
          </w:tcPr>
          <w:p w14:paraId="1019B01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15409C58" w14:textId="77777777" w:rsidTr="006B3309">
        <w:trPr>
          <w:trHeight w:val="530"/>
        </w:trPr>
        <w:tc>
          <w:tcPr>
            <w:tcW w:w="2152" w:type="dxa"/>
            <w:vAlign w:val="center"/>
          </w:tcPr>
          <w:p w14:paraId="6877335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Question_id</w:t>
            </w:r>
          </w:p>
        </w:tc>
        <w:tc>
          <w:tcPr>
            <w:tcW w:w="2613" w:type="dxa"/>
            <w:vAlign w:val="center"/>
          </w:tcPr>
          <w:p w14:paraId="3FF91C4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52BF4FF9"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281" w:type="dxa"/>
            <w:vAlign w:val="center"/>
          </w:tcPr>
          <w:p w14:paraId="106BDE6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28DCA6FC" w14:textId="77777777" w:rsidTr="006B3309">
        <w:trPr>
          <w:trHeight w:val="440"/>
        </w:trPr>
        <w:tc>
          <w:tcPr>
            <w:tcW w:w="2152" w:type="dxa"/>
            <w:vAlign w:val="center"/>
          </w:tcPr>
          <w:p w14:paraId="6ABA9DE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Content</w:t>
            </w:r>
          </w:p>
        </w:tc>
        <w:tc>
          <w:tcPr>
            <w:tcW w:w="2613" w:type="dxa"/>
            <w:vAlign w:val="center"/>
          </w:tcPr>
          <w:p w14:paraId="1448A121"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250" w:type="dxa"/>
            <w:vAlign w:val="center"/>
          </w:tcPr>
          <w:p w14:paraId="415A2C48"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3B618FF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3A7D3718" w14:textId="77777777" w:rsidTr="006B3309">
        <w:trPr>
          <w:trHeight w:val="404"/>
        </w:trPr>
        <w:tc>
          <w:tcPr>
            <w:tcW w:w="2152" w:type="dxa"/>
            <w:vAlign w:val="center"/>
          </w:tcPr>
          <w:p w14:paraId="33FEEA7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Is_correct</w:t>
            </w:r>
          </w:p>
        </w:tc>
        <w:tc>
          <w:tcPr>
            <w:tcW w:w="2613" w:type="dxa"/>
            <w:vAlign w:val="center"/>
          </w:tcPr>
          <w:p w14:paraId="5576883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3F537DEB"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01126A1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w:t>
            </w:r>
          </w:p>
        </w:tc>
      </w:tr>
      <w:tr w:rsidR="007822A8" w:rsidRPr="007822A8" w14:paraId="46B6391D" w14:textId="77777777" w:rsidTr="006B3309">
        <w:trPr>
          <w:trHeight w:val="458"/>
        </w:trPr>
        <w:tc>
          <w:tcPr>
            <w:tcW w:w="2152" w:type="dxa"/>
            <w:vAlign w:val="center"/>
          </w:tcPr>
          <w:p w14:paraId="70B770C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613" w:type="dxa"/>
            <w:vAlign w:val="center"/>
          </w:tcPr>
          <w:p w14:paraId="486E7E8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250" w:type="dxa"/>
            <w:vAlign w:val="center"/>
          </w:tcPr>
          <w:p w14:paraId="51F8BAD0"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4E239920"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03B0C4DC" w14:textId="77777777" w:rsidTr="006B3309">
        <w:trPr>
          <w:trHeight w:val="602"/>
        </w:trPr>
        <w:tc>
          <w:tcPr>
            <w:tcW w:w="2152" w:type="dxa"/>
            <w:vAlign w:val="center"/>
          </w:tcPr>
          <w:p w14:paraId="57B9FB3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613" w:type="dxa"/>
            <w:vAlign w:val="center"/>
          </w:tcPr>
          <w:p w14:paraId="14E7DD4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250" w:type="dxa"/>
            <w:vAlign w:val="center"/>
          </w:tcPr>
          <w:p w14:paraId="1E20B447"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67B0C635"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bookmarkEnd w:id="46"/>
    </w:tbl>
    <w:p w14:paraId="2F7CEB16" w14:textId="77777777" w:rsidR="001333FA" w:rsidRPr="007822A8" w:rsidRDefault="001333FA" w:rsidP="001333FA">
      <w:pPr>
        <w:rPr>
          <w:b/>
          <w:bCs/>
          <w:sz w:val="26"/>
          <w:szCs w:val="26"/>
        </w:rPr>
      </w:pPr>
    </w:p>
    <w:p w14:paraId="6653898D"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2DD0C8E8"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3DB82839"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Question_id: Khóa ngoại tham chiếu tới bản question để xác định mã câu hỏi</w:t>
      </w:r>
    </w:p>
    <w:p w14:paraId="5CEBF888"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Content: Nội dung câu trả lời</w:t>
      </w:r>
    </w:p>
    <w:p w14:paraId="63AA73D6"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Is_correct: Trang thái câu trả lời đúng/sai (0 là sai, 1 là đúng)</w:t>
      </w:r>
    </w:p>
    <w:p w14:paraId="1D2AD14E"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 câu trả lời</w:t>
      </w:r>
    </w:p>
    <w:p w14:paraId="0EAC5AC8"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 Thời gian update bản ghi câu trả lời</w:t>
      </w:r>
    </w:p>
    <w:p w14:paraId="05235C0A"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User</w:t>
      </w:r>
    </w:p>
    <w:p w14:paraId="388E93A5"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Ind w:w="720" w:type="dxa"/>
        <w:tblLook w:val="04A0" w:firstRow="1" w:lastRow="0" w:firstColumn="1" w:lastColumn="0" w:noHBand="0" w:noVBand="1"/>
      </w:tblPr>
      <w:tblGrid>
        <w:gridCol w:w="2050"/>
        <w:gridCol w:w="2700"/>
        <w:gridCol w:w="2160"/>
        <w:gridCol w:w="1461"/>
      </w:tblGrid>
      <w:tr w:rsidR="007822A8" w:rsidRPr="007822A8" w14:paraId="7227D53D" w14:textId="77777777" w:rsidTr="006B3309">
        <w:tc>
          <w:tcPr>
            <w:tcW w:w="1975" w:type="dxa"/>
            <w:vAlign w:val="center"/>
          </w:tcPr>
          <w:p w14:paraId="50C2FAA1"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700" w:type="dxa"/>
            <w:vAlign w:val="center"/>
          </w:tcPr>
          <w:p w14:paraId="6315DC96"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160" w:type="dxa"/>
            <w:vAlign w:val="center"/>
          </w:tcPr>
          <w:p w14:paraId="58BC481F"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4A27C11A"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6D60596B" w14:textId="77777777" w:rsidTr="006B3309">
        <w:tc>
          <w:tcPr>
            <w:tcW w:w="1975" w:type="dxa"/>
            <w:vAlign w:val="center"/>
          </w:tcPr>
          <w:p w14:paraId="7D2C7A58"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47" w:name="_Hlk134886137"/>
            <w:r w:rsidRPr="007822A8">
              <w:rPr>
                <w:rFonts w:ascii="Times New Roman" w:hAnsi="Times New Roman" w:cs="Times New Roman"/>
                <w:sz w:val="26"/>
                <w:szCs w:val="26"/>
                <w:lang w:val="en-US"/>
              </w:rPr>
              <w:t>ID</w:t>
            </w:r>
          </w:p>
        </w:tc>
        <w:tc>
          <w:tcPr>
            <w:tcW w:w="2700" w:type="dxa"/>
            <w:vAlign w:val="center"/>
          </w:tcPr>
          <w:p w14:paraId="2E5E857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Int</w:t>
            </w:r>
          </w:p>
        </w:tc>
        <w:tc>
          <w:tcPr>
            <w:tcW w:w="2160" w:type="dxa"/>
            <w:vAlign w:val="center"/>
          </w:tcPr>
          <w:p w14:paraId="7B331E0A"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7314507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11</w:t>
            </w:r>
          </w:p>
        </w:tc>
      </w:tr>
      <w:tr w:rsidR="007822A8" w:rsidRPr="007822A8" w14:paraId="005C9B83" w14:textId="77777777" w:rsidTr="006B3309">
        <w:trPr>
          <w:trHeight w:val="359"/>
        </w:trPr>
        <w:tc>
          <w:tcPr>
            <w:tcW w:w="1975" w:type="dxa"/>
            <w:vAlign w:val="center"/>
          </w:tcPr>
          <w:p w14:paraId="24535CE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Name</w:t>
            </w:r>
          </w:p>
        </w:tc>
        <w:tc>
          <w:tcPr>
            <w:tcW w:w="2700" w:type="dxa"/>
            <w:vAlign w:val="center"/>
          </w:tcPr>
          <w:p w14:paraId="2D1ED2B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160" w:type="dxa"/>
            <w:vAlign w:val="center"/>
          </w:tcPr>
          <w:p w14:paraId="1286B26A"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5477509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255</w:t>
            </w:r>
          </w:p>
        </w:tc>
      </w:tr>
      <w:tr w:rsidR="007822A8" w:rsidRPr="007822A8" w14:paraId="4E2F1527" w14:textId="77777777" w:rsidTr="006B3309">
        <w:trPr>
          <w:trHeight w:val="431"/>
        </w:trPr>
        <w:tc>
          <w:tcPr>
            <w:tcW w:w="1975" w:type="dxa"/>
            <w:vAlign w:val="center"/>
          </w:tcPr>
          <w:p w14:paraId="7BC6A97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Date_of_birthday</w:t>
            </w:r>
          </w:p>
        </w:tc>
        <w:tc>
          <w:tcPr>
            <w:tcW w:w="2700" w:type="dxa"/>
            <w:vAlign w:val="center"/>
          </w:tcPr>
          <w:p w14:paraId="0F5FE88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160" w:type="dxa"/>
            <w:vAlign w:val="center"/>
          </w:tcPr>
          <w:p w14:paraId="6D68C1BC"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66DD2DB3"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bookmarkEnd w:id="47"/>
    </w:tbl>
    <w:p w14:paraId="7F4B4CEF" w14:textId="77777777" w:rsidR="001333FA" w:rsidRPr="007822A8" w:rsidRDefault="001333FA" w:rsidP="001333FA">
      <w:pPr>
        <w:rPr>
          <w:b/>
          <w:bCs/>
          <w:sz w:val="26"/>
          <w:szCs w:val="26"/>
        </w:rPr>
      </w:pPr>
    </w:p>
    <w:p w14:paraId="06D36FE1"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7877B25F" w14:textId="77777777" w:rsidR="001333FA" w:rsidRPr="007822A8" w:rsidRDefault="001333FA" w:rsidP="001333FA">
      <w:pPr>
        <w:pStyle w:val="oancuaDanhsach"/>
        <w:numPr>
          <w:ilvl w:val="0"/>
          <w:numId w:val="27"/>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2302EA16" w14:textId="77777777" w:rsidR="001333FA" w:rsidRPr="007822A8" w:rsidRDefault="001333FA" w:rsidP="001333FA">
      <w:pPr>
        <w:pStyle w:val="oancuaDanhsach"/>
        <w:numPr>
          <w:ilvl w:val="0"/>
          <w:numId w:val="27"/>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đăng nhập vào hệ thống</w:t>
      </w:r>
    </w:p>
    <w:p w14:paraId="41DB2655" w14:textId="77777777" w:rsidR="001333FA" w:rsidRPr="007822A8" w:rsidRDefault="001333FA" w:rsidP="001333FA">
      <w:pPr>
        <w:pStyle w:val="oancuaDanhsach"/>
        <w:numPr>
          <w:ilvl w:val="0"/>
          <w:numId w:val="27"/>
        </w:numPr>
        <w:rPr>
          <w:rFonts w:ascii="Times New Roman" w:hAnsi="Times New Roman" w:cs="Times New Roman"/>
          <w:sz w:val="26"/>
          <w:szCs w:val="26"/>
          <w:lang w:val="en-US"/>
        </w:rPr>
      </w:pPr>
      <w:r w:rsidRPr="007822A8">
        <w:rPr>
          <w:rFonts w:ascii="Times New Roman" w:hAnsi="Times New Roman" w:cs="Times New Roman"/>
          <w:sz w:val="26"/>
          <w:szCs w:val="26"/>
          <w:lang w:val="en-US"/>
        </w:rPr>
        <w:t>Date_of_birthday</w:t>
      </w:r>
    </w:p>
    <w:p w14:paraId="0F5A6AA4"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StudentAnwser</w:t>
      </w:r>
    </w:p>
    <w:p w14:paraId="1AB9CE4D"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Ind w:w="720" w:type="dxa"/>
        <w:tblLook w:val="04A0" w:firstRow="1" w:lastRow="0" w:firstColumn="1" w:lastColumn="0" w:noHBand="0" w:noVBand="1"/>
      </w:tblPr>
      <w:tblGrid>
        <w:gridCol w:w="2986"/>
        <w:gridCol w:w="2139"/>
        <w:gridCol w:w="1980"/>
        <w:gridCol w:w="1191"/>
      </w:tblGrid>
      <w:tr w:rsidR="007822A8" w:rsidRPr="007822A8" w14:paraId="0C7BAA6B" w14:textId="77777777" w:rsidTr="006B3309">
        <w:tc>
          <w:tcPr>
            <w:tcW w:w="2986" w:type="dxa"/>
            <w:vAlign w:val="center"/>
          </w:tcPr>
          <w:p w14:paraId="652C26B4"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139" w:type="dxa"/>
            <w:vAlign w:val="center"/>
          </w:tcPr>
          <w:p w14:paraId="69D5B336"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1980" w:type="dxa"/>
            <w:vAlign w:val="center"/>
          </w:tcPr>
          <w:p w14:paraId="46490711"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191" w:type="dxa"/>
            <w:vAlign w:val="center"/>
          </w:tcPr>
          <w:p w14:paraId="7AA0F8F4"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239635CB" w14:textId="77777777" w:rsidTr="006B3309">
        <w:trPr>
          <w:trHeight w:val="368"/>
        </w:trPr>
        <w:tc>
          <w:tcPr>
            <w:tcW w:w="2986" w:type="dxa"/>
            <w:vAlign w:val="center"/>
          </w:tcPr>
          <w:p w14:paraId="7F45956C"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48" w:name="_Hlk134905621"/>
            <w:r w:rsidRPr="007822A8">
              <w:rPr>
                <w:rFonts w:ascii="Times New Roman" w:hAnsi="Times New Roman" w:cs="Times New Roman"/>
                <w:sz w:val="26"/>
                <w:szCs w:val="26"/>
                <w:lang w:val="en-US"/>
              </w:rPr>
              <w:t>ID</w:t>
            </w:r>
          </w:p>
        </w:tc>
        <w:tc>
          <w:tcPr>
            <w:tcW w:w="2139" w:type="dxa"/>
            <w:vAlign w:val="center"/>
          </w:tcPr>
          <w:p w14:paraId="2B82462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80" w:type="dxa"/>
            <w:vAlign w:val="center"/>
          </w:tcPr>
          <w:p w14:paraId="3FCADC3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191" w:type="dxa"/>
            <w:vAlign w:val="center"/>
          </w:tcPr>
          <w:p w14:paraId="646F798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52363A68" w14:textId="77777777" w:rsidTr="006B3309">
        <w:trPr>
          <w:trHeight w:val="431"/>
        </w:trPr>
        <w:tc>
          <w:tcPr>
            <w:tcW w:w="2986" w:type="dxa"/>
            <w:vAlign w:val="center"/>
          </w:tcPr>
          <w:p w14:paraId="549A68F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Student_id</w:t>
            </w:r>
          </w:p>
        </w:tc>
        <w:tc>
          <w:tcPr>
            <w:tcW w:w="2139" w:type="dxa"/>
            <w:vAlign w:val="center"/>
          </w:tcPr>
          <w:p w14:paraId="42BA8D3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80" w:type="dxa"/>
            <w:vAlign w:val="center"/>
          </w:tcPr>
          <w:p w14:paraId="09C993D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191" w:type="dxa"/>
            <w:vAlign w:val="center"/>
          </w:tcPr>
          <w:p w14:paraId="15394C71"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08489C22" w14:textId="77777777" w:rsidTr="006B3309">
        <w:trPr>
          <w:trHeight w:val="431"/>
        </w:trPr>
        <w:tc>
          <w:tcPr>
            <w:tcW w:w="2986" w:type="dxa"/>
            <w:vAlign w:val="center"/>
          </w:tcPr>
          <w:p w14:paraId="056B79D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Test_id</w:t>
            </w:r>
          </w:p>
        </w:tc>
        <w:tc>
          <w:tcPr>
            <w:tcW w:w="2139" w:type="dxa"/>
            <w:vAlign w:val="center"/>
          </w:tcPr>
          <w:p w14:paraId="072D8FE3"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80" w:type="dxa"/>
            <w:vAlign w:val="center"/>
          </w:tcPr>
          <w:p w14:paraId="79F5B11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191" w:type="dxa"/>
            <w:vAlign w:val="center"/>
          </w:tcPr>
          <w:p w14:paraId="6197669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475CF5DF" w14:textId="77777777" w:rsidTr="006B3309">
        <w:trPr>
          <w:trHeight w:val="458"/>
        </w:trPr>
        <w:tc>
          <w:tcPr>
            <w:tcW w:w="2986" w:type="dxa"/>
            <w:vAlign w:val="center"/>
          </w:tcPr>
          <w:p w14:paraId="649A8AEF" w14:textId="77777777" w:rsidR="001333FA" w:rsidRPr="007822A8" w:rsidRDefault="001333FA" w:rsidP="006B3309">
            <w:pPr>
              <w:pStyle w:val="oancuaDanhsac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Number_correct_answer</w:t>
            </w:r>
          </w:p>
        </w:tc>
        <w:tc>
          <w:tcPr>
            <w:tcW w:w="2139" w:type="dxa"/>
            <w:vAlign w:val="center"/>
          </w:tcPr>
          <w:p w14:paraId="17D0D0B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80" w:type="dxa"/>
            <w:vAlign w:val="center"/>
          </w:tcPr>
          <w:p w14:paraId="40E3A072"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191" w:type="dxa"/>
            <w:vAlign w:val="center"/>
          </w:tcPr>
          <w:p w14:paraId="778F1671"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w:t>
            </w:r>
          </w:p>
        </w:tc>
      </w:tr>
      <w:tr w:rsidR="007822A8" w:rsidRPr="007822A8" w14:paraId="02FF132A" w14:textId="77777777" w:rsidTr="006B3309">
        <w:trPr>
          <w:trHeight w:val="359"/>
        </w:trPr>
        <w:tc>
          <w:tcPr>
            <w:tcW w:w="2986" w:type="dxa"/>
            <w:vAlign w:val="center"/>
          </w:tcPr>
          <w:p w14:paraId="5451399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Finish_timed</w:t>
            </w:r>
          </w:p>
        </w:tc>
        <w:tc>
          <w:tcPr>
            <w:tcW w:w="2139" w:type="dxa"/>
            <w:vAlign w:val="center"/>
          </w:tcPr>
          <w:p w14:paraId="4B1A231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80" w:type="dxa"/>
            <w:vAlign w:val="center"/>
          </w:tcPr>
          <w:p w14:paraId="44C080F8"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191" w:type="dxa"/>
            <w:vAlign w:val="center"/>
          </w:tcPr>
          <w:p w14:paraId="2820879B"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4EC6DE96" w14:textId="77777777" w:rsidTr="006B3309">
        <w:trPr>
          <w:trHeight w:val="530"/>
        </w:trPr>
        <w:tc>
          <w:tcPr>
            <w:tcW w:w="2986" w:type="dxa"/>
            <w:vAlign w:val="center"/>
          </w:tcPr>
          <w:p w14:paraId="0E8EDB2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139" w:type="dxa"/>
            <w:vAlign w:val="center"/>
          </w:tcPr>
          <w:p w14:paraId="197AE13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80" w:type="dxa"/>
            <w:vAlign w:val="center"/>
          </w:tcPr>
          <w:p w14:paraId="1A1E7DE8"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191" w:type="dxa"/>
            <w:vAlign w:val="center"/>
          </w:tcPr>
          <w:p w14:paraId="1ED0E3FB"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6E1CE1D4" w14:textId="77777777" w:rsidTr="006B3309">
        <w:trPr>
          <w:trHeight w:val="530"/>
        </w:trPr>
        <w:tc>
          <w:tcPr>
            <w:tcW w:w="2986" w:type="dxa"/>
            <w:vAlign w:val="center"/>
          </w:tcPr>
          <w:p w14:paraId="3E56087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139" w:type="dxa"/>
            <w:vAlign w:val="center"/>
          </w:tcPr>
          <w:p w14:paraId="0590A81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80" w:type="dxa"/>
            <w:vAlign w:val="center"/>
          </w:tcPr>
          <w:p w14:paraId="198E07F3"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191" w:type="dxa"/>
            <w:vAlign w:val="center"/>
          </w:tcPr>
          <w:p w14:paraId="78D3BD94"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bookmarkEnd w:id="48"/>
    </w:tbl>
    <w:p w14:paraId="65108703" w14:textId="77777777" w:rsidR="001333FA" w:rsidRPr="007822A8" w:rsidRDefault="001333FA" w:rsidP="001333FA">
      <w:pPr>
        <w:rPr>
          <w:b/>
          <w:bCs/>
          <w:sz w:val="26"/>
          <w:szCs w:val="26"/>
        </w:rPr>
      </w:pPr>
    </w:p>
    <w:p w14:paraId="461867D0"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31537BB8" w14:textId="77777777" w:rsidR="001333FA" w:rsidRPr="007822A8" w:rsidRDefault="001333FA" w:rsidP="001333FA">
      <w:pPr>
        <w:pStyle w:val="oancuaDanhsac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6ABDFD8F" w14:textId="77777777" w:rsidR="001333FA" w:rsidRPr="007822A8" w:rsidRDefault="001333FA" w:rsidP="001333FA">
      <w:pPr>
        <w:pStyle w:val="oancuaDanhsac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Student_id: Khóa ngoại, tham chiếu tới bảng student để xác định mã sinh viên</w:t>
      </w:r>
    </w:p>
    <w:p w14:paraId="15B54E3D" w14:textId="77777777" w:rsidR="001333FA" w:rsidRPr="007822A8" w:rsidRDefault="001333FA" w:rsidP="001333FA">
      <w:pPr>
        <w:pStyle w:val="oancuaDanhsac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Test_id: Khóa ngoại, tham chiếu tới bảng test để xác định mã bài kiểm tra</w:t>
      </w:r>
    </w:p>
    <w:p w14:paraId="6787343A" w14:textId="77777777" w:rsidR="001333FA" w:rsidRPr="007822A8" w:rsidRDefault="001333FA" w:rsidP="001333FA">
      <w:pPr>
        <w:pStyle w:val="oancuaDanhsac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Number_correct_answer: Số câu trả lời đúng của sinh viên</w:t>
      </w:r>
    </w:p>
    <w:p w14:paraId="48EB8C81" w14:textId="77777777" w:rsidR="001333FA" w:rsidRPr="007822A8" w:rsidRDefault="001333FA" w:rsidP="001333FA">
      <w:pPr>
        <w:pStyle w:val="oancuaDanhsac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Finish_timed: Thời gian kết thúc làm bài của sinh viên</w:t>
      </w:r>
    </w:p>
    <w:p w14:paraId="0F7A1F3C" w14:textId="77777777" w:rsidR="001333FA" w:rsidRPr="007822A8" w:rsidRDefault="001333FA" w:rsidP="001333FA">
      <w:pPr>
        <w:pStyle w:val="oancuaDanhsac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Create_date: Thời gian tạo bản ghi </w:t>
      </w:r>
    </w:p>
    <w:p w14:paraId="5B0D09A0" w14:textId="77777777" w:rsidR="001333FA" w:rsidRPr="007822A8" w:rsidRDefault="001333FA" w:rsidP="001333FA">
      <w:pPr>
        <w:pStyle w:val="oancuaDanhsac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Update_date: Thời gian update bản ghi </w:t>
      </w:r>
    </w:p>
    <w:p w14:paraId="1E372E3F"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Test</w:t>
      </w:r>
    </w:p>
    <w:p w14:paraId="45F5E8AC"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Ind w:w="720" w:type="dxa"/>
        <w:tblLook w:val="04A0" w:firstRow="1" w:lastRow="0" w:firstColumn="1" w:lastColumn="0" w:noHBand="0" w:noVBand="1"/>
      </w:tblPr>
      <w:tblGrid>
        <w:gridCol w:w="2282"/>
        <w:gridCol w:w="2600"/>
        <w:gridCol w:w="1953"/>
        <w:gridCol w:w="1461"/>
      </w:tblGrid>
      <w:tr w:rsidR="007822A8" w:rsidRPr="007822A8" w14:paraId="3AD5543C" w14:textId="77777777" w:rsidTr="006B3309">
        <w:tc>
          <w:tcPr>
            <w:tcW w:w="2282" w:type="dxa"/>
            <w:vAlign w:val="center"/>
          </w:tcPr>
          <w:p w14:paraId="05EBFAC2"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00" w:type="dxa"/>
            <w:vAlign w:val="center"/>
          </w:tcPr>
          <w:p w14:paraId="48FFAA03"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1953" w:type="dxa"/>
            <w:vAlign w:val="center"/>
          </w:tcPr>
          <w:p w14:paraId="1329FE26"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4D07AF1A"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4E478A27" w14:textId="77777777" w:rsidTr="006B3309">
        <w:tc>
          <w:tcPr>
            <w:tcW w:w="2282" w:type="dxa"/>
            <w:vAlign w:val="center"/>
          </w:tcPr>
          <w:p w14:paraId="250D48D5"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49" w:name="_Hlk134886454"/>
            <w:r w:rsidRPr="007822A8">
              <w:rPr>
                <w:rFonts w:ascii="Times New Roman" w:hAnsi="Times New Roman" w:cs="Times New Roman"/>
                <w:sz w:val="26"/>
                <w:szCs w:val="26"/>
                <w:lang w:val="en-US"/>
              </w:rPr>
              <w:t>ID</w:t>
            </w:r>
          </w:p>
        </w:tc>
        <w:tc>
          <w:tcPr>
            <w:tcW w:w="2600" w:type="dxa"/>
            <w:vAlign w:val="center"/>
          </w:tcPr>
          <w:p w14:paraId="09AFCE5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53" w:type="dxa"/>
            <w:vAlign w:val="center"/>
          </w:tcPr>
          <w:p w14:paraId="388C044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6E8DBAE3"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00CF3FD0" w14:textId="77777777" w:rsidTr="006B3309">
        <w:tc>
          <w:tcPr>
            <w:tcW w:w="2282" w:type="dxa"/>
            <w:vAlign w:val="center"/>
          </w:tcPr>
          <w:p w14:paraId="298BE56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Name</w:t>
            </w:r>
          </w:p>
        </w:tc>
        <w:tc>
          <w:tcPr>
            <w:tcW w:w="2600" w:type="dxa"/>
            <w:vAlign w:val="center"/>
          </w:tcPr>
          <w:p w14:paraId="76EC046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1953" w:type="dxa"/>
            <w:vAlign w:val="center"/>
          </w:tcPr>
          <w:p w14:paraId="57717314"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36589EC2"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265A9649" w14:textId="77777777" w:rsidTr="006B3309">
        <w:tc>
          <w:tcPr>
            <w:tcW w:w="2282" w:type="dxa"/>
            <w:vAlign w:val="center"/>
          </w:tcPr>
          <w:p w14:paraId="29CFBF0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Code</w:t>
            </w:r>
          </w:p>
        </w:tc>
        <w:tc>
          <w:tcPr>
            <w:tcW w:w="2600" w:type="dxa"/>
            <w:vAlign w:val="center"/>
          </w:tcPr>
          <w:p w14:paraId="21E0D07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1953" w:type="dxa"/>
            <w:vAlign w:val="center"/>
          </w:tcPr>
          <w:p w14:paraId="48AAC89A"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5ADE89D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6B9BF2B7" w14:textId="77777777" w:rsidTr="006B3309">
        <w:tc>
          <w:tcPr>
            <w:tcW w:w="2282" w:type="dxa"/>
            <w:vAlign w:val="center"/>
          </w:tcPr>
          <w:p w14:paraId="7C442331"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Subject_id</w:t>
            </w:r>
          </w:p>
        </w:tc>
        <w:tc>
          <w:tcPr>
            <w:tcW w:w="2600" w:type="dxa"/>
            <w:vAlign w:val="center"/>
          </w:tcPr>
          <w:p w14:paraId="5D07033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53" w:type="dxa"/>
            <w:vAlign w:val="center"/>
          </w:tcPr>
          <w:p w14:paraId="71141F7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461" w:type="dxa"/>
            <w:vAlign w:val="center"/>
          </w:tcPr>
          <w:p w14:paraId="2C08E091"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77089DDB" w14:textId="77777777" w:rsidTr="006B3309">
        <w:tc>
          <w:tcPr>
            <w:tcW w:w="2282" w:type="dxa"/>
            <w:vAlign w:val="center"/>
          </w:tcPr>
          <w:p w14:paraId="58BB40B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Start_time</w:t>
            </w:r>
          </w:p>
        </w:tc>
        <w:tc>
          <w:tcPr>
            <w:tcW w:w="2600" w:type="dxa"/>
            <w:vAlign w:val="center"/>
          </w:tcPr>
          <w:p w14:paraId="22AF0F4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53" w:type="dxa"/>
            <w:vAlign w:val="center"/>
          </w:tcPr>
          <w:p w14:paraId="30EA5D0E"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2A00AD64"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1A49A4A1" w14:textId="77777777" w:rsidTr="006B3309">
        <w:tc>
          <w:tcPr>
            <w:tcW w:w="2282" w:type="dxa"/>
            <w:vAlign w:val="center"/>
          </w:tcPr>
          <w:p w14:paraId="209CD42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End_time</w:t>
            </w:r>
          </w:p>
        </w:tc>
        <w:tc>
          <w:tcPr>
            <w:tcW w:w="2600" w:type="dxa"/>
            <w:vAlign w:val="center"/>
          </w:tcPr>
          <w:p w14:paraId="3B8447F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53" w:type="dxa"/>
            <w:vAlign w:val="center"/>
          </w:tcPr>
          <w:p w14:paraId="5CC9C078"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42E9B175"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650889DA" w14:textId="77777777" w:rsidTr="006B3309">
        <w:tc>
          <w:tcPr>
            <w:tcW w:w="2282" w:type="dxa"/>
            <w:vAlign w:val="center"/>
          </w:tcPr>
          <w:p w14:paraId="163D8723"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600" w:type="dxa"/>
            <w:vAlign w:val="center"/>
          </w:tcPr>
          <w:p w14:paraId="51760A9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53" w:type="dxa"/>
            <w:vAlign w:val="center"/>
          </w:tcPr>
          <w:p w14:paraId="38819B53"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5F308FC6"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34DE060E" w14:textId="77777777" w:rsidTr="006B3309">
        <w:trPr>
          <w:trHeight w:val="377"/>
        </w:trPr>
        <w:tc>
          <w:tcPr>
            <w:tcW w:w="2282" w:type="dxa"/>
            <w:vAlign w:val="center"/>
          </w:tcPr>
          <w:p w14:paraId="139D51C1"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600" w:type="dxa"/>
            <w:vAlign w:val="center"/>
          </w:tcPr>
          <w:p w14:paraId="15561FA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53" w:type="dxa"/>
            <w:vAlign w:val="center"/>
          </w:tcPr>
          <w:p w14:paraId="2407EDAE"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5F35FAA9"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bookmarkEnd w:id="49"/>
    </w:tbl>
    <w:p w14:paraId="449B06B3" w14:textId="77777777" w:rsidR="001333FA" w:rsidRPr="007822A8" w:rsidRDefault="001333FA" w:rsidP="001333FA">
      <w:pPr>
        <w:rPr>
          <w:b/>
          <w:bCs/>
          <w:sz w:val="26"/>
          <w:szCs w:val="26"/>
        </w:rPr>
      </w:pPr>
    </w:p>
    <w:p w14:paraId="0A5CE30A"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287E9A3A" w14:textId="77777777" w:rsidR="001333FA" w:rsidRPr="007822A8" w:rsidRDefault="001333FA" w:rsidP="001333FA">
      <w:pPr>
        <w:pStyle w:val="oancuaDanhsac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1BEF6143" w14:textId="77777777" w:rsidR="001333FA" w:rsidRPr="007822A8" w:rsidRDefault="001333FA" w:rsidP="001333FA">
      <w:pPr>
        <w:pStyle w:val="oancuaDanhsac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bài kiểm tra</w:t>
      </w:r>
    </w:p>
    <w:p w14:paraId="4973180A" w14:textId="77777777" w:rsidR="001333FA" w:rsidRPr="007822A8" w:rsidRDefault="001333FA" w:rsidP="001333FA">
      <w:pPr>
        <w:pStyle w:val="oancuaDanhsac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Code: Mã bài kiểm tra</w:t>
      </w:r>
    </w:p>
    <w:p w14:paraId="5F6E0329" w14:textId="77777777" w:rsidR="001333FA" w:rsidRPr="007822A8" w:rsidRDefault="001333FA" w:rsidP="001333FA">
      <w:pPr>
        <w:pStyle w:val="oancuaDanhsac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Subject_id: Khóa ngoại, tham chiếu tới bảng Subject để xác định mã môn học</w:t>
      </w:r>
    </w:p>
    <w:p w14:paraId="1A7C1955" w14:textId="77777777" w:rsidR="001333FA" w:rsidRPr="007822A8" w:rsidRDefault="001333FA" w:rsidP="001333FA">
      <w:pPr>
        <w:pStyle w:val="oancuaDanhsac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Start_time: Thời gian bắt đầu làm bài</w:t>
      </w:r>
    </w:p>
    <w:p w14:paraId="25E498C3" w14:textId="77777777" w:rsidR="001333FA" w:rsidRPr="007822A8" w:rsidRDefault="001333FA" w:rsidP="001333FA">
      <w:pPr>
        <w:pStyle w:val="oancuaDanhsac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End_time: Thời gian kết thúc làm bài</w:t>
      </w:r>
    </w:p>
    <w:p w14:paraId="4DC5443C" w14:textId="77777777" w:rsidR="001333FA" w:rsidRPr="007822A8" w:rsidRDefault="001333FA" w:rsidP="001333FA">
      <w:pPr>
        <w:pStyle w:val="oancuaDanhsac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 test</w:t>
      </w:r>
    </w:p>
    <w:p w14:paraId="23D79202" w14:textId="77777777" w:rsidR="001333FA" w:rsidRPr="007822A8" w:rsidRDefault="001333FA" w:rsidP="001333FA">
      <w:pPr>
        <w:pStyle w:val="oancuaDanhsac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 Thời gian update bản ghi test</w:t>
      </w:r>
    </w:p>
    <w:p w14:paraId="200912E5"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Class</w:t>
      </w:r>
    </w:p>
    <w:p w14:paraId="1726AF90"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Ind w:w="720" w:type="dxa"/>
        <w:tblLook w:val="04A0" w:firstRow="1" w:lastRow="0" w:firstColumn="1" w:lastColumn="0" w:noHBand="0" w:noVBand="1"/>
      </w:tblPr>
      <w:tblGrid>
        <w:gridCol w:w="2155"/>
        <w:gridCol w:w="2610"/>
        <w:gridCol w:w="2070"/>
        <w:gridCol w:w="1461"/>
      </w:tblGrid>
      <w:tr w:rsidR="007822A8" w:rsidRPr="007822A8" w14:paraId="276A593E" w14:textId="77777777" w:rsidTr="006B3309">
        <w:tc>
          <w:tcPr>
            <w:tcW w:w="2155" w:type="dxa"/>
            <w:vAlign w:val="center"/>
          </w:tcPr>
          <w:p w14:paraId="4229EF05"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0" w:type="dxa"/>
            <w:vAlign w:val="center"/>
          </w:tcPr>
          <w:p w14:paraId="5DC36623"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070" w:type="dxa"/>
            <w:vAlign w:val="center"/>
          </w:tcPr>
          <w:p w14:paraId="2C3225F5"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1AE6E84C"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2075C1AC" w14:textId="77777777" w:rsidTr="006B3309">
        <w:tc>
          <w:tcPr>
            <w:tcW w:w="2155" w:type="dxa"/>
            <w:vAlign w:val="center"/>
          </w:tcPr>
          <w:p w14:paraId="35EE6AC1"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bookmarkStart w:id="50" w:name="_Hlk134904169"/>
            <w:r w:rsidRPr="007822A8">
              <w:rPr>
                <w:rFonts w:ascii="Times New Roman" w:hAnsi="Times New Roman" w:cs="Times New Roman"/>
                <w:sz w:val="26"/>
                <w:szCs w:val="26"/>
                <w:lang w:val="en-US"/>
              </w:rPr>
              <w:lastRenderedPageBreak/>
              <w:t>ID</w:t>
            </w:r>
          </w:p>
        </w:tc>
        <w:tc>
          <w:tcPr>
            <w:tcW w:w="2610" w:type="dxa"/>
            <w:vAlign w:val="center"/>
          </w:tcPr>
          <w:p w14:paraId="16822FAE"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Bigint</w:t>
            </w:r>
          </w:p>
        </w:tc>
        <w:tc>
          <w:tcPr>
            <w:tcW w:w="2070" w:type="dxa"/>
            <w:vAlign w:val="center"/>
          </w:tcPr>
          <w:p w14:paraId="1B6BD73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132C2AE1"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3CF10E62" w14:textId="77777777" w:rsidTr="006B3309">
        <w:tc>
          <w:tcPr>
            <w:tcW w:w="2155" w:type="dxa"/>
            <w:vAlign w:val="center"/>
          </w:tcPr>
          <w:p w14:paraId="6093A558"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Name</w:t>
            </w:r>
          </w:p>
        </w:tc>
        <w:tc>
          <w:tcPr>
            <w:tcW w:w="2610" w:type="dxa"/>
            <w:vAlign w:val="center"/>
          </w:tcPr>
          <w:p w14:paraId="1B3B1436"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44831D08"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p>
        </w:tc>
        <w:tc>
          <w:tcPr>
            <w:tcW w:w="1461" w:type="dxa"/>
            <w:vAlign w:val="center"/>
          </w:tcPr>
          <w:p w14:paraId="74FD855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bookmarkEnd w:id="50"/>
    </w:tbl>
    <w:p w14:paraId="06C18CDD" w14:textId="77777777" w:rsidR="001333FA" w:rsidRPr="007822A8" w:rsidRDefault="001333FA" w:rsidP="001333FA">
      <w:pPr>
        <w:rPr>
          <w:b/>
          <w:bCs/>
          <w:sz w:val="26"/>
          <w:szCs w:val="26"/>
        </w:rPr>
      </w:pPr>
    </w:p>
    <w:p w14:paraId="4A45A3CC"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6CA994B6" w14:textId="77777777" w:rsidR="001333FA" w:rsidRPr="007822A8" w:rsidRDefault="001333FA" w:rsidP="001333FA">
      <w:pPr>
        <w:pStyle w:val="oancuaDanhsach"/>
        <w:numPr>
          <w:ilvl w:val="0"/>
          <w:numId w:val="23"/>
        </w:numPr>
        <w:rPr>
          <w:rFonts w:ascii="Times New Roman" w:hAnsi="Times New Roman" w:cs="Times New Roman"/>
          <w:sz w:val="26"/>
          <w:szCs w:val="26"/>
          <w:lang w:val="en-US"/>
        </w:rPr>
      </w:pPr>
      <w:r w:rsidRPr="007822A8">
        <w:rPr>
          <w:rFonts w:ascii="Times New Roman" w:hAnsi="Times New Roman" w:cs="Times New Roman"/>
          <w:sz w:val="26"/>
          <w:szCs w:val="26"/>
          <w:lang w:val="en-US"/>
        </w:rPr>
        <w:t>ID:Khóa chính, mã tăng dần</w:t>
      </w:r>
    </w:p>
    <w:p w14:paraId="40BAEE85" w14:textId="77777777" w:rsidR="001333FA" w:rsidRPr="007822A8" w:rsidRDefault="001333FA" w:rsidP="001333FA">
      <w:pPr>
        <w:pStyle w:val="oancuaDanhsach"/>
        <w:numPr>
          <w:ilvl w:val="0"/>
          <w:numId w:val="23"/>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lớp học</w:t>
      </w:r>
    </w:p>
    <w:p w14:paraId="5E5D4D70" w14:textId="77777777" w:rsidR="001333FA" w:rsidRPr="007822A8" w:rsidRDefault="001333FA" w:rsidP="001333FA">
      <w:pPr>
        <w:pStyle w:val="oancuaDanhsach"/>
        <w:ind w:left="1800"/>
        <w:rPr>
          <w:rFonts w:ascii="Times New Roman" w:hAnsi="Times New Roman" w:cs="Times New Roman"/>
          <w:sz w:val="26"/>
          <w:szCs w:val="26"/>
          <w:lang w:val="en-US"/>
        </w:rPr>
      </w:pPr>
    </w:p>
    <w:p w14:paraId="3C70BBD2"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Subject</w:t>
      </w:r>
    </w:p>
    <w:p w14:paraId="4BE243FA"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Ind w:w="720" w:type="dxa"/>
        <w:tblLook w:val="04A0" w:firstRow="1" w:lastRow="0" w:firstColumn="1" w:lastColumn="0" w:noHBand="0" w:noVBand="1"/>
      </w:tblPr>
      <w:tblGrid>
        <w:gridCol w:w="2155"/>
        <w:gridCol w:w="2610"/>
        <w:gridCol w:w="2070"/>
        <w:gridCol w:w="1461"/>
      </w:tblGrid>
      <w:tr w:rsidR="007822A8" w:rsidRPr="007822A8" w14:paraId="2A426B00" w14:textId="77777777" w:rsidTr="006B3309">
        <w:tc>
          <w:tcPr>
            <w:tcW w:w="2155" w:type="dxa"/>
            <w:vAlign w:val="center"/>
          </w:tcPr>
          <w:p w14:paraId="42569BBF"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0" w:type="dxa"/>
            <w:vAlign w:val="center"/>
          </w:tcPr>
          <w:p w14:paraId="0FA1C4A2"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070" w:type="dxa"/>
            <w:vAlign w:val="center"/>
          </w:tcPr>
          <w:p w14:paraId="4C0130F3"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64BFB9A9"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54798A9B" w14:textId="77777777" w:rsidTr="006B3309">
        <w:tc>
          <w:tcPr>
            <w:tcW w:w="2155" w:type="dxa"/>
            <w:vAlign w:val="center"/>
          </w:tcPr>
          <w:p w14:paraId="510FBA56"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51" w:name="_Hlk134886612"/>
            <w:r w:rsidRPr="007822A8">
              <w:rPr>
                <w:rFonts w:ascii="Times New Roman" w:hAnsi="Times New Roman" w:cs="Times New Roman"/>
                <w:sz w:val="26"/>
                <w:szCs w:val="26"/>
                <w:lang w:val="en-US"/>
              </w:rPr>
              <w:t>ID</w:t>
            </w:r>
          </w:p>
        </w:tc>
        <w:tc>
          <w:tcPr>
            <w:tcW w:w="2610" w:type="dxa"/>
            <w:vAlign w:val="center"/>
          </w:tcPr>
          <w:p w14:paraId="636C5F3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4F8CAE7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630F13D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5734372A" w14:textId="77777777" w:rsidTr="006B3309">
        <w:tc>
          <w:tcPr>
            <w:tcW w:w="2155" w:type="dxa"/>
            <w:vAlign w:val="center"/>
          </w:tcPr>
          <w:p w14:paraId="55C7322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Name</w:t>
            </w:r>
          </w:p>
        </w:tc>
        <w:tc>
          <w:tcPr>
            <w:tcW w:w="2610" w:type="dxa"/>
            <w:vAlign w:val="center"/>
          </w:tcPr>
          <w:p w14:paraId="55DCC85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11FE3282"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5FE45F9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522B002F" w14:textId="77777777" w:rsidTr="006B3309">
        <w:tc>
          <w:tcPr>
            <w:tcW w:w="2155" w:type="dxa"/>
            <w:vAlign w:val="center"/>
          </w:tcPr>
          <w:p w14:paraId="0935242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Code</w:t>
            </w:r>
          </w:p>
        </w:tc>
        <w:tc>
          <w:tcPr>
            <w:tcW w:w="2610" w:type="dxa"/>
            <w:vAlign w:val="center"/>
          </w:tcPr>
          <w:p w14:paraId="56B869C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7BBE8B98"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57FE4F09"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bookmarkEnd w:id="51"/>
    </w:tbl>
    <w:p w14:paraId="56B2E4D6" w14:textId="77777777" w:rsidR="001333FA" w:rsidRPr="007822A8" w:rsidRDefault="001333FA" w:rsidP="001333FA">
      <w:pPr>
        <w:rPr>
          <w:b/>
          <w:bCs/>
          <w:sz w:val="26"/>
          <w:szCs w:val="26"/>
        </w:rPr>
      </w:pPr>
    </w:p>
    <w:p w14:paraId="2801D6D0"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699AA0B5" w14:textId="77777777" w:rsidR="001333FA" w:rsidRPr="007822A8" w:rsidRDefault="001333FA" w:rsidP="001333FA">
      <w:pPr>
        <w:pStyle w:val="oancuaDanhsach"/>
        <w:numPr>
          <w:ilvl w:val="0"/>
          <w:numId w:val="24"/>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6C1433F7" w14:textId="77777777" w:rsidR="001333FA" w:rsidRPr="007822A8" w:rsidRDefault="001333FA" w:rsidP="001333FA">
      <w:pPr>
        <w:pStyle w:val="oancuaDanhsach"/>
        <w:numPr>
          <w:ilvl w:val="0"/>
          <w:numId w:val="24"/>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môn học</w:t>
      </w:r>
    </w:p>
    <w:p w14:paraId="5E1A805E" w14:textId="77777777" w:rsidR="001333FA" w:rsidRPr="007822A8" w:rsidRDefault="001333FA" w:rsidP="001333FA">
      <w:pPr>
        <w:pStyle w:val="oancuaDanhsach"/>
        <w:numPr>
          <w:ilvl w:val="0"/>
          <w:numId w:val="24"/>
        </w:numPr>
        <w:rPr>
          <w:rFonts w:ascii="Times New Roman" w:hAnsi="Times New Roman" w:cs="Times New Roman"/>
          <w:sz w:val="26"/>
          <w:szCs w:val="26"/>
          <w:lang w:val="en-US"/>
        </w:rPr>
      </w:pPr>
      <w:r w:rsidRPr="007822A8">
        <w:rPr>
          <w:rFonts w:ascii="Times New Roman" w:hAnsi="Times New Roman" w:cs="Times New Roman"/>
          <w:sz w:val="26"/>
          <w:szCs w:val="26"/>
          <w:lang w:val="en-US"/>
        </w:rPr>
        <w:t>Code: Mã môn học</w:t>
      </w:r>
    </w:p>
    <w:p w14:paraId="39BB76E2" w14:textId="77777777" w:rsidR="001333FA" w:rsidRPr="007822A8" w:rsidRDefault="001333FA" w:rsidP="001333FA">
      <w:pPr>
        <w:pStyle w:val="oancuaDanhsach"/>
        <w:ind w:left="1800"/>
        <w:rPr>
          <w:rFonts w:ascii="Times New Roman" w:hAnsi="Times New Roman" w:cs="Times New Roman"/>
          <w:sz w:val="26"/>
          <w:szCs w:val="26"/>
          <w:lang w:val="en-US"/>
        </w:rPr>
      </w:pPr>
    </w:p>
    <w:p w14:paraId="67CC82AF"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Student</w:t>
      </w:r>
    </w:p>
    <w:p w14:paraId="2BBE5176" w14:textId="77777777" w:rsidR="001333FA" w:rsidRPr="007822A8" w:rsidRDefault="001333FA" w:rsidP="001333FA">
      <w:pPr>
        <w:pStyle w:val="oancuaDanhsach"/>
        <w:rPr>
          <w:rFonts w:ascii="Times New Roman" w:hAnsi="Times New Roman" w:cs="Times New Roman"/>
          <w:b/>
          <w:bCs/>
          <w:sz w:val="26"/>
          <w:szCs w:val="26"/>
          <w:lang w:val="en-US"/>
        </w:rPr>
      </w:pPr>
    </w:p>
    <w:p w14:paraId="3F47E632"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Ind w:w="720" w:type="dxa"/>
        <w:tblLook w:val="04A0" w:firstRow="1" w:lastRow="0" w:firstColumn="1" w:lastColumn="0" w:noHBand="0" w:noVBand="1"/>
      </w:tblPr>
      <w:tblGrid>
        <w:gridCol w:w="2155"/>
        <w:gridCol w:w="2610"/>
        <w:gridCol w:w="2070"/>
        <w:gridCol w:w="1461"/>
      </w:tblGrid>
      <w:tr w:rsidR="007822A8" w:rsidRPr="007822A8" w14:paraId="36C13FF0" w14:textId="77777777" w:rsidTr="006B3309">
        <w:tc>
          <w:tcPr>
            <w:tcW w:w="2155" w:type="dxa"/>
            <w:vAlign w:val="center"/>
          </w:tcPr>
          <w:p w14:paraId="4456ED32"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0" w:type="dxa"/>
            <w:vAlign w:val="center"/>
          </w:tcPr>
          <w:p w14:paraId="55D6799E"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070" w:type="dxa"/>
            <w:vAlign w:val="center"/>
          </w:tcPr>
          <w:p w14:paraId="2004962A"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6B019515"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39F5C02C" w14:textId="77777777" w:rsidTr="006B3309">
        <w:trPr>
          <w:trHeight w:val="422"/>
        </w:trPr>
        <w:tc>
          <w:tcPr>
            <w:tcW w:w="2155" w:type="dxa"/>
            <w:vAlign w:val="center"/>
          </w:tcPr>
          <w:p w14:paraId="2EBEB706"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52" w:name="_Hlk134906105"/>
            <w:r w:rsidRPr="007822A8">
              <w:rPr>
                <w:rFonts w:ascii="Times New Roman" w:hAnsi="Times New Roman" w:cs="Times New Roman"/>
                <w:sz w:val="26"/>
                <w:szCs w:val="26"/>
                <w:lang w:val="en-US"/>
              </w:rPr>
              <w:t>ID</w:t>
            </w:r>
          </w:p>
        </w:tc>
        <w:tc>
          <w:tcPr>
            <w:tcW w:w="2610" w:type="dxa"/>
            <w:vAlign w:val="center"/>
          </w:tcPr>
          <w:p w14:paraId="65803D0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03B29D0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763DBFD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2DA62E7B" w14:textId="77777777" w:rsidTr="006B3309">
        <w:trPr>
          <w:trHeight w:val="431"/>
        </w:trPr>
        <w:tc>
          <w:tcPr>
            <w:tcW w:w="2155" w:type="dxa"/>
            <w:vAlign w:val="center"/>
          </w:tcPr>
          <w:p w14:paraId="23DA37D2"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User_Name</w:t>
            </w:r>
          </w:p>
        </w:tc>
        <w:tc>
          <w:tcPr>
            <w:tcW w:w="2610" w:type="dxa"/>
            <w:vAlign w:val="center"/>
          </w:tcPr>
          <w:p w14:paraId="059C32F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545C89CB"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7D1F1CF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75E28DF9" w14:textId="77777777" w:rsidTr="006B3309">
        <w:trPr>
          <w:trHeight w:val="440"/>
        </w:trPr>
        <w:tc>
          <w:tcPr>
            <w:tcW w:w="2155" w:type="dxa"/>
            <w:vAlign w:val="center"/>
          </w:tcPr>
          <w:p w14:paraId="5B51F1E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Password</w:t>
            </w:r>
          </w:p>
        </w:tc>
        <w:tc>
          <w:tcPr>
            <w:tcW w:w="2610" w:type="dxa"/>
            <w:vAlign w:val="center"/>
          </w:tcPr>
          <w:p w14:paraId="71BB4213"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37E2D474"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13FD423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14B1CC57" w14:textId="77777777" w:rsidTr="006B3309">
        <w:trPr>
          <w:trHeight w:val="359"/>
        </w:trPr>
        <w:tc>
          <w:tcPr>
            <w:tcW w:w="2155" w:type="dxa"/>
            <w:vAlign w:val="center"/>
          </w:tcPr>
          <w:p w14:paraId="0F6D80A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Student_id</w:t>
            </w:r>
          </w:p>
        </w:tc>
        <w:tc>
          <w:tcPr>
            <w:tcW w:w="2610" w:type="dxa"/>
            <w:vAlign w:val="center"/>
          </w:tcPr>
          <w:p w14:paraId="76EDF9A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228FA48F"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7BA8C59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571CFFDC" w14:textId="77777777" w:rsidTr="006B3309">
        <w:trPr>
          <w:trHeight w:val="350"/>
        </w:trPr>
        <w:tc>
          <w:tcPr>
            <w:tcW w:w="2155" w:type="dxa"/>
            <w:vAlign w:val="center"/>
          </w:tcPr>
          <w:p w14:paraId="03F8D0F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Email</w:t>
            </w:r>
          </w:p>
        </w:tc>
        <w:tc>
          <w:tcPr>
            <w:tcW w:w="2610" w:type="dxa"/>
            <w:vAlign w:val="center"/>
          </w:tcPr>
          <w:p w14:paraId="7B765A4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0671D32D"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57BF0B2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0A8648BE" w14:textId="77777777" w:rsidTr="006B3309">
        <w:trPr>
          <w:trHeight w:val="431"/>
        </w:trPr>
        <w:tc>
          <w:tcPr>
            <w:tcW w:w="2155" w:type="dxa"/>
            <w:vAlign w:val="center"/>
          </w:tcPr>
          <w:p w14:paraId="0E908972"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First_name</w:t>
            </w:r>
          </w:p>
        </w:tc>
        <w:tc>
          <w:tcPr>
            <w:tcW w:w="2610" w:type="dxa"/>
            <w:vAlign w:val="center"/>
          </w:tcPr>
          <w:p w14:paraId="59F58AD1"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3BDB5ACE"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6937535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3A94931B" w14:textId="77777777" w:rsidTr="006B3309">
        <w:trPr>
          <w:trHeight w:val="359"/>
        </w:trPr>
        <w:tc>
          <w:tcPr>
            <w:tcW w:w="2155" w:type="dxa"/>
            <w:vAlign w:val="center"/>
          </w:tcPr>
          <w:p w14:paraId="5CA163B5"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Last_name</w:t>
            </w:r>
          </w:p>
        </w:tc>
        <w:tc>
          <w:tcPr>
            <w:tcW w:w="2610" w:type="dxa"/>
            <w:vAlign w:val="center"/>
          </w:tcPr>
          <w:p w14:paraId="367B09E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29385D2E"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725B7B42"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0DAA3E35" w14:textId="77777777" w:rsidTr="006B3309">
        <w:trPr>
          <w:trHeight w:val="350"/>
        </w:trPr>
        <w:tc>
          <w:tcPr>
            <w:tcW w:w="2155" w:type="dxa"/>
            <w:vAlign w:val="center"/>
          </w:tcPr>
          <w:p w14:paraId="70DC3DA9"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Gender</w:t>
            </w:r>
          </w:p>
        </w:tc>
        <w:tc>
          <w:tcPr>
            <w:tcW w:w="2610" w:type="dxa"/>
            <w:vAlign w:val="center"/>
          </w:tcPr>
          <w:p w14:paraId="4C3667D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5E3A8F3A"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07958209"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w:t>
            </w:r>
          </w:p>
        </w:tc>
      </w:tr>
      <w:tr w:rsidR="007822A8" w:rsidRPr="007822A8" w14:paraId="673BEC91" w14:textId="77777777" w:rsidTr="006B3309">
        <w:trPr>
          <w:trHeight w:val="431"/>
        </w:trPr>
        <w:tc>
          <w:tcPr>
            <w:tcW w:w="2155" w:type="dxa"/>
            <w:vAlign w:val="center"/>
          </w:tcPr>
          <w:p w14:paraId="57212DC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Phone_number</w:t>
            </w:r>
          </w:p>
        </w:tc>
        <w:tc>
          <w:tcPr>
            <w:tcW w:w="2610" w:type="dxa"/>
            <w:vAlign w:val="center"/>
          </w:tcPr>
          <w:p w14:paraId="2EE6F44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6D371E36"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768F0190"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7EF09FB4" w14:textId="77777777" w:rsidTr="006B3309">
        <w:trPr>
          <w:trHeight w:val="449"/>
        </w:trPr>
        <w:tc>
          <w:tcPr>
            <w:tcW w:w="2155" w:type="dxa"/>
            <w:vAlign w:val="center"/>
          </w:tcPr>
          <w:p w14:paraId="00EF6F3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Address</w:t>
            </w:r>
          </w:p>
        </w:tc>
        <w:tc>
          <w:tcPr>
            <w:tcW w:w="2610" w:type="dxa"/>
            <w:vAlign w:val="center"/>
          </w:tcPr>
          <w:p w14:paraId="7C8B3499"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036DCFB1"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26C56CE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5C9B9215" w14:textId="77777777" w:rsidTr="006B3309">
        <w:trPr>
          <w:trHeight w:val="431"/>
        </w:trPr>
        <w:tc>
          <w:tcPr>
            <w:tcW w:w="2155" w:type="dxa"/>
            <w:vAlign w:val="center"/>
          </w:tcPr>
          <w:p w14:paraId="702BB3E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Class_id</w:t>
            </w:r>
          </w:p>
        </w:tc>
        <w:tc>
          <w:tcPr>
            <w:tcW w:w="2610" w:type="dxa"/>
            <w:vAlign w:val="center"/>
          </w:tcPr>
          <w:p w14:paraId="57A173F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67EABCD8"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461" w:type="dxa"/>
            <w:vAlign w:val="center"/>
          </w:tcPr>
          <w:p w14:paraId="335B9CC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73CF968A" w14:textId="77777777" w:rsidTr="006B3309">
        <w:trPr>
          <w:trHeight w:val="530"/>
        </w:trPr>
        <w:tc>
          <w:tcPr>
            <w:tcW w:w="2155" w:type="dxa"/>
            <w:vAlign w:val="center"/>
          </w:tcPr>
          <w:p w14:paraId="5740042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Date_of_birth</w:t>
            </w:r>
          </w:p>
        </w:tc>
        <w:tc>
          <w:tcPr>
            <w:tcW w:w="2610" w:type="dxa"/>
            <w:vAlign w:val="center"/>
          </w:tcPr>
          <w:p w14:paraId="4DEBFB72"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070" w:type="dxa"/>
            <w:vAlign w:val="center"/>
          </w:tcPr>
          <w:p w14:paraId="711A35DA"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1590EC8D"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4CE12B76" w14:textId="77777777" w:rsidTr="006B3309">
        <w:trPr>
          <w:trHeight w:val="359"/>
        </w:trPr>
        <w:tc>
          <w:tcPr>
            <w:tcW w:w="2155" w:type="dxa"/>
            <w:vAlign w:val="center"/>
          </w:tcPr>
          <w:p w14:paraId="7DCF2A9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Major_id</w:t>
            </w:r>
          </w:p>
        </w:tc>
        <w:tc>
          <w:tcPr>
            <w:tcW w:w="2610" w:type="dxa"/>
            <w:vAlign w:val="center"/>
          </w:tcPr>
          <w:p w14:paraId="0FA293E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6B1056F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461" w:type="dxa"/>
            <w:vAlign w:val="center"/>
          </w:tcPr>
          <w:p w14:paraId="6CE5F47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7316899E" w14:textId="77777777" w:rsidTr="006B3309">
        <w:trPr>
          <w:trHeight w:val="530"/>
        </w:trPr>
        <w:tc>
          <w:tcPr>
            <w:tcW w:w="2155" w:type="dxa"/>
            <w:vAlign w:val="center"/>
          </w:tcPr>
          <w:p w14:paraId="754D35C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610" w:type="dxa"/>
            <w:vAlign w:val="center"/>
          </w:tcPr>
          <w:p w14:paraId="2E15841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070" w:type="dxa"/>
            <w:vAlign w:val="center"/>
          </w:tcPr>
          <w:p w14:paraId="0A7A1E96"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09F41000"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796EB346" w14:textId="77777777" w:rsidTr="006B3309">
        <w:trPr>
          <w:trHeight w:val="530"/>
        </w:trPr>
        <w:tc>
          <w:tcPr>
            <w:tcW w:w="2155" w:type="dxa"/>
            <w:vAlign w:val="center"/>
          </w:tcPr>
          <w:p w14:paraId="42AA6663"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610" w:type="dxa"/>
            <w:vAlign w:val="center"/>
          </w:tcPr>
          <w:p w14:paraId="1E26C4B3"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070" w:type="dxa"/>
            <w:vAlign w:val="center"/>
          </w:tcPr>
          <w:p w14:paraId="5054CD9C"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461" w:type="dxa"/>
            <w:vAlign w:val="center"/>
          </w:tcPr>
          <w:p w14:paraId="6060B78E"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bookmarkEnd w:id="52"/>
    </w:tbl>
    <w:p w14:paraId="26E08BD4" w14:textId="77777777" w:rsidR="001333FA" w:rsidRPr="007822A8" w:rsidRDefault="001333FA" w:rsidP="001333FA">
      <w:pPr>
        <w:rPr>
          <w:b/>
          <w:bCs/>
          <w:sz w:val="26"/>
          <w:szCs w:val="26"/>
        </w:rPr>
      </w:pPr>
    </w:p>
    <w:p w14:paraId="0F610030"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1750DF72"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ID tăng dần</w:t>
      </w:r>
    </w:p>
    <w:p w14:paraId="1498E020"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User_Name: Tên đăng nhập vào hệ thống của sinh viên</w:t>
      </w:r>
    </w:p>
    <w:p w14:paraId="47DAD895"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Password: Mật khẩu đăng nhập vào hệ thống của sinh viên</w:t>
      </w:r>
    </w:p>
    <w:p w14:paraId="31B3A55F"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Student_id: Mã số sinh viên</w:t>
      </w:r>
    </w:p>
    <w:p w14:paraId="53DBEDCD"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Email: địa chỉ email của sinh viên</w:t>
      </w:r>
    </w:p>
    <w:p w14:paraId="373EA578"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First_name: Tên riêng của sinh viên</w:t>
      </w:r>
    </w:p>
    <w:p w14:paraId="795EB7D2"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Last_name: Họ của sinh viên</w:t>
      </w:r>
    </w:p>
    <w:p w14:paraId="41BEDB37"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Gender: Giới tính</w:t>
      </w:r>
    </w:p>
    <w:p w14:paraId="51ECA46C"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Phone_number: Số điện thoại của sinh viên</w:t>
      </w:r>
    </w:p>
    <w:p w14:paraId="7E6C9C19"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Address: Địa chỉ nơi ở của sinh viên</w:t>
      </w:r>
    </w:p>
    <w:p w14:paraId="27AD5542"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Class_id: Khóa ngoại, tham chiếu tới bảng class để xác định mã lớp</w:t>
      </w:r>
    </w:p>
    <w:p w14:paraId="3FAC874A"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Date_of_birth: Ngày tháng năm sinh của sinh viên</w:t>
      </w:r>
    </w:p>
    <w:p w14:paraId="58CEF234"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Major_id: Khóa ngoại, tham chiếu tới bảng major để xác định mã chuyên ngành</w:t>
      </w:r>
    </w:p>
    <w:p w14:paraId="162EAA4E" w14:textId="77777777" w:rsidR="001333FA" w:rsidRPr="007822A8" w:rsidRDefault="001333FA" w:rsidP="001333FA">
      <w:pPr>
        <w:pStyle w:val="oancuaDanhsac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 student</w:t>
      </w:r>
    </w:p>
    <w:p w14:paraId="17483E04" w14:textId="6CD84B7D" w:rsidR="001333FA" w:rsidRPr="007822A8" w:rsidRDefault="001333FA" w:rsidP="007822A8">
      <w:pPr>
        <w:pStyle w:val="oancuaDanhsach"/>
        <w:numPr>
          <w:ilvl w:val="0"/>
          <w:numId w:val="29"/>
        </w:numPr>
        <w:rPr>
          <w:rFonts w:ascii="Times New Roman" w:hAnsi="Times New Roman" w:cs="Times New Roman"/>
          <w:b/>
          <w:bCs/>
          <w:sz w:val="26"/>
          <w:szCs w:val="26"/>
          <w:lang w:val="en-US"/>
        </w:rPr>
      </w:pPr>
      <w:r w:rsidRPr="007822A8">
        <w:rPr>
          <w:sz w:val="26"/>
          <w:szCs w:val="26"/>
        </w:rPr>
        <w:t>Update_date: Thời gian update bản ghi student</w:t>
      </w:r>
    </w:p>
    <w:p w14:paraId="17946A9E" w14:textId="77777777" w:rsidR="007822A8" w:rsidRDefault="007822A8" w:rsidP="007822A8">
      <w:pPr>
        <w:rPr>
          <w:b/>
          <w:bCs/>
          <w:sz w:val="26"/>
          <w:szCs w:val="26"/>
        </w:rPr>
      </w:pPr>
    </w:p>
    <w:p w14:paraId="404435AE" w14:textId="77777777" w:rsidR="007822A8" w:rsidRDefault="007822A8" w:rsidP="007822A8">
      <w:pPr>
        <w:rPr>
          <w:b/>
          <w:bCs/>
          <w:sz w:val="26"/>
          <w:szCs w:val="26"/>
        </w:rPr>
      </w:pPr>
    </w:p>
    <w:p w14:paraId="1D00C406" w14:textId="77777777" w:rsidR="007822A8" w:rsidRPr="007822A8" w:rsidRDefault="007822A8" w:rsidP="007822A8">
      <w:pPr>
        <w:rPr>
          <w:b/>
          <w:bCs/>
          <w:sz w:val="26"/>
          <w:szCs w:val="26"/>
        </w:rPr>
      </w:pPr>
    </w:p>
    <w:p w14:paraId="497FE476"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lastRenderedPageBreak/>
        <w:t>Bảng Question</w:t>
      </w:r>
    </w:p>
    <w:p w14:paraId="4A6C67DF" w14:textId="77777777" w:rsidR="001333FA" w:rsidRPr="007822A8" w:rsidRDefault="001333FA" w:rsidP="001333FA">
      <w:pPr>
        <w:pStyle w:val="oancuaDanhsach"/>
        <w:rPr>
          <w:rFonts w:ascii="Times New Roman" w:hAnsi="Times New Roman" w:cs="Times New Roman"/>
          <w:sz w:val="26"/>
          <w:szCs w:val="26"/>
          <w:lang w:val="en-US"/>
        </w:rPr>
      </w:pPr>
    </w:p>
    <w:p w14:paraId="3BD9AA28"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Ind w:w="720" w:type="dxa"/>
        <w:tblLook w:val="04A0" w:firstRow="1" w:lastRow="0" w:firstColumn="1" w:lastColumn="0" w:noHBand="0" w:noVBand="1"/>
      </w:tblPr>
      <w:tblGrid>
        <w:gridCol w:w="2152"/>
        <w:gridCol w:w="2613"/>
        <w:gridCol w:w="2250"/>
        <w:gridCol w:w="1281"/>
      </w:tblGrid>
      <w:tr w:rsidR="007822A8" w:rsidRPr="007822A8" w14:paraId="04D7FCF0" w14:textId="77777777" w:rsidTr="006B3309">
        <w:tc>
          <w:tcPr>
            <w:tcW w:w="2152" w:type="dxa"/>
            <w:vAlign w:val="center"/>
          </w:tcPr>
          <w:p w14:paraId="286199B3"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3" w:type="dxa"/>
            <w:vAlign w:val="center"/>
          </w:tcPr>
          <w:p w14:paraId="43522159"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250" w:type="dxa"/>
            <w:vAlign w:val="center"/>
          </w:tcPr>
          <w:p w14:paraId="40D62B73"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281" w:type="dxa"/>
            <w:vAlign w:val="center"/>
          </w:tcPr>
          <w:p w14:paraId="734DA5A1"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10DB4F2D" w14:textId="77777777" w:rsidTr="006B3309">
        <w:trPr>
          <w:trHeight w:val="485"/>
        </w:trPr>
        <w:tc>
          <w:tcPr>
            <w:tcW w:w="2152" w:type="dxa"/>
            <w:vAlign w:val="center"/>
          </w:tcPr>
          <w:p w14:paraId="6D0F48F1" w14:textId="77777777" w:rsidR="001333FA" w:rsidRPr="007822A8" w:rsidRDefault="001333FA" w:rsidP="006B3309">
            <w:pPr>
              <w:pStyle w:val="oancuaDanhsach"/>
              <w:ind w:left="0"/>
              <w:jc w:val="center"/>
              <w:rPr>
                <w:rFonts w:ascii="Times New Roman" w:hAnsi="Times New Roman" w:cs="Times New Roman"/>
                <w:sz w:val="26"/>
                <w:szCs w:val="26"/>
                <w:lang w:val="en-US"/>
              </w:rPr>
            </w:pPr>
            <w:bookmarkStart w:id="53" w:name="_Hlk134906538"/>
            <w:r w:rsidRPr="007822A8">
              <w:rPr>
                <w:rFonts w:ascii="Times New Roman" w:hAnsi="Times New Roman" w:cs="Times New Roman"/>
                <w:sz w:val="26"/>
                <w:szCs w:val="26"/>
                <w:lang w:val="en-US"/>
              </w:rPr>
              <w:t>ID</w:t>
            </w:r>
          </w:p>
        </w:tc>
        <w:tc>
          <w:tcPr>
            <w:tcW w:w="2613" w:type="dxa"/>
            <w:vAlign w:val="center"/>
          </w:tcPr>
          <w:p w14:paraId="7E6E49D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6814E7D2"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281" w:type="dxa"/>
            <w:vAlign w:val="center"/>
          </w:tcPr>
          <w:p w14:paraId="050E4E3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6884D38E" w14:textId="77777777" w:rsidTr="006B3309">
        <w:trPr>
          <w:trHeight w:val="440"/>
        </w:trPr>
        <w:tc>
          <w:tcPr>
            <w:tcW w:w="2152" w:type="dxa"/>
            <w:vAlign w:val="center"/>
          </w:tcPr>
          <w:p w14:paraId="487937D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Content</w:t>
            </w:r>
          </w:p>
        </w:tc>
        <w:tc>
          <w:tcPr>
            <w:tcW w:w="2613" w:type="dxa"/>
            <w:vAlign w:val="center"/>
          </w:tcPr>
          <w:p w14:paraId="6D60A379"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250" w:type="dxa"/>
            <w:vAlign w:val="center"/>
          </w:tcPr>
          <w:p w14:paraId="2F6C4DC6"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68F05F4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3C9D389D" w14:textId="77777777" w:rsidTr="006B3309">
        <w:trPr>
          <w:trHeight w:val="404"/>
        </w:trPr>
        <w:tc>
          <w:tcPr>
            <w:tcW w:w="2152" w:type="dxa"/>
            <w:vAlign w:val="center"/>
          </w:tcPr>
          <w:p w14:paraId="4AB4CC79"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Test_id</w:t>
            </w:r>
          </w:p>
        </w:tc>
        <w:tc>
          <w:tcPr>
            <w:tcW w:w="2613" w:type="dxa"/>
            <w:vAlign w:val="center"/>
          </w:tcPr>
          <w:p w14:paraId="1515084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62EBB98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281" w:type="dxa"/>
            <w:vAlign w:val="center"/>
          </w:tcPr>
          <w:p w14:paraId="083A38AF"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31777576" w14:textId="77777777" w:rsidTr="006B3309">
        <w:trPr>
          <w:trHeight w:val="404"/>
        </w:trPr>
        <w:tc>
          <w:tcPr>
            <w:tcW w:w="2152" w:type="dxa"/>
            <w:vAlign w:val="center"/>
          </w:tcPr>
          <w:p w14:paraId="7691AAD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Question_type</w:t>
            </w:r>
          </w:p>
        </w:tc>
        <w:tc>
          <w:tcPr>
            <w:tcW w:w="2613" w:type="dxa"/>
            <w:vAlign w:val="center"/>
          </w:tcPr>
          <w:p w14:paraId="4D54B33B"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456CBB45"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775921ED"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w:t>
            </w:r>
          </w:p>
        </w:tc>
      </w:tr>
      <w:tr w:rsidR="007822A8" w:rsidRPr="007822A8" w14:paraId="32CCC171" w14:textId="77777777" w:rsidTr="006B3309">
        <w:trPr>
          <w:trHeight w:val="458"/>
        </w:trPr>
        <w:tc>
          <w:tcPr>
            <w:tcW w:w="2152" w:type="dxa"/>
            <w:vAlign w:val="center"/>
          </w:tcPr>
          <w:p w14:paraId="4EE20D27"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613" w:type="dxa"/>
            <w:vAlign w:val="center"/>
          </w:tcPr>
          <w:p w14:paraId="511F707A"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250" w:type="dxa"/>
            <w:vAlign w:val="center"/>
          </w:tcPr>
          <w:p w14:paraId="3E2AD3F5"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0C123D77"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tr w:rsidR="007822A8" w:rsidRPr="007822A8" w14:paraId="478F91AF" w14:textId="77777777" w:rsidTr="006B3309">
        <w:trPr>
          <w:trHeight w:val="521"/>
        </w:trPr>
        <w:tc>
          <w:tcPr>
            <w:tcW w:w="2152" w:type="dxa"/>
            <w:vAlign w:val="center"/>
          </w:tcPr>
          <w:p w14:paraId="7425E34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613" w:type="dxa"/>
            <w:vAlign w:val="center"/>
          </w:tcPr>
          <w:p w14:paraId="6C8C9206"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250" w:type="dxa"/>
            <w:vAlign w:val="center"/>
          </w:tcPr>
          <w:p w14:paraId="67CAE6CA"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c>
          <w:tcPr>
            <w:tcW w:w="1281" w:type="dxa"/>
            <w:vAlign w:val="center"/>
          </w:tcPr>
          <w:p w14:paraId="6E04C1E6" w14:textId="77777777" w:rsidR="001333FA" w:rsidRPr="007822A8" w:rsidRDefault="001333FA" w:rsidP="006B3309">
            <w:pPr>
              <w:pStyle w:val="oancuaDanhsach"/>
              <w:ind w:left="0"/>
              <w:jc w:val="center"/>
              <w:rPr>
                <w:rFonts w:ascii="Times New Roman" w:hAnsi="Times New Roman" w:cs="Times New Roman"/>
                <w:sz w:val="26"/>
                <w:szCs w:val="26"/>
                <w:lang w:val="en-US"/>
              </w:rPr>
            </w:pPr>
          </w:p>
        </w:tc>
      </w:tr>
      <w:bookmarkEnd w:id="53"/>
    </w:tbl>
    <w:p w14:paraId="69D4CD99" w14:textId="77777777" w:rsidR="001333FA" w:rsidRPr="007822A8" w:rsidRDefault="001333FA" w:rsidP="001333FA">
      <w:pPr>
        <w:rPr>
          <w:b/>
          <w:bCs/>
          <w:sz w:val="26"/>
          <w:szCs w:val="26"/>
        </w:rPr>
      </w:pPr>
    </w:p>
    <w:p w14:paraId="23E05D6C"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716CAEDB"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tăng dần</w:t>
      </w:r>
    </w:p>
    <w:p w14:paraId="717CF15B"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Content: Nội dung của câu hỏi</w:t>
      </w:r>
    </w:p>
    <w:p w14:paraId="61441C2E"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Test_id: Khóa ngoại, tham chiếu tới bảng test để xác định mã bài kiểm tra</w:t>
      </w:r>
    </w:p>
    <w:p w14:paraId="0CF9EEC0"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Question_type: Kiểu câu hỏi</w:t>
      </w:r>
    </w:p>
    <w:p w14:paraId="6B48EDA6" w14:textId="77777777" w:rsidR="001333FA" w:rsidRPr="007822A8" w:rsidRDefault="001333FA" w:rsidP="001333FA">
      <w:pPr>
        <w:pStyle w:val="oancuaDanhsac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 câu hỏi</w:t>
      </w:r>
    </w:p>
    <w:p w14:paraId="67D1F875" w14:textId="77777777" w:rsidR="001333FA" w:rsidRPr="007822A8" w:rsidRDefault="001333FA" w:rsidP="001333FA">
      <w:pPr>
        <w:pStyle w:val="oancuaDanhsach"/>
        <w:numPr>
          <w:ilvl w:val="0"/>
          <w:numId w:val="25"/>
        </w:numPr>
        <w:rPr>
          <w:rFonts w:ascii="Times New Roman" w:hAnsi="Times New Roman" w:cs="Times New Roman"/>
          <w:b/>
          <w:bCs/>
          <w:sz w:val="26"/>
          <w:szCs w:val="26"/>
          <w:lang w:val="en-US"/>
        </w:rPr>
      </w:pPr>
      <w:r w:rsidRPr="007822A8">
        <w:rPr>
          <w:rFonts w:ascii="Times New Roman" w:hAnsi="Times New Roman" w:cs="Times New Roman"/>
          <w:sz w:val="26"/>
          <w:szCs w:val="26"/>
          <w:lang w:val="en-US"/>
        </w:rPr>
        <w:t>Update_date: Thời gian update bản ghi câu hỏi</w:t>
      </w:r>
    </w:p>
    <w:p w14:paraId="7D3583C8" w14:textId="77777777" w:rsidR="001333FA" w:rsidRPr="007822A8" w:rsidRDefault="001333FA" w:rsidP="001333FA">
      <w:pPr>
        <w:rPr>
          <w:b/>
          <w:bCs/>
          <w:sz w:val="26"/>
          <w:szCs w:val="26"/>
        </w:rPr>
      </w:pPr>
    </w:p>
    <w:p w14:paraId="090D8359" w14:textId="77777777" w:rsidR="001333FA" w:rsidRPr="007822A8" w:rsidRDefault="001333FA" w:rsidP="001333FA">
      <w:pPr>
        <w:pStyle w:val="u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Major</w:t>
      </w:r>
    </w:p>
    <w:p w14:paraId="6674B230" w14:textId="77777777" w:rsidR="001333FA" w:rsidRPr="007822A8" w:rsidRDefault="001333FA" w:rsidP="001333FA">
      <w:pPr>
        <w:pStyle w:val="oancuaDanhsach"/>
        <w:rPr>
          <w:rFonts w:ascii="Times New Roman" w:hAnsi="Times New Roman" w:cs="Times New Roman"/>
          <w:b/>
          <w:bCs/>
          <w:sz w:val="26"/>
          <w:szCs w:val="26"/>
          <w:lang w:val="en-US"/>
        </w:rPr>
      </w:pPr>
    </w:p>
    <w:tbl>
      <w:tblPr>
        <w:tblStyle w:val="LiBang"/>
        <w:tblW w:w="0" w:type="auto"/>
        <w:tblInd w:w="720" w:type="dxa"/>
        <w:tblLook w:val="04A0" w:firstRow="1" w:lastRow="0" w:firstColumn="1" w:lastColumn="0" w:noHBand="0" w:noVBand="1"/>
      </w:tblPr>
      <w:tblGrid>
        <w:gridCol w:w="2155"/>
        <w:gridCol w:w="2610"/>
        <w:gridCol w:w="2070"/>
        <w:gridCol w:w="1461"/>
      </w:tblGrid>
      <w:tr w:rsidR="007822A8" w:rsidRPr="007822A8" w14:paraId="55CB7AEF" w14:textId="77777777" w:rsidTr="006B3309">
        <w:tc>
          <w:tcPr>
            <w:tcW w:w="2155" w:type="dxa"/>
            <w:vAlign w:val="center"/>
          </w:tcPr>
          <w:p w14:paraId="25E4D8DF"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0" w:type="dxa"/>
            <w:vAlign w:val="center"/>
          </w:tcPr>
          <w:p w14:paraId="57609909"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070" w:type="dxa"/>
            <w:vAlign w:val="center"/>
          </w:tcPr>
          <w:p w14:paraId="2FDBC6B0"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1D620E4E"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118E662B" w14:textId="77777777" w:rsidTr="006B3309">
        <w:tc>
          <w:tcPr>
            <w:tcW w:w="2155" w:type="dxa"/>
            <w:vAlign w:val="center"/>
          </w:tcPr>
          <w:p w14:paraId="7A38104B"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ID</w:t>
            </w:r>
          </w:p>
        </w:tc>
        <w:tc>
          <w:tcPr>
            <w:tcW w:w="2610" w:type="dxa"/>
            <w:vAlign w:val="center"/>
          </w:tcPr>
          <w:p w14:paraId="53D5F58C"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Bigint</w:t>
            </w:r>
          </w:p>
        </w:tc>
        <w:tc>
          <w:tcPr>
            <w:tcW w:w="2070" w:type="dxa"/>
            <w:vAlign w:val="center"/>
          </w:tcPr>
          <w:p w14:paraId="5239CFB4"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0EE2100C"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013AE83F" w14:textId="77777777" w:rsidTr="006B3309">
        <w:tc>
          <w:tcPr>
            <w:tcW w:w="2155" w:type="dxa"/>
            <w:vAlign w:val="center"/>
          </w:tcPr>
          <w:p w14:paraId="1EF22FE1"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Name</w:t>
            </w:r>
          </w:p>
        </w:tc>
        <w:tc>
          <w:tcPr>
            <w:tcW w:w="2610" w:type="dxa"/>
            <w:vAlign w:val="center"/>
          </w:tcPr>
          <w:p w14:paraId="4C237D51"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088B5735" w14:textId="77777777" w:rsidR="001333FA" w:rsidRPr="007822A8" w:rsidRDefault="001333FA" w:rsidP="006B3309">
            <w:pPr>
              <w:pStyle w:val="oancuaDanhsach"/>
              <w:ind w:left="0"/>
              <w:jc w:val="center"/>
              <w:rPr>
                <w:rFonts w:ascii="Times New Roman" w:hAnsi="Times New Roman" w:cs="Times New Roman"/>
                <w:b/>
                <w:bCs/>
                <w:sz w:val="26"/>
                <w:szCs w:val="26"/>
                <w:lang w:val="en-US"/>
              </w:rPr>
            </w:pPr>
          </w:p>
        </w:tc>
        <w:tc>
          <w:tcPr>
            <w:tcW w:w="1461" w:type="dxa"/>
            <w:vAlign w:val="center"/>
          </w:tcPr>
          <w:p w14:paraId="649D4A5E" w14:textId="77777777" w:rsidR="001333FA" w:rsidRPr="007822A8" w:rsidRDefault="001333FA" w:rsidP="006B3309">
            <w:pPr>
              <w:pStyle w:val="oancuaDanhsac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bl>
    <w:p w14:paraId="4BEC622C" w14:textId="77777777" w:rsidR="001333FA" w:rsidRPr="007822A8" w:rsidRDefault="001333FA" w:rsidP="001333FA">
      <w:pPr>
        <w:rPr>
          <w:b/>
          <w:bCs/>
          <w:sz w:val="26"/>
          <w:szCs w:val="26"/>
        </w:rPr>
      </w:pPr>
    </w:p>
    <w:p w14:paraId="467F0F0C" w14:textId="77777777" w:rsidR="001333FA" w:rsidRPr="007822A8" w:rsidRDefault="001333FA" w:rsidP="001333FA">
      <w:pPr>
        <w:pStyle w:val="oancuaDanhsac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1371153B" w14:textId="77777777" w:rsidR="001333FA" w:rsidRPr="007822A8" w:rsidRDefault="001333FA" w:rsidP="001333FA">
      <w:pPr>
        <w:pStyle w:val="oancuaDanhsach"/>
        <w:numPr>
          <w:ilvl w:val="0"/>
          <w:numId w:val="23"/>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7448320D" w14:textId="77777777" w:rsidR="001333FA" w:rsidRPr="007822A8" w:rsidRDefault="001333FA" w:rsidP="001333FA">
      <w:pPr>
        <w:pStyle w:val="oancuaDanhsach"/>
        <w:numPr>
          <w:ilvl w:val="0"/>
          <w:numId w:val="23"/>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các chuyên ngành</w:t>
      </w:r>
    </w:p>
    <w:p w14:paraId="10B510B7" w14:textId="77777777" w:rsidR="001333FA" w:rsidRPr="007822A8" w:rsidRDefault="001333FA" w:rsidP="001333FA">
      <w:pPr>
        <w:rPr>
          <w:sz w:val="26"/>
          <w:szCs w:val="26"/>
        </w:rPr>
      </w:pPr>
    </w:p>
    <w:p w14:paraId="0D4EF6DA" w14:textId="77777777" w:rsidR="001333FA" w:rsidRPr="007822A8" w:rsidRDefault="001333FA" w:rsidP="001333FA">
      <w:pPr>
        <w:rPr>
          <w:sz w:val="26"/>
          <w:szCs w:val="26"/>
        </w:rPr>
      </w:pPr>
    </w:p>
    <w:p w14:paraId="2960CFC8" w14:textId="77777777" w:rsidR="001333FA" w:rsidRPr="007822A8" w:rsidRDefault="001333FA" w:rsidP="001333FA">
      <w:pPr>
        <w:pStyle w:val="oancuaDanhsach"/>
        <w:tabs>
          <w:tab w:val="center" w:pos="6379"/>
        </w:tabs>
        <w:spacing w:after="200" w:line="276" w:lineRule="auto"/>
        <w:ind w:left="1080"/>
        <w:rPr>
          <w:rFonts w:ascii="Times New Roman" w:hAnsi="Times New Roman" w:cs="Times New Roman"/>
          <w:b/>
          <w:sz w:val="26"/>
          <w:szCs w:val="26"/>
        </w:rPr>
      </w:pPr>
      <w:r w:rsidRPr="007822A8">
        <w:rPr>
          <w:rFonts w:ascii="Times New Roman" w:hAnsi="Times New Roman" w:cs="Times New Roman"/>
          <w:b/>
          <w:sz w:val="26"/>
          <w:szCs w:val="26"/>
          <w:lang w:val="en-US"/>
        </w:rPr>
        <w:lastRenderedPageBreak/>
        <w:t xml:space="preserve"> </w:t>
      </w:r>
    </w:p>
    <w:p w14:paraId="40B00DAE" w14:textId="77777777" w:rsidR="001333FA" w:rsidRPr="007822A8" w:rsidRDefault="001333FA" w:rsidP="007822A8">
      <w:pPr>
        <w:tabs>
          <w:tab w:val="center" w:pos="6379"/>
        </w:tabs>
        <w:spacing w:after="200" w:line="276" w:lineRule="auto"/>
        <w:jc w:val="center"/>
        <w:rPr>
          <w:bCs/>
          <w:sz w:val="32"/>
          <w:szCs w:val="32"/>
        </w:rPr>
      </w:pPr>
    </w:p>
    <w:p w14:paraId="3D0998DD" w14:textId="77777777" w:rsidR="001333FA" w:rsidRPr="007822A8" w:rsidRDefault="001333FA" w:rsidP="007822A8">
      <w:pPr>
        <w:pStyle w:val="u1"/>
        <w:jc w:val="center"/>
        <w:rPr>
          <w:rFonts w:ascii="Times New Roman" w:hAnsi="Times New Roman" w:cs="Times New Roman"/>
          <w:color w:val="auto"/>
          <w:sz w:val="32"/>
          <w:szCs w:val="32"/>
        </w:rPr>
      </w:pPr>
      <w:bookmarkStart w:id="54" w:name="_Toc134972868"/>
      <w:r w:rsidRPr="007822A8">
        <w:rPr>
          <w:rFonts w:ascii="Times New Roman" w:hAnsi="Times New Roman" w:cs="Times New Roman"/>
          <w:color w:val="auto"/>
          <w:sz w:val="32"/>
          <w:szCs w:val="32"/>
        </w:rPr>
        <w:t>CHƯƠNG 2 : GIAO DIỆN</w:t>
      </w:r>
      <w:bookmarkEnd w:id="54"/>
    </w:p>
    <w:p w14:paraId="343A2928" w14:textId="77777777" w:rsidR="001333FA" w:rsidRPr="007822A8" w:rsidRDefault="001333FA" w:rsidP="001333FA"/>
    <w:p w14:paraId="3649B953" w14:textId="77777777" w:rsidR="001333FA" w:rsidRPr="007822A8" w:rsidRDefault="001333FA" w:rsidP="001333FA"/>
    <w:p w14:paraId="45577E2B" w14:textId="77777777" w:rsidR="001333FA" w:rsidRPr="007822A8" w:rsidRDefault="001333FA" w:rsidP="001333FA">
      <w:pPr>
        <w:rPr>
          <w:b/>
          <w:bCs/>
          <w:sz w:val="28"/>
          <w:szCs w:val="28"/>
        </w:rPr>
      </w:pPr>
    </w:p>
    <w:p w14:paraId="4890095E" w14:textId="77777777" w:rsidR="001333FA" w:rsidRPr="007822A8" w:rsidRDefault="001333FA" w:rsidP="001333FA">
      <w:pPr>
        <w:pStyle w:val="u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Login</w:t>
      </w:r>
    </w:p>
    <w:p w14:paraId="58C43B81" w14:textId="77777777" w:rsidR="001333FA" w:rsidRPr="007822A8" w:rsidRDefault="001333FA" w:rsidP="001333FA">
      <w:pPr>
        <w:pStyle w:val="oancuaDanhsach"/>
        <w:rPr>
          <w:rFonts w:ascii="Times New Roman" w:hAnsi="Times New Roman" w:cs="Times New Roman"/>
          <w:b/>
          <w:bCs/>
          <w:sz w:val="28"/>
          <w:szCs w:val="28"/>
        </w:rPr>
      </w:pPr>
    </w:p>
    <w:p w14:paraId="7B2BB454" w14:textId="77777777" w:rsidR="001333FA" w:rsidRPr="007822A8" w:rsidRDefault="001333FA" w:rsidP="001333FA">
      <w:pPr>
        <w:pStyle w:val="oancuaDanhsach"/>
        <w:jc w:val="center"/>
        <w:rPr>
          <w:rFonts w:ascii="Times New Roman" w:hAnsi="Times New Roman" w:cs="Times New Roman"/>
          <w:b/>
          <w:bCs/>
          <w:sz w:val="28"/>
          <w:szCs w:val="28"/>
        </w:rPr>
      </w:pPr>
      <w:r w:rsidRPr="007822A8">
        <w:rPr>
          <w:rFonts w:ascii="Times New Roman" w:hAnsi="Times New Roman" w:cs="Times New Roman"/>
          <w:b/>
          <w:bCs/>
          <w:noProof/>
          <w:sz w:val="28"/>
          <w:szCs w:val="28"/>
          <w:lang w:val="en-US"/>
        </w:rPr>
        <w:drawing>
          <wp:inline distT="0" distB="0" distL="0" distR="0" wp14:anchorId="640EC451" wp14:editId="258E407A">
            <wp:extent cx="3560064" cy="3782160"/>
            <wp:effectExtent l="0" t="0" r="2540" b="8890"/>
            <wp:docPr id="38980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02062" name=""/>
                    <pic:cNvPicPr/>
                  </pic:nvPicPr>
                  <pic:blipFill>
                    <a:blip r:embed="rId44"/>
                    <a:stretch>
                      <a:fillRect/>
                    </a:stretch>
                  </pic:blipFill>
                  <pic:spPr>
                    <a:xfrm>
                      <a:off x="0" y="0"/>
                      <a:ext cx="3568660" cy="3791292"/>
                    </a:xfrm>
                    <a:prstGeom prst="rect">
                      <a:avLst/>
                    </a:prstGeom>
                  </pic:spPr>
                </pic:pic>
              </a:graphicData>
            </a:graphic>
          </wp:inline>
        </w:drawing>
      </w:r>
    </w:p>
    <w:p w14:paraId="56B1ED01" w14:textId="77777777" w:rsidR="001333FA" w:rsidRPr="007822A8" w:rsidRDefault="001333FA" w:rsidP="001333FA">
      <w:pPr>
        <w:pStyle w:val="oancuaDanhsach"/>
        <w:jc w:val="center"/>
        <w:rPr>
          <w:rFonts w:ascii="Times New Roman" w:hAnsi="Times New Roman" w:cs="Times New Roman"/>
          <w:lang w:val="en-US"/>
        </w:rPr>
      </w:pPr>
      <w:r w:rsidRPr="007822A8">
        <w:rPr>
          <w:rFonts w:ascii="Times New Roman" w:hAnsi="Times New Roman" w:cs="Times New Roman"/>
          <w:lang w:val="en-US"/>
        </w:rPr>
        <w:t>Hình1. Giao diện Login student</w:t>
      </w:r>
    </w:p>
    <w:p w14:paraId="02DE2E30" w14:textId="77777777" w:rsidR="001333FA" w:rsidRPr="007822A8" w:rsidRDefault="001333FA" w:rsidP="001333FA">
      <w:pPr>
        <w:pStyle w:val="oancuaDanhsach"/>
        <w:jc w:val="center"/>
        <w:rPr>
          <w:rFonts w:ascii="Times New Roman" w:hAnsi="Times New Roman" w:cs="Times New Roman"/>
          <w:b/>
          <w:bCs/>
          <w:sz w:val="28"/>
          <w:szCs w:val="28"/>
          <w:lang w:val="en-US"/>
        </w:rPr>
      </w:pPr>
    </w:p>
    <w:p w14:paraId="209E8D5A" w14:textId="77777777" w:rsidR="001333FA" w:rsidRPr="007822A8" w:rsidRDefault="001333FA" w:rsidP="001333FA">
      <w:pPr>
        <w:pStyle w:val="oancuaDanhsach"/>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Người dùng ( Student) cần nhập đầy đủ thông tin gồm: Tên đăng nhập và mật khẩu để có thể đăng nhập vào hệ thống sinh viên ( tài khoản sinh viên so admin cấp). Nếu người dùng muốn đăng nhập dưới quyền admin thì nhấp vào Login admin hệ thống sẽ chuyển sang giao diện đăng nhập cho admin </w:t>
      </w:r>
    </w:p>
    <w:p w14:paraId="7DA18C16" w14:textId="77777777" w:rsidR="001333FA" w:rsidRPr="007822A8" w:rsidRDefault="001333FA" w:rsidP="001333FA">
      <w:pPr>
        <w:pStyle w:val="oancuaDanhsach"/>
        <w:jc w:val="center"/>
        <w:rPr>
          <w:rFonts w:ascii="Times New Roman" w:hAnsi="Times New Roman" w:cs="Times New Roman"/>
          <w:sz w:val="26"/>
          <w:szCs w:val="26"/>
          <w:lang w:val="en-US"/>
        </w:rPr>
      </w:pPr>
      <w:r w:rsidRPr="007822A8">
        <w:rPr>
          <w:rFonts w:ascii="Times New Roman" w:hAnsi="Times New Roman" w:cs="Times New Roman"/>
          <w:noProof/>
          <w:sz w:val="26"/>
          <w:szCs w:val="26"/>
          <w:lang w:val="en-US"/>
        </w:rPr>
        <w:lastRenderedPageBreak/>
        <w:drawing>
          <wp:inline distT="0" distB="0" distL="0" distR="0" wp14:anchorId="5D4C551F" wp14:editId="546A6711">
            <wp:extent cx="3278166" cy="3403600"/>
            <wp:effectExtent l="0" t="0" r="0" b="6350"/>
            <wp:docPr id="42112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20188" name=""/>
                    <pic:cNvPicPr/>
                  </pic:nvPicPr>
                  <pic:blipFill>
                    <a:blip r:embed="rId45"/>
                    <a:stretch>
                      <a:fillRect/>
                    </a:stretch>
                  </pic:blipFill>
                  <pic:spPr>
                    <a:xfrm>
                      <a:off x="0" y="0"/>
                      <a:ext cx="3294657" cy="3420723"/>
                    </a:xfrm>
                    <a:prstGeom prst="rect">
                      <a:avLst/>
                    </a:prstGeom>
                  </pic:spPr>
                </pic:pic>
              </a:graphicData>
            </a:graphic>
          </wp:inline>
        </w:drawing>
      </w:r>
    </w:p>
    <w:p w14:paraId="39882965" w14:textId="77777777" w:rsidR="001333FA" w:rsidRPr="007822A8" w:rsidRDefault="001333FA" w:rsidP="001333FA">
      <w:pPr>
        <w:pStyle w:val="oancuaDanhsach"/>
        <w:jc w:val="center"/>
        <w:rPr>
          <w:rFonts w:ascii="Times New Roman" w:hAnsi="Times New Roman" w:cs="Times New Roman"/>
          <w:lang w:val="en-US"/>
        </w:rPr>
      </w:pPr>
      <w:r w:rsidRPr="007822A8">
        <w:rPr>
          <w:rFonts w:ascii="Times New Roman" w:hAnsi="Times New Roman" w:cs="Times New Roman"/>
          <w:lang w:val="en-US"/>
        </w:rPr>
        <w:t>Hình 1.1 Giao diện Login Admin</w:t>
      </w:r>
    </w:p>
    <w:p w14:paraId="37A8D5D8" w14:textId="77777777" w:rsidR="001333FA" w:rsidRPr="007822A8" w:rsidRDefault="001333FA" w:rsidP="001333FA">
      <w:pPr>
        <w:pStyle w:val="oancuaDanhsach"/>
        <w:jc w:val="center"/>
        <w:rPr>
          <w:rFonts w:ascii="Times New Roman" w:hAnsi="Times New Roman" w:cs="Times New Roman"/>
          <w:b/>
          <w:bCs/>
          <w:sz w:val="28"/>
          <w:szCs w:val="28"/>
        </w:rPr>
      </w:pPr>
    </w:p>
    <w:p w14:paraId="63208440" w14:textId="77777777" w:rsidR="001333FA" w:rsidRPr="007822A8" w:rsidRDefault="001333FA" w:rsidP="001333FA">
      <w:pPr>
        <w:pStyle w:val="u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Profile student</w:t>
      </w:r>
    </w:p>
    <w:p w14:paraId="717E81B5" w14:textId="77777777" w:rsidR="001333FA" w:rsidRPr="007822A8" w:rsidRDefault="001333FA" w:rsidP="001333FA">
      <w:pPr>
        <w:pStyle w:val="oancuaDanhsach"/>
        <w:rPr>
          <w:rFonts w:ascii="Times New Roman" w:hAnsi="Times New Roman" w:cs="Times New Roman"/>
          <w:b/>
          <w:bCs/>
          <w:sz w:val="28"/>
          <w:szCs w:val="28"/>
          <w:lang w:val="en-US"/>
        </w:rPr>
      </w:pPr>
    </w:p>
    <w:p w14:paraId="1D4303A1" w14:textId="77777777" w:rsidR="001333FA" w:rsidRPr="007822A8" w:rsidRDefault="001333FA" w:rsidP="001333FA">
      <w:pPr>
        <w:pStyle w:val="oancuaDanhsach"/>
        <w:rPr>
          <w:rFonts w:ascii="Times New Roman" w:hAnsi="Times New Roman" w:cs="Times New Roman"/>
          <w:b/>
          <w:bCs/>
          <w:sz w:val="28"/>
          <w:szCs w:val="28"/>
          <w:lang w:val="en-US"/>
        </w:rPr>
      </w:pPr>
      <w:r w:rsidRPr="007822A8">
        <w:rPr>
          <w:rFonts w:ascii="Times New Roman" w:hAnsi="Times New Roman" w:cs="Times New Roman"/>
          <w:b/>
          <w:bCs/>
          <w:noProof/>
          <w:sz w:val="28"/>
          <w:szCs w:val="28"/>
          <w:lang w:val="en-US"/>
        </w:rPr>
        <w:drawing>
          <wp:inline distT="0" distB="0" distL="0" distR="0" wp14:anchorId="1100EB18" wp14:editId="6B47AB1E">
            <wp:extent cx="4653280" cy="2015690"/>
            <wp:effectExtent l="0" t="0" r="0" b="3810"/>
            <wp:docPr id="180913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1092" name=""/>
                    <pic:cNvPicPr/>
                  </pic:nvPicPr>
                  <pic:blipFill>
                    <a:blip r:embed="rId46"/>
                    <a:stretch>
                      <a:fillRect/>
                    </a:stretch>
                  </pic:blipFill>
                  <pic:spPr>
                    <a:xfrm>
                      <a:off x="0" y="0"/>
                      <a:ext cx="4694695" cy="2033630"/>
                    </a:xfrm>
                    <a:prstGeom prst="rect">
                      <a:avLst/>
                    </a:prstGeom>
                  </pic:spPr>
                </pic:pic>
              </a:graphicData>
            </a:graphic>
          </wp:inline>
        </w:drawing>
      </w:r>
    </w:p>
    <w:p w14:paraId="2EEEE92B" w14:textId="77777777" w:rsidR="001333FA" w:rsidRPr="007822A8" w:rsidRDefault="001333FA" w:rsidP="001333FA">
      <w:pPr>
        <w:pStyle w:val="oancuaDanhsach"/>
        <w:jc w:val="center"/>
        <w:rPr>
          <w:rFonts w:ascii="Times New Roman" w:hAnsi="Times New Roman" w:cs="Times New Roman"/>
          <w:lang w:val="en-US"/>
        </w:rPr>
      </w:pPr>
      <w:r w:rsidRPr="007822A8">
        <w:rPr>
          <w:rFonts w:ascii="Times New Roman" w:hAnsi="Times New Roman" w:cs="Times New Roman"/>
          <w:lang w:val="en-US"/>
        </w:rPr>
        <w:t>Hình 2. Giao diện trang thông tin cá nhân của student</w:t>
      </w:r>
    </w:p>
    <w:p w14:paraId="1E73DA82" w14:textId="77777777" w:rsidR="001333FA" w:rsidRPr="007822A8" w:rsidRDefault="001333FA" w:rsidP="001333FA">
      <w:pPr>
        <w:pStyle w:val="oancuaDanhsach"/>
        <w:jc w:val="center"/>
        <w:rPr>
          <w:rFonts w:ascii="Times New Roman" w:hAnsi="Times New Roman" w:cs="Times New Roman"/>
          <w:lang w:val="en-US"/>
        </w:rPr>
      </w:pPr>
    </w:p>
    <w:p w14:paraId="5D92766E" w14:textId="77777777" w:rsidR="001333FA" w:rsidRPr="007822A8" w:rsidRDefault="001333FA" w:rsidP="001333FA">
      <w:pPr>
        <w:pStyle w:val="oancuaDanhsach"/>
        <w:rPr>
          <w:rFonts w:ascii="Times New Roman" w:hAnsi="Times New Roman" w:cs="Times New Roman"/>
          <w:sz w:val="26"/>
          <w:szCs w:val="26"/>
          <w:lang w:val="en-US"/>
        </w:rPr>
      </w:pPr>
      <w:r w:rsidRPr="007822A8">
        <w:rPr>
          <w:rFonts w:ascii="Times New Roman" w:hAnsi="Times New Roman" w:cs="Times New Roman"/>
          <w:sz w:val="26"/>
          <w:szCs w:val="26"/>
          <w:lang w:val="en-US"/>
        </w:rPr>
        <w:t>Giao diện chứa các thông tin về sinh viên: Tên, tuổi, giới tính, số điện thoại, email, địa chỉ nhà và các bài kiểm tra khi nhấp vào Test new và Exam</w:t>
      </w:r>
    </w:p>
    <w:p w14:paraId="56D6458F" w14:textId="77777777" w:rsidR="001333FA" w:rsidRPr="007822A8" w:rsidRDefault="001333FA" w:rsidP="001333FA">
      <w:pPr>
        <w:pStyle w:val="oancuaDanhsach"/>
        <w:rPr>
          <w:rFonts w:ascii="Times New Roman" w:hAnsi="Times New Roman" w:cs="Times New Roman"/>
          <w:sz w:val="26"/>
          <w:szCs w:val="26"/>
          <w:lang w:val="en-US"/>
        </w:rPr>
      </w:pPr>
      <w:r w:rsidRPr="007822A8">
        <w:rPr>
          <w:rFonts w:ascii="Times New Roman" w:hAnsi="Times New Roman" w:cs="Times New Roman"/>
          <w:noProof/>
          <w:sz w:val="26"/>
          <w:szCs w:val="26"/>
          <w:lang w:val="en-US"/>
        </w:rPr>
        <w:lastRenderedPageBreak/>
        <w:drawing>
          <wp:inline distT="0" distB="0" distL="0" distR="0" wp14:anchorId="377C8EF7" wp14:editId="40857751">
            <wp:extent cx="2844756" cy="1164336"/>
            <wp:effectExtent l="0" t="0" r="0" b="0"/>
            <wp:docPr id="185607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0448" name=""/>
                    <pic:cNvPicPr/>
                  </pic:nvPicPr>
                  <pic:blipFill>
                    <a:blip r:embed="rId47"/>
                    <a:stretch>
                      <a:fillRect/>
                    </a:stretch>
                  </pic:blipFill>
                  <pic:spPr>
                    <a:xfrm>
                      <a:off x="0" y="0"/>
                      <a:ext cx="2856886" cy="1169301"/>
                    </a:xfrm>
                    <a:prstGeom prst="rect">
                      <a:avLst/>
                    </a:prstGeom>
                  </pic:spPr>
                </pic:pic>
              </a:graphicData>
            </a:graphic>
          </wp:inline>
        </w:drawing>
      </w:r>
      <w:r w:rsidRPr="007822A8">
        <w:rPr>
          <w:rFonts w:ascii="Times New Roman" w:hAnsi="Times New Roman" w:cs="Times New Roman"/>
          <w:noProof/>
          <w:sz w:val="26"/>
          <w:szCs w:val="26"/>
          <w:lang w:val="en-US"/>
        </w:rPr>
        <w:drawing>
          <wp:inline distT="0" distB="0" distL="0" distR="0" wp14:anchorId="5B3F333E" wp14:editId="229DC30B">
            <wp:extent cx="2180694" cy="2103120"/>
            <wp:effectExtent l="0" t="0" r="0" b="0"/>
            <wp:docPr id="141614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49030" name=""/>
                    <pic:cNvPicPr/>
                  </pic:nvPicPr>
                  <pic:blipFill>
                    <a:blip r:embed="rId48"/>
                    <a:stretch>
                      <a:fillRect/>
                    </a:stretch>
                  </pic:blipFill>
                  <pic:spPr>
                    <a:xfrm>
                      <a:off x="0" y="0"/>
                      <a:ext cx="2182856" cy="2105205"/>
                    </a:xfrm>
                    <a:prstGeom prst="rect">
                      <a:avLst/>
                    </a:prstGeom>
                  </pic:spPr>
                </pic:pic>
              </a:graphicData>
            </a:graphic>
          </wp:inline>
        </w:drawing>
      </w:r>
    </w:p>
    <w:p w14:paraId="7537527E" w14:textId="77777777" w:rsidR="001333FA" w:rsidRPr="007822A8" w:rsidRDefault="001333FA" w:rsidP="001333FA">
      <w:pPr>
        <w:pStyle w:val="oancuaDanhsach"/>
        <w:rPr>
          <w:rFonts w:ascii="Times New Roman" w:hAnsi="Times New Roman" w:cs="Times New Roman"/>
          <w:sz w:val="26"/>
          <w:szCs w:val="26"/>
          <w:lang w:val="en-US"/>
        </w:rPr>
      </w:pPr>
    </w:p>
    <w:p w14:paraId="666499EB" w14:textId="77777777" w:rsidR="001333FA" w:rsidRPr="007822A8" w:rsidRDefault="001333FA" w:rsidP="001333FA">
      <w:pPr>
        <w:pStyle w:val="u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History Exam</w:t>
      </w:r>
    </w:p>
    <w:p w14:paraId="3C71A6CF" w14:textId="77777777" w:rsidR="001333FA" w:rsidRPr="007822A8" w:rsidRDefault="001333FA" w:rsidP="001333FA">
      <w:pPr>
        <w:pStyle w:val="oancuaDanhsach"/>
        <w:rPr>
          <w:rFonts w:ascii="Times New Roman" w:hAnsi="Times New Roman" w:cs="Times New Roman"/>
          <w:b/>
          <w:bCs/>
          <w:sz w:val="28"/>
          <w:szCs w:val="28"/>
          <w:lang w:val="en-US"/>
        </w:rPr>
      </w:pPr>
    </w:p>
    <w:p w14:paraId="6F193640" w14:textId="77777777" w:rsidR="001333FA" w:rsidRPr="007822A8" w:rsidRDefault="001333FA" w:rsidP="001333FA">
      <w:pPr>
        <w:pStyle w:val="oancuaDanhsach"/>
        <w:jc w:val="center"/>
        <w:rPr>
          <w:rFonts w:ascii="Times New Roman" w:hAnsi="Times New Roman" w:cs="Times New Roman"/>
          <w:lang w:val="en-US"/>
        </w:rPr>
      </w:pPr>
      <w:r w:rsidRPr="007822A8">
        <w:rPr>
          <w:rFonts w:ascii="Times New Roman" w:hAnsi="Times New Roman" w:cs="Times New Roman"/>
          <w:b/>
          <w:bCs/>
          <w:noProof/>
          <w:sz w:val="28"/>
          <w:szCs w:val="28"/>
          <w:lang w:val="en-US"/>
        </w:rPr>
        <w:drawing>
          <wp:inline distT="0" distB="0" distL="0" distR="0" wp14:anchorId="19503798" wp14:editId="35717758">
            <wp:extent cx="4521200" cy="2281667"/>
            <wp:effectExtent l="0" t="0" r="0" b="4445"/>
            <wp:docPr id="185801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18523" name=""/>
                    <pic:cNvPicPr/>
                  </pic:nvPicPr>
                  <pic:blipFill>
                    <a:blip r:embed="rId49"/>
                    <a:stretch>
                      <a:fillRect/>
                    </a:stretch>
                  </pic:blipFill>
                  <pic:spPr>
                    <a:xfrm>
                      <a:off x="0" y="0"/>
                      <a:ext cx="4538014" cy="2290152"/>
                    </a:xfrm>
                    <a:prstGeom prst="rect">
                      <a:avLst/>
                    </a:prstGeom>
                  </pic:spPr>
                </pic:pic>
              </a:graphicData>
            </a:graphic>
          </wp:inline>
        </w:drawing>
      </w:r>
    </w:p>
    <w:p w14:paraId="35433A66" w14:textId="77777777" w:rsidR="001333FA" w:rsidRPr="007822A8" w:rsidRDefault="001333FA" w:rsidP="001333FA">
      <w:pPr>
        <w:pStyle w:val="oancuaDanhsach"/>
        <w:jc w:val="center"/>
        <w:rPr>
          <w:rFonts w:ascii="Times New Roman" w:hAnsi="Times New Roman" w:cs="Times New Roman"/>
          <w:lang w:val="en-US"/>
        </w:rPr>
      </w:pPr>
      <w:r w:rsidRPr="007822A8">
        <w:rPr>
          <w:rFonts w:ascii="Times New Roman" w:hAnsi="Times New Roman" w:cs="Times New Roman"/>
          <w:lang w:val="en-US"/>
        </w:rPr>
        <w:t>Hình 3. Giao diện kết quả của quá trình làm bàm kiểm tra của sinh viên</w:t>
      </w:r>
    </w:p>
    <w:p w14:paraId="6F242C59" w14:textId="77777777" w:rsidR="001333FA" w:rsidRPr="007822A8" w:rsidRDefault="001333FA" w:rsidP="001333FA">
      <w:pPr>
        <w:pStyle w:val="oancuaDanhsach"/>
        <w:jc w:val="center"/>
        <w:rPr>
          <w:rFonts w:ascii="Times New Roman" w:hAnsi="Times New Roman" w:cs="Times New Roman"/>
          <w:lang w:val="en-US"/>
        </w:rPr>
      </w:pPr>
    </w:p>
    <w:p w14:paraId="59C6559B" w14:textId="77777777" w:rsidR="001333FA" w:rsidRPr="007822A8" w:rsidRDefault="001333FA" w:rsidP="001333FA">
      <w:pPr>
        <w:pStyle w:val="oancuaDanhsach"/>
        <w:rPr>
          <w:rFonts w:ascii="Times New Roman" w:hAnsi="Times New Roman" w:cs="Times New Roman"/>
          <w:sz w:val="26"/>
          <w:szCs w:val="26"/>
          <w:lang w:val="en-US"/>
        </w:rPr>
      </w:pPr>
      <w:r w:rsidRPr="007822A8">
        <w:rPr>
          <w:rFonts w:ascii="Times New Roman" w:hAnsi="Times New Roman" w:cs="Times New Roman"/>
          <w:sz w:val="26"/>
          <w:szCs w:val="26"/>
          <w:lang w:val="en-US"/>
        </w:rPr>
        <w:t>Giao diện bao gồm các bài kiểm tra, khi nhấp vào Exam và chọn bài kiểm tra muốn xem kết quả(điểm) sẽ hiện ra bảng kết quả trong đó thông báo tên bài kiểm tra, tên người làm, ngày, giờ làm bài, điểm và tổng số câu hỏi, câu sai, câu đúng.</w:t>
      </w:r>
    </w:p>
    <w:p w14:paraId="28CEFE24" w14:textId="77777777" w:rsidR="001333FA" w:rsidRDefault="001333FA" w:rsidP="001333FA">
      <w:pPr>
        <w:rPr>
          <w:b/>
          <w:bCs/>
          <w:sz w:val="28"/>
          <w:szCs w:val="28"/>
        </w:rPr>
      </w:pPr>
    </w:p>
    <w:p w14:paraId="427DB0DA" w14:textId="77777777" w:rsidR="007822A8" w:rsidRDefault="007822A8" w:rsidP="001333FA">
      <w:pPr>
        <w:rPr>
          <w:b/>
          <w:bCs/>
          <w:sz w:val="28"/>
          <w:szCs w:val="28"/>
        </w:rPr>
      </w:pPr>
    </w:p>
    <w:p w14:paraId="0A709D67" w14:textId="77777777" w:rsidR="007822A8" w:rsidRDefault="007822A8" w:rsidP="001333FA">
      <w:pPr>
        <w:rPr>
          <w:b/>
          <w:bCs/>
          <w:sz w:val="28"/>
          <w:szCs w:val="28"/>
        </w:rPr>
      </w:pPr>
    </w:p>
    <w:p w14:paraId="1D9C2147" w14:textId="77777777" w:rsidR="007822A8" w:rsidRPr="007822A8" w:rsidRDefault="007822A8" w:rsidP="001333FA">
      <w:pPr>
        <w:rPr>
          <w:b/>
          <w:bCs/>
          <w:sz w:val="28"/>
          <w:szCs w:val="28"/>
        </w:rPr>
      </w:pPr>
    </w:p>
    <w:p w14:paraId="27F874F6" w14:textId="77777777" w:rsidR="001333FA" w:rsidRPr="007822A8" w:rsidRDefault="001333FA" w:rsidP="001333FA">
      <w:pPr>
        <w:pStyle w:val="u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lastRenderedPageBreak/>
        <w:t>List Exam</w:t>
      </w:r>
    </w:p>
    <w:p w14:paraId="01ABB898" w14:textId="77777777" w:rsidR="001333FA" w:rsidRPr="007822A8" w:rsidRDefault="001333FA" w:rsidP="001333FA">
      <w:pPr>
        <w:pStyle w:val="oancuaDanhsach"/>
        <w:tabs>
          <w:tab w:val="center" w:pos="6379"/>
        </w:tabs>
        <w:spacing w:after="200" w:line="276" w:lineRule="auto"/>
        <w:rPr>
          <w:rFonts w:ascii="Times New Roman" w:hAnsi="Times New Roman" w:cs="Times New Roman"/>
          <w:b/>
          <w:bCs/>
          <w:sz w:val="28"/>
          <w:szCs w:val="28"/>
        </w:rPr>
      </w:pPr>
    </w:p>
    <w:p w14:paraId="33D54DAD" w14:textId="77777777" w:rsidR="001333FA" w:rsidRPr="007822A8" w:rsidRDefault="001333FA" w:rsidP="001333FA">
      <w:pPr>
        <w:pStyle w:val="oancuaDanhsach"/>
        <w:tabs>
          <w:tab w:val="center" w:pos="6379"/>
        </w:tabs>
        <w:spacing w:after="200" w:line="276" w:lineRule="auto"/>
        <w:rPr>
          <w:rFonts w:ascii="Times New Roman" w:hAnsi="Times New Roman" w:cs="Times New Roman"/>
          <w:b/>
          <w:bCs/>
          <w:sz w:val="28"/>
          <w:szCs w:val="28"/>
        </w:rPr>
      </w:pPr>
      <w:r w:rsidRPr="007822A8">
        <w:rPr>
          <w:rFonts w:ascii="Times New Roman" w:hAnsi="Times New Roman" w:cs="Times New Roman"/>
          <w:b/>
          <w:bCs/>
          <w:noProof/>
          <w:sz w:val="28"/>
          <w:szCs w:val="28"/>
          <w:lang w:val="en-US"/>
        </w:rPr>
        <w:drawing>
          <wp:inline distT="0" distB="0" distL="0" distR="0" wp14:anchorId="5CFC3C7D" wp14:editId="53A9793A">
            <wp:extent cx="5169408" cy="2660366"/>
            <wp:effectExtent l="0" t="0" r="0" b="6985"/>
            <wp:docPr id="11715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64604" name=""/>
                    <pic:cNvPicPr/>
                  </pic:nvPicPr>
                  <pic:blipFill>
                    <a:blip r:embed="rId50"/>
                    <a:stretch>
                      <a:fillRect/>
                    </a:stretch>
                  </pic:blipFill>
                  <pic:spPr>
                    <a:xfrm>
                      <a:off x="0" y="0"/>
                      <a:ext cx="5178116" cy="2664848"/>
                    </a:xfrm>
                    <a:prstGeom prst="rect">
                      <a:avLst/>
                    </a:prstGeom>
                  </pic:spPr>
                </pic:pic>
              </a:graphicData>
            </a:graphic>
          </wp:inline>
        </w:drawing>
      </w:r>
    </w:p>
    <w:p w14:paraId="1911B101"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lang w:val="en-US"/>
        </w:rPr>
      </w:pPr>
      <w:r w:rsidRPr="007822A8">
        <w:rPr>
          <w:rFonts w:ascii="Times New Roman" w:hAnsi="Times New Roman" w:cs="Times New Roman"/>
          <w:lang w:val="en-US"/>
        </w:rPr>
        <w:t>Hình 4. List Exam</w:t>
      </w:r>
    </w:p>
    <w:p w14:paraId="56C044F6"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lang w:val="en-US"/>
        </w:rPr>
      </w:pPr>
    </w:p>
    <w:p w14:paraId="292263CA" w14:textId="77777777" w:rsidR="001333FA" w:rsidRPr="007822A8" w:rsidRDefault="001333FA" w:rsidP="001333FA">
      <w:pPr>
        <w:pStyle w:val="oancuaDanhsach"/>
        <w:tabs>
          <w:tab w:val="center" w:pos="6379"/>
        </w:tabs>
        <w:spacing w:after="200" w:line="276" w:lineRule="auto"/>
        <w:rPr>
          <w:rFonts w:ascii="Times New Roman" w:hAnsi="Times New Roman" w:cs="Times New Roman"/>
          <w:sz w:val="26"/>
          <w:szCs w:val="26"/>
          <w:lang w:val="en-US"/>
        </w:rPr>
      </w:pPr>
      <w:r w:rsidRPr="007822A8">
        <w:rPr>
          <w:rFonts w:ascii="Times New Roman" w:hAnsi="Times New Roman" w:cs="Times New Roman"/>
          <w:sz w:val="26"/>
          <w:szCs w:val="26"/>
          <w:lang w:val="en-US"/>
        </w:rPr>
        <w:t>Giao diện danh sách các bài kiểm tra của sinh viên trong đó có tìm kiếm các bài kiểm tra, khi nhấp vào đó tìm kiếm sẽ hiện ra tên bài kiểm tra bạn muốn tìm nếu có dữ liệu, khi nhấp vào làm bài sẽ hiện ra trang kiểm tra trắc nghiệm cho sinh viên làm.</w:t>
      </w:r>
    </w:p>
    <w:p w14:paraId="275B0EBB"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sz w:val="26"/>
          <w:szCs w:val="26"/>
          <w:lang w:val="en-US"/>
        </w:rPr>
      </w:pPr>
      <w:r w:rsidRPr="007822A8">
        <w:rPr>
          <w:rFonts w:ascii="Times New Roman" w:hAnsi="Times New Roman" w:cs="Times New Roman"/>
          <w:noProof/>
          <w:sz w:val="26"/>
          <w:szCs w:val="26"/>
          <w:lang w:val="en-US"/>
        </w:rPr>
        <w:drawing>
          <wp:inline distT="0" distB="0" distL="0" distR="0" wp14:anchorId="279C7C8A" wp14:editId="39628523">
            <wp:extent cx="4150360" cy="1892484"/>
            <wp:effectExtent l="0" t="0" r="2540" b="0"/>
            <wp:docPr id="84132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2774" name=""/>
                    <pic:cNvPicPr/>
                  </pic:nvPicPr>
                  <pic:blipFill>
                    <a:blip r:embed="rId51"/>
                    <a:stretch>
                      <a:fillRect/>
                    </a:stretch>
                  </pic:blipFill>
                  <pic:spPr>
                    <a:xfrm>
                      <a:off x="0" y="0"/>
                      <a:ext cx="4162265" cy="1897913"/>
                    </a:xfrm>
                    <a:prstGeom prst="rect">
                      <a:avLst/>
                    </a:prstGeom>
                  </pic:spPr>
                </pic:pic>
              </a:graphicData>
            </a:graphic>
          </wp:inline>
        </w:drawing>
      </w:r>
    </w:p>
    <w:p w14:paraId="6B50E74F"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lang w:val="en-US"/>
        </w:rPr>
      </w:pPr>
      <w:r w:rsidRPr="007822A8">
        <w:rPr>
          <w:rFonts w:ascii="Times New Roman" w:hAnsi="Times New Roman" w:cs="Times New Roman"/>
          <w:lang w:val="en-US"/>
        </w:rPr>
        <w:t>Hình 4.1 Giao diện làm bài kiểm tra của sinh viên</w:t>
      </w:r>
    </w:p>
    <w:p w14:paraId="19C6B790"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lang w:val="en-US"/>
        </w:rPr>
      </w:pPr>
    </w:p>
    <w:p w14:paraId="777CDE82" w14:textId="77777777" w:rsidR="001333FA" w:rsidRPr="007822A8" w:rsidRDefault="001333FA" w:rsidP="001333FA">
      <w:pPr>
        <w:pStyle w:val="oancuaDanhsach"/>
        <w:tabs>
          <w:tab w:val="center" w:pos="6379"/>
        </w:tabs>
        <w:spacing w:after="200" w:line="276" w:lineRule="auto"/>
        <w:rPr>
          <w:rFonts w:ascii="Times New Roman" w:hAnsi="Times New Roman" w:cs="Times New Roman"/>
          <w:sz w:val="26"/>
          <w:szCs w:val="26"/>
          <w:lang w:val="en-US"/>
        </w:rPr>
      </w:pPr>
      <w:r w:rsidRPr="007822A8">
        <w:rPr>
          <w:rFonts w:ascii="Times New Roman" w:hAnsi="Times New Roman" w:cs="Times New Roman"/>
          <w:sz w:val="26"/>
          <w:szCs w:val="26"/>
          <w:lang w:val="en-US"/>
        </w:rPr>
        <w:t>Sinh viên sẽ đọc câu hỏi và chọn câu trả lời sau đó nhấn submit để nộp bài và lưu bài vào hệ thống.</w:t>
      </w:r>
    </w:p>
    <w:p w14:paraId="0C712135" w14:textId="77777777" w:rsidR="001333FA" w:rsidRPr="007822A8" w:rsidRDefault="001333FA" w:rsidP="001333FA">
      <w:pPr>
        <w:pStyle w:val="oancuaDanhsach"/>
        <w:tabs>
          <w:tab w:val="center" w:pos="6379"/>
        </w:tabs>
        <w:spacing w:after="200" w:line="276" w:lineRule="auto"/>
        <w:rPr>
          <w:rFonts w:ascii="Times New Roman" w:hAnsi="Times New Roman" w:cs="Times New Roman"/>
          <w:b/>
          <w:bCs/>
          <w:sz w:val="28"/>
          <w:szCs w:val="28"/>
        </w:rPr>
      </w:pPr>
    </w:p>
    <w:p w14:paraId="6B13AB05" w14:textId="77777777" w:rsidR="001333FA" w:rsidRPr="007822A8" w:rsidRDefault="001333FA" w:rsidP="001333FA">
      <w:pPr>
        <w:pStyle w:val="u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lastRenderedPageBreak/>
        <w:t>Add, Edit student</w:t>
      </w:r>
    </w:p>
    <w:p w14:paraId="6C94C491" w14:textId="77777777" w:rsidR="001333FA" w:rsidRPr="007822A8" w:rsidRDefault="001333FA" w:rsidP="001333FA">
      <w:pPr>
        <w:pStyle w:val="oancuaDanhsach"/>
        <w:tabs>
          <w:tab w:val="center" w:pos="6379"/>
        </w:tabs>
        <w:spacing w:after="200" w:line="276" w:lineRule="auto"/>
        <w:rPr>
          <w:rFonts w:ascii="Times New Roman" w:hAnsi="Times New Roman" w:cs="Times New Roman"/>
          <w:b/>
          <w:bCs/>
          <w:sz w:val="28"/>
          <w:szCs w:val="28"/>
          <w:lang w:val="en-US"/>
        </w:rPr>
      </w:pPr>
    </w:p>
    <w:p w14:paraId="2245E24B" w14:textId="77777777" w:rsidR="001333FA" w:rsidRPr="007822A8" w:rsidRDefault="001333FA" w:rsidP="001333FA">
      <w:pPr>
        <w:pStyle w:val="oancuaDanhsach"/>
        <w:tabs>
          <w:tab w:val="center" w:pos="6379"/>
        </w:tabs>
        <w:spacing w:after="200" w:line="276" w:lineRule="auto"/>
        <w:rPr>
          <w:rFonts w:ascii="Times New Roman" w:hAnsi="Times New Roman" w:cs="Times New Roman"/>
          <w:b/>
          <w:bCs/>
          <w:sz w:val="28"/>
          <w:szCs w:val="28"/>
          <w:lang w:val="en-US"/>
        </w:rPr>
      </w:pPr>
      <w:r w:rsidRPr="007822A8">
        <w:rPr>
          <w:rFonts w:ascii="Times New Roman" w:hAnsi="Times New Roman" w:cs="Times New Roman"/>
          <w:b/>
          <w:bCs/>
          <w:noProof/>
          <w:sz w:val="28"/>
          <w:szCs w:val="28"/>
          <w:lang w:val="en-US"/>
        </w:rPr>
        <w:drawing>
          <wp:inline distT="0" distB="0" distL="0" distR="0" wp14:anchorId="139A62BD" wp14:editId="24CAAA07">
            <wp:extent cx="4745811" cy="2353393"/>
            <wp:effectExtent l="0" t="0" r="0" b="8890"/>
            <wp:docPr id="63313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33083" name=""/>
                    <pic:cNvPicPr/>
                  </pic:nvPicPr>
                  <pic:blipFill>
                    <a:blip r:embed="rId52"/>
                    <a:stretch>
                      <a:fillRect/>
                    </a:stretch>
                  </pic:blipFill>
                  <pic:spPr>
                    <a:xfrm>
                      <a:off x="0" y="0"/>
                      <a:ext cx="4768730" cy="2364758"/>
                    </a:xfrm>
                    <a:prstGeom prst="rect">
                      <a:avLst/>
                    </a:prstGeom>
                  </pic:spPr>
                </pic:pic>
              </a:graphicData>
            </a:graphic>
          </wp:inline>
        </w:drawing>
      </w:r>
    </w:p>
    <w:p w14:paraId="6E071536"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lang w:val="en-US"/>
        </w:rPr>
      </w:pPr>
      <w:r w:rsidRPr="007822A8">
        <w:rPr>
          <w:rFonts w:ascii="Times New Roman" w:hAnsi="Times New Roman" w:cs="Times New Roman"/>
          <w:lang w:val="en-US"/>
        </w:rPr>
        <w:t xml:space="preserve">Hình 5. Giao diện Thêm, Sửa student của admin </w:t>
      </w:r>
    </w:p>
    <w:p w14:paraId="20C59AC7" w14:textId="77777777" w:rsidR="001333FA" w:rsidRPr="007822A8" w:rsidRDefault="001333FA" w:rsidP="001333FA">
      <w:pPr>
        <w:pStyle w:val="oancuaDanhsach"/>
        <w:tabs>
          <w:tab w:val="center" w:pos="6379"/>
        </w:tabs>
        <w:spacing w:after="200" w:line="276" w:lineRule="auto"/>
        <w:rPr>
          <w:rFonts w:ascii="Times New Roman" w:hAnsi="Times New Roman" w:cs="Times New Roman"/>
          <w:b/>
          <w:bCs/>
          <w:sz w:val="28"/>
          <w:szCs w:val="28"/>
          <w:lang w:val="en-US"/>
        </w:rPr>
      </w:pPr>
    </w:p>
    <w:p w14:paraId="57CF75F8" w14:textId="77777777" w:rsidR="001333FA" w:rsidRPr="007822A8" w:rsidRDefault="001333FA" w:rsidP="001333FA">
      <w:pPr>
        <w:pStyle w:val="oancuaDanhsach"/>
        <w:tabs>
          <w:tab w:val="center" w:pos="6379"/>
        </w:tabs>
        <w:spacing w:after="200" w:line="276" w:lineRule="auto"/>
        <w:rPr>
          <w:rFonts w:ascii="Times New Roman" w:hAnsi="Times New Roman" w:cs="Times New Roman"/>
          <w:sz w:val="26"/>
          <w:szCs w:val="26"/>
          <w:lang w:val="en-US"/>
        </w:rPr>
      </w:pPr>
      <w:r w:rsidRPr="007822A8">
        <w:rPr>
          <w:rFonts w:ascii="Times New Roman" w:hAnsi="Times New Roman" w:cs="Times New Roman"/>
          <w:sz w:val="26"/>
          <w:szCs w:val="26"/>
          <w:lang w:val="en-US"/>
        </w:rPr>
        <w:t>Giao diện này bao gồm các thông tin của student và khi admin muốn chỉnh sửa chỉ cần nhấp vào các input và điền thông tin muốn chỉnh sửa sau đó nhấn Add/Edit là thông tin mới sẽ được up lên.</w:t>
      </w:r>
    </w:p>
    <w:p w14:paraId="4CED9557" w14:textId="77777777" w:rsidR="001333FA" w:rsidRPr="007822A8" w:rsidRDefault="001333FA" w:rsidP="001333FA">
      <w:pPr>
        <w:pStyle w:val="oancuaDanhsach"/>
        <w:tabs>
          <w:tab w:val="center" w:pos="6379"/>
        </w:tabs>
        <w:spacing w:after="200" w:line="276" w:lineRule="auto"/>
        <w:rPr>
          <w:rFonts w:ascii="Times New Roman" w:hAnsi="Times New Roman" w:cs="Times New Roman"/>
          <w:sz w:val="26"/>
          <w:szCs w:val="26"/>
          <w:lang w:val="en-US"/>
        </w:rPr>
      </w:pPr>
    </w:p>
    <w:p w14:paraId="51871A2C" w14:textId="77777777" w:rsidR="001333FA" w:rsidRPr="007822A8" w:rsidRDefault="001333FA" w:rsidP="001333FA">
      <w:pPr>
        <w:pStyle w:val="u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Student management</w:t>
      </w:r>
    </w:p>
    <w:p w14:paraId="4703F595" w14:textId="77777777" w:rsidR="001333FA" w:rsidRPr="007822A8" w:rsidRDefault="001333FA" w:rsidP="001333FA">
      <w:pPr>
        <w:pStyle w:val="oancuaDanhsach"/>
        <w:tabs>
          <w:tab w:val="center" w:pos="6379"/>
        </w:tabs>
        <w:spacing w:after="200" w:line="276" w:lineRule="auto"/>
        <w:rPr>
          <w:rFonts w:ascii="Times New Roman" w:hAnsi="Times New Roman" w:cs="Times New Roman"/>
          <w:b/>
          <w:bCs/>
          <w:sz w:val="28"/>
          <w:szCs w:val="28"/>
        </w:rPr>
      </w:pPr>
    </w:p>
    <w:p w14:paraId="7DF128AC" w14:textId="77777777" w:rsidR="001333FA" w:rsidRPr="007822A8" w:rsidRDefault="001333FA" w:rsidP="001333FA">
      <w:pPr>
        <w:pStyle w:val="Bngbiu-nidung"/>
        <w:jc w:val="center"/>
        <w:rPr>
          <w:b/>
          <w:bCs/>
          <w:sz w:val="28"/>
          <w:szCs w:val="28"/>
        </w:rPr>
      </w:pPr>
      <w:r w:rsidRPr="007822A8">
        <w:rPr>
          <w:b/>
          <w:bCs/>
          <w:noProof/>
          <w:sz w:val="28"/>
          <w:szCs w:val="28"/>
        </w:rPr>
        <w:drawing>
          <wp:inline distT="0" distB="0" distL="0" distR="0" wp14:anchorId="0DE99F52" wp14:editId="5691B8EC">
            <wp:extent cx="4609924" cy="1996404"/>
            <wp:effectExtent l="0" t="0" r="635" b="4445"/>
            <wp:docPr id="8784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521" name=""/>
                    <pic:cNvPicPr/>
                  </pic:nvPicPr>
                  <pic:blipFill>
                    <a:blip r:embed="rId53"/>
                    <a:stretch>
                      <a:fillRect/>
                    </a:stretch>
                  </pic:blipFill>
                  <pic:spPr>
                    <a:xfrm>
                      <a:off x="0" y="0"/>
                      <a:ext cx="4632715" cy="2006274"/>
                    </a:xfrm>
                    <a:prstGeom prst="rect">
                      <a:avLst/>
                    </a:prstGeom>
                  </pic:spPr>
                </pic:pic>
              </a:graphicData>
            </a:graphic>
          </wp:inline>
        </w:drawing>
      </w:r>
    </w:p>
    <w:p w14:paraId="27B23CA1" w14:textId="77777777" w:rsidR="001333FA" w:rsidRPr="007822A8" w:rsidRDefault="001333FA" w:rsidP="001333FA">
      <w:pPr>
        <w:pStyle w:val="Bngbiu-nidung"/>
        <w:jc w:val="center"/>
        <w:rPr>
          <w:sz w:val="22"/>
          <w:szCs w:val="22"/>
        </w:rPr>
      </w:pPr>
      <w:r w:rsidRPr="007822A8">
        <w:rPr>
          <w:sz w:val="22"/>
          <w:szCs w:val="22"/>
        </w:rPr>
        <w:t>Hình 6. Giao diện quản lý sinh viên của admin</w:t>
      </w:r>
    </w:p>
    <w:p w14:paraId="7BCCC6EC" w14:textId="77777777" w:rsidR="001333FA" w:rsidRPr="007822A8" w:rsidRDefault="001333FA" w:rsidP="001333FA">
      <w:pPr>
        <w:pStyle w:val="Bngbiu-nidung"/>
        <w:jc w:val="center"/>
        <w:rPr>
          <w:sz w:val="22"/>
          <w:szCs w:val="22"/>
        </w:rPr>
      </w:pPr>
    </w:p>
    <w:p w14:paraId="79F85526" w14:textId="77777777" w:rsidR="001333FA" w:rsidRPr="007822A8" w:rsidRDefault="001333FA" w:rsidP="001333FA">
      <w:pPr>
        <w:pStyle w:val="Bngbiu-nidung"/>
        <w:jc w:val="left"/>
      </w:pPr>
      <w:r w:rsidRPr="007822A8">
        <w:lastRenderedPageBreak/>
        <w:t>Giao diện này gồm có danh sách các sinh viên gồm Tên, ngày tháng năm sinh và chức vụ ( Sinh viên). Khi nhấp vào add new student hệ thống sẽ chuyển sang giao diện add student và admin nhập thông tin sinh viên cần thêm và nhấp add một sinh viên mới sẽ hiển thị lên, nếu admin muốn sửa thông tin sinh viên chỉ cần nhấp vào edit và lúc đó bẳng edit sinh viên sẽ hiện lên và admin thực hiện sửa thông tin sinh viên và nhấp edit thì thông tin sinh viên đã được thay đổi. Nếu muốn tìm kiếm, admin nhấn vào thanh search và nhập vào tên muốn tìm, lúc đó sẽ hiển thị thông tin của sinh viên muốn tìm( nếu có dữ liệu). Nếu muốn xem profile sinh viên, admin nhấp vào tên sinh viên profile sẽ hiển thị.</w:t>
      </w:r>
    </w:p>
    <w:p w14:paraId="46E7981A" w14:textId="77777777" w:rsidR="001333FA" w:rsidRPr="007822A8" w:rsidRDefault="001333FA" w:rsidP="001333FA">
      <w:pPr>
        <w:pStyle w:val="Bngbiu-nidung"/>
        <w:ind w:firstLine="0"/>
        <w:jc w:val="left"/>
        <w:rPr>
          <w:b/>
          <w:bCs/>
          <w:sz w:val="28"/>
          <w:szCs w:val="28"/>
        </w:rPr>
      </w:pPr>
    </w:p>
    <w:p w14:paraId="3DC2FCAE" w14:textId="77777777" w:rsidR="001333FA" w:rsidRPr="007822A8" w:rsidRDefault="001333FA" w:rsidP="001333FA">
      <w:pPr>
        <w:pStyle w:val="u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Home( admin add question )</w:t>
      </w:r>
    </w:p>
    <w:p w14:paraId="7C6473E0" w14:textId="77777777" w:rsidR="001333FA" w:rsidRPr="007822A8" w:rsidRDefault="001333FA" w:rsidP="001333FA">
      <w:pPr>
        <w:pStyle w:val="oancuaDanhsach"/>
        <w:tabs>
          <w:tab w:val="center" w:pos="6379"/>
        </w:tabs>
        <w:spacing w:after="200" w:line="276" w:lineRule="auto"/>
        <w:rPr>
          <w:rFonts w:ascii="Times New Roman" w:hAnsi="Times New Roman" w:cs="Times New Roman"/>
          <w:b/>
          <w:bCs/>
          <w:sz w:val="28"/>
          <w:szCs w:val="28"/>
          <w:lang w:val="en-US"/>
        </w:rPr>
      </w:pPr>
    </w:p>
    <w:p w14:paraId="34BE6252"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r w:rsidRPr="007822A8">
        <w:rPr>
          <w:rFonts w:ascii="Times New Roman" w:hAnsi="Times New Roman" w:cs="Times New Roman"/>
          <w:bCs/>
          <w:noProof/>
          <w:sz w:val="32"/>
          <w:szCs w:val="32"/>
          <w:lang w:val="en-US"/>
        </w:rPr>
        <w:drawing>
          <wp:inline distT="0" distB="0" distL="0" distR="0" wp14:anchorId="2F700F0D" wp14:editId="78FE2CFA">
            <wp:extent cx="5376672" cy="2618482"/>
            <wp:effectExtent l="0" t="0" r="0" b="0"/>
            <wp:docPr id="132797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76147" name=""/>
                    <pic:cNvPicPr/>
                  </pic:nvPicPr>
                  <pic:blipFill>
                    <a:blip r:embed="rId54"/>
                    <a:stretch>
                      <a:fillRect/>
                    </a:stretch>
                  </pic:blipFill>
                  <pic:spPr>
                    <a:xfrm>
                      <a:off x="0" y="0"/>
                      <a:ext cx="5385199" cy="2622635"/>
                    </a:xfrm>
                    <a:prstGeom prst="rect">
                      <a:avLst/>
                    </a:prstGeom>
                  </pic:spPr>
                </pic:pic>
              </a:graphicData>
            </a:graphic>
          </wp:inline>
        </w:drawing>
      </w:r>
    </w:p>
    <w:p w14:paraId="06CEA6B4"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bCs/>
          <w:lang w:val="en-US"/>
        </w:rPr>
      </w:pPr>
      <w:r w:rsidRPr="007822A8">
        <w:rPr>
          <w:rFonts w:ascii="Times New Roman" w:hAnsi="Times New Roman" w:cs="Times New Roman"/>
          <w:bCs/>
          <w:lang w:val="en-US"/>
        </w:rPr>
        <w:t>Hình 7. Giao diện thêm bài kiểm tra</w:t>
      </w:r>
    </w:p>
    <w:p w14:paraId="40DE02BC"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bCs/>
          <w:lang w:val="en-US"/>
        </w:rPr>
      </w:pPr>
    </w:p>
    <w:p w14:paraId="201BBABE"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26"/>
          <w:szCs w:val="26"/>
          <w:lang w:val="en-US"/>
        </w:rPr>
      </w:pPr>
      <w:r w:rsidRPr="007822A8">
        <w:rPr>
          <w:rFonts w:ascii="Times New Roman" w:hAnsi="Times New Roman" w:cs="Times New Roman"/>
          <w:bCs/>
          <w:sz w:val="26"/>
          <w:szCs w:val="26"/>
          <w:lang w:val="en-US"/>
        </w:rPr>
        <w:t>Giao diện home của admin để thêm bài kiểm tra gồm có tên bài kiểm tra, môn học, thời gian bắt đầu và kết thúc. Khi nhấn vào thêm câu hỏi mới  sẽ hiện ra giao diện</w:t>
      </w:r>
    </w:p>
    <w:p w14:paraId="62D7D9B2"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bCs/>
          <w:sz w:val="26"/>
          <w:szCs w:val="26"/>
          <w:lang w:val="en-US"/>
        </w:rPr>
      </w:pPr>
      <w:r w:rsidRPr="007822A8">
        <w:rPr>
          <w:rFonts w:ascii="Times New Roman" w:hAnsi="Times New Roman" w:cs="Times New Roman"/>
          <w:bCs/>
          <w:noProof/>
          <w:sz w:val="26"/>
          <w:szCs w:val="26"/>
          <w:lang w:val="en-US"/>
        </w:rPr>
        <w:lastRenderedPageBreak/>
        <w:drawing>
          <wp:inline distT="0" distB="0" distL="0" distR="0" wp14:anchorId="4A10690F" wp14:editId="729B3033">
            <wp:extent cx="3679728" cy="3233530"/>
            <wp:effectExtent l="0" t="0" r="0" b="5080"/>
            <wp:docPr id="43890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03473" name=""/>
                    <pic:cNvPicPr/>
                  </pic:nvPicPr>
                  <pic:blipFill>
                    <a:blip r:embed="rId55"/>
                    <a:stretch>
                      <a:fillRect/>
                    </a:stretch>
                  </pic:blipFill>
                  <pic:spPr>
                    <a:xfrm>
                      <a:off x="0" y="0"/>
                      <a:ext cx="3690121" cy="3242662"/>
                    </a:xfrm>
                    <a:prstGeom prst="rect">
                      <a:avLst/>
                    </a:prstGeom>
                  </pic:spPr>
                </pic:pic>
              </a:graphicData>
            </a:graphic>
          </wp:inline>
        </w:drawing>
      </w:r>
    </w:p>
    <w:p w14:paraId="0DC7773B" w14:textId="77777777" w:rsidR="001333FA" w:rsidRPr="007822A8" w:rsidRDefault="001333FA" w:rsidP="001333FA">
      <w:pPr>
        <w:pStyle w:val="oancuaDanhsach"/>
        <w:tabs>
          <w:tab w:val="center" w:pos="6379"/>
        </w:tabs>
        <w:spacing w:after="200" w:line="276" w:lineRule="auto"/>
        <w:jc w:val="center"/>
        <w:rPr>
          <w:rFonts w:ascii="Times New Roman" w:hAnsi="Times New Roman" w:cs="Times New Roman"/>
          <w:bCs/>
          <w:lang w:val="en-US"/>
        </w:rPr>
      </w:pPr>
      <w:r w:rsidRPr="007822A8">
        <w:rPr>
          <w:rFonts w:ascii="Times New Roman" w:hAnsi="Times New Roman" w:cs="Times New Roman"/>
          <w:bCs/>
          <w:lang w:val="en-US"/>
        </w:rPr>
        <w:t>Hình 7.1 Giao diện thêm câu hỏi mới</w:t>
      </w:r>
    </w:p>
    <w:p w14:paraId="3835C5AF"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p>
    <w:p w14:paraId="01EDADB5"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26"/>
          <w:szCs w:val="26"/>
          <w:lang w:val="en-US"/>
        </w:rPr>
      </w:pPr>
      <w:r w:rsidRPr="007822A8">
        <w:rPr>
          <w:rFonts w:ascii="Times New Roman" w:hAnsi="Times New Roman" w:cs="Times New Roman"/>
          <w:bCs/>
          <w:sz w:val="26"/>
          <w:szCs w:val="26"/>
          <w:lang w:val="en-US"/>
        </w:rPr>
        <w:t>Khi đó giao diện thi Câu hỏi người dùng nhập vào nội dung câu hỏi cần thêm. Nhấp vào số lượng câu trả lời muốn thêm gồm 1,2,3,4,5. Và kiểu câu hỏi gồm: 1 lựa chọn và nhiều lựa chọn. Sau đó nhấp hiển thị câu trả lời và nhập câu trả lời sau đó chọn câu trả lời đúng. Tiếp đó nhấn thêm mới sau đó 1 câu hỏi mới đã được hoàn thành.</w:t>
      </w:r>
    </w:p>
    <w:p w14:paraId="162DB825" w14:textId="34EDBAD9" w:rsidR="001333FA"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p>
    <w:p w14:paraId="0CAE923F" w14:textId="34A0B0B5" w:rsidR="002B7CAC" w:rsidRDefault="001C23FD" w:rsidP="002B7CAC">
      <w:pPr>
        <w:pStyle w:val="u2"/>
        <w:numPr>
          <w:ilvl w:val="0"/>
          <w:numId w:val="31"/>
        </w:numPr>
        <w:ind w:left="0" w:firstLine="0"/>
        <w:rPr>
          <w:rFonts w:ascii="Times New Roman" w:hAnsi="Times New Roman" w:cs="Times New Roman"/>
          <w:color w:val="auto"/>
        </w:rPr>
      </w:pPr>
      <w:r>
        <w:rPr>
          <w:rFonts w:ascii="Times New Roman" w:hAnsi="Times New Roman" w:cs="Times New Roman"/>
          <w:color w:val="auto"/>
        </w:rPr>
        <w:t>Register</w:t>
      </w:r>
      <w:r w:rsidR="002B7CAC" w:rsidRPr="007822A8">
        <w:rPr>
          <w:rFonts w:ascii="Times New Roman" w:hAnsi="Times New Roman" w:cs="Times New Roman"/>
          <w:color w:val="auto"/>
        </w:rPr>
        <w:t>(</w:t>
      </w:r>
      <w:r>
        <w:rPr>
          <w:rFonts w:ascii="Times New Roman" w:hAnsi="Times New Roman" w:cs="Times New Roman"/>
          <w:color w:val="auto"/>
        </w:rPr>
        <w:t xml:space="preserve">also </w:t>
      </w:r>
      <w:r w:rsidR="002B7CAC" w:rsidRPr="007822A8">
        <w:rPr>
          <w:rFonts w:ascii="Times New Roman" w:hAnsi="Times New Roman" w:cs="Times New Roman"/>
          <w:color w:val="auto"/>
        </w:rPr>
        <w:t xml:space="preserve">add </w:t>
      </w:r>
      <w:r>
        <w:rPr>
          <w:rFonts w:ascii="Times New Roman" w:hAnsi="Times New Roman" w:cs="Times New Roman"/>
          <w:color w:val="auto"/>
        </w:rPr>
        <w:t>student</w:t>
      </w:r>
      <w:r w:rsidR="002B7CAC" w:rsidRPr="007822A8">
        <w:rPr>
          <w:rFonts w:ascii="Times New Roman" w:hAnsi="Times New Roman" w:cs="Times New Roman"/>
          <w:color w:val="auto"/>
        </w:rPr>
        <w:t xml:space="preserve"> )</w:t>
      </w:r>
    </w:p>
    <w:p w14:paraId="13A7E5ED" w14:textId="77777777" w:rsidR="001C23FD" w:rsidRPr="001C23FD" w:rsidRDefault="001C23FD" w:rsidP="001C23FD"/>
    <w:p w14:paraId="1F25EAD4" w14:textId="2BECC079" w:rsidR="002B7CAC" w:rsidRPr="007822A8" w:rsidRDefault="001C23FD" w:rsidP="001333FA">
      <w:pPr>
        <w:pStyle w:val="oancuaDanhsach"/>
        <w:tabs>
          <w:tab w:val="center" w:pos="6379"/>
        </w:tabs>
        <w:spacing w:after="200" w:line="276" w:lineRule="auto"/>
        <w:rPr>
          <w:rFonts w:ascii="Times New Roman" w:hAnsi="Times New Roman" w:cs="Times New Roman"/>
          <w:bCs/>
          <w:sz w:val="32"/>
          <w:szCs w:val="32"/>
          <w:lang w:val="en-US"/>
        </w:rPr>
      </w:pPr>
      <w:r>
        <w:rPr>
          <w:rFonts w:ascii="Times New Roman" w:hAnsi="Times New Roman" w:cs="Times New Roman"/>
          <w:bCs/>
          <w:noProof/>
          <w:sz w:val="32"/>
          <w:szCs w:val="32"/>
          <w:lang w:val="en-US"/>
        </w:rPr>
        <w:lastRenderedPageBreak/>
        <w:drawing>
          <wp:inline distT="0" distB="0" distL="0" distR="0" wp14:anchorId="5B3C1E91" wp14:editId="20D2E854">
            <wp:extent cx="5916930" cy="3936175"/>
            <wp:effectExtent l="0" t="0" r="762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0645" cy="3938646"/>
                    </a:xfrm>
                    <a:prstGeom prst="rect">
                      <a:avLst/>
                    </a:prstGeom>
                    <a:noFill/>
                    <a:ln>
                      <a:noFill/>
                    </a:ln>
                  </pic:spPr>
                </pic:pic>
              </a:graphicData>
            </a:graphic>
          </wp:inline>
        </w:drawing>
      </w:r>
    </w:p>
    <w:p w14:paraId="646400FE" w14:textId="4BC39580" w:rsidR="001C23FD" w:rsidRPr="007822A8" w:rsidRDefault="001C23FD" w:rsidP="001C23FD">
      <w:pPr>
        <w:pStyle w:val="oancuaDanhsach"/>
        <w:tabs>
          <w:tab w:val="center" w:pos="6379"/>
        </w:tabs>
        <w:spacing w:after="200" w:line="276" w:lineRule="auto"/>
        <w:jc w:val="center"/>
        <w:rPr>
          <w:rFonts w:ascii="Times New Roman" w:hAnsi="Times New Roman" w:cs="Times New Roman"/>
          <w:bCs/>
          <w:lang w:val="en-US"/>
        </w:rPr>
      </w:pPr>
      <w:r w:rsidRPr="007822A8">
        <w:rPr>
          <w:rFonts w:ascii="Times New Roman" w:hAnsi="Times New Roman" w:cs="Times New Roman"/>
          <w:bCs/>
          <w:lang w:val="en-US"/>
        </w:rPr>
        <w:t xml:space="preserve">Hình </w:t>
      </w:r>
      <w:r>
        <w:rPr>
          <w:rFonts w:ascii="Times New Roman" w:hAnsi="Times New Roman" w:cs="Times New Roman"/>
          <w:bCs/>
          <w:lang w:val="en-US"/>
        </w:rPr>
        <w:t>8</w:t>
      </w:r>
      <w:r w:rsidRPr="007822A8">
        <w:rPr>
          <w:rFonts w:ascii="Times New Roman" w:hAnsi="Times New Roman" w:cs="Times New Roman"/>
          <w:bCs/>
          <w:lang w:val="en-US"/>
        </w:rPr>
        <w:t xml:space="preserve"> Giao diện </w:t>
      </w:r>
      <w:r>
        <w:rPr>
          <w:rFonts w:ascii="Times New Roman" w:hAnsi="Times New Roman" w:cs="Times New Roman"/>
          <w:bCs/>
          <w:lang w:val="en-US"/>
        </w:rPr>
        <w:t>đăng kí / thêm học sinh</w:t>
      </w:r>
    </w:p>
    <w:p w14:paraId="6603EFB2" w14:textId="77777777" w:rsidR="001C23FD" w:rsidRDefault="001C23FD" w:rsidP="001C23FD">
      <w:pPr>
        <w:pStyle w:val="oancuaDanhsach"/>
        <w:tabs>
          <w:tab w:val="center" w:pos="6379"/>
        </w:tabs>
        <w:spacing w:after="200" w:line="276" w:lineRule="auto"/>
        <w:rPr>
          <w:rFonts w:ascii="Times New Roman" w:hAnsi="Times New Roman" w:cs="Times New Roman"/>
          <w:bCs/>
          <w:sz w:val="26"/>
          <w:szCs w:val="26"/>
          <w:lang w:val="en-US"/>
        </w:rPr>
      </w:pPr>
    </w:p>
    <w:p w14:paraId="29ACC73C" w14:textId="77777777" w:rsidR="001C23FD" w:rsidRDefault="001C23FD" w:rsidP="001C23FD">
      <w:pPr>
        <w:pStyle w:val="oancuaDanhsach"/>
        <w:tabs>
          <w:tab w:val="center" w:pos="6379"/>
        </w:tabs>
        <w:spacing w:after="200" w:line="276" w:lineRule="auto"/>
        <w:rPr>
          <w:rFonts w:ascii="Times New Roman" w:hAnsi="Times New Roman" w:cs="Times New Roman"/>
          <w:bCs/>
          <w:sz w:val="26"/>
          <w:szCs w:val="26"/>
          <w:lang w:val="en-US"/>
        </w:rPr>
      </w:pPr>
    </w:p>
    <w:p w14:paraId="1DF1F7E9" w14:textId="24C289F5" w:rsidR="001C23FD" w:rsidRPr="007822A8" w:rsidRDefault="001C23FD" w:rsidP="001C23FD">
      <w:pPr>
        <w:pStyle w:val="oancuaDanhsach"/>
        <w:tabs>
          <w:tab w:val="center" w:pos="6379"/>
        </w:tabs>
        <w:spacing w:after="200" w:line="276" w:lineRule="auto"/>
        <w:rPr>
          <w:rFonts w:ascii="Times New Roman" w:hAnsi="Times New Roman" w:cs="Times New Roman"/>
          <w:bCs/>
          <w:sz w:val="26"/>
          <w:szCs w:val="26"/>
          <w:lang w:val="en-US"/>
        </w:rPr>
      </w:pPr>
      <w:r>
        <w:rPr>
          <w:rFonts w:ascii="Times New Roman" w:hAnsi="Times New Roman" w:cs="Times New Roman"/>
          <w:bCs/>
          <w:sz w:val="26"/>
          <w:szCs w:val="26"/>
          <w:lang w:val="en-US"/>
        </w:rPr>
        <w:t xml:space="preserve">Người dùng (admin) sẽ điền đầy đủ và chính xác các thông để tiến hành đăng kí thêm học sinh mới, nếu password và repassword không khớp thì sẽ không thể thêm. </w:t>
      </w:r>
    </w:p>
    <w:p w14:paraId="72FE308B"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p>
    <w:p w14:paraId="1C9931D2"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p>
    <w:p w14:paraId="3C18F95D"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p>
    <w:p w14:paraId="252347D8"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p>
    <w:p w14:paraId="5587E1E4"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p>
    <w:p w14:paraId="58F1B90D"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p>
    <w:p w14:paraId="4C54FDAA" w14:textId="77777777" w:rsidR="001333FA" w:rsidRPr="007822A8" w:rsidRDefault="001333FA" w:rsidP="001333FA">
      <w:pPr>
        <w:pStyle w:val="oancuaDanhsach"/>
        <w:tabs>
          <w:tab w:val="center" w:pos="6379"/>
        </w:tabs>
        <w:spacing w:after="200" w:line="276" w:lineRule="auto"/>
        <w:rPr>
          <w:rFonts w:ascii="Times New Roman" w:hAnsi="Times New Roman" w:cs="Times New Roman"/>
          <w:bCs/>
          <w:sz w:val="32"/>
          <w:szCs w:val="32"/>
          <w:lang w:val="en-US"/>
        </w:rPr>
      </w:pPr>
    </w:p>
    <w:p w14:paraId="739449B5" w14:textId="77777777" w:rsidR="001333FA" w:rsidRPr="007822A8" w:rsidRDefault="001333FA" w:rsidP="001333FA">
      <w:pPr>
        <w:tabs>
          <w:tab w:val="center" w:pos="6379"/>
        </w:tabs>
        <w:spacing w:after="200" w:line="276" w:lineRule="auto"/>
        <w:rPr>
          <w:bCs/>
          <w:sz w:val="32"/>
          <w:szCs w:val="32"/>
        </w:rPr>
      </w:pPr>
    </w:p>
    <w:p w14:paraId="1ADC94A0" w14:textId="77777777" w:rsidR="001333FA" w:rsidRPr="007822A8" w:rsidRDefault="001333FA" w:rsidP="001333FA">
      <w:pPr>
        <w:pStyle w:val="u1"/>
        <w:jc w:val="center"/>
        <w:rPr>
          <w:rFonts w:ascii="Times New Roman" w:hAnsi="Times New Roman" w:cs="Times New Roman"/>
          <w:color w:val="auto"/>
          <w:sz w:val="32"/>
          <w:szCs w:val="32"/>
        </w:rPr>
      </w:pPr>
      <w:bookmarkStart w:id="55" w:name="_Toc134972869"/>
      <w:r w:rsidRPr="007822A8">
        <w:rPr>
          <w:rFonts w:ascii="Times New Roman" w:hAnsi="Times New Roman" w:cs="Times New Roman"/>
          <w:color w:val="auto"/>
          <w:sz w:val="32"/>
          <w:szCs w:val="32"/>
        </w:rPr>
        <w:lastRenderedPageBreak/>
        <w:t>TÀI LIỆU THAM KHẢO</w:t>
      </w:r>
      <w:bookmarkEnd w:id="55"/>
    </w:p>
    <w:p w14:paraId="1B3E78F2" w14:textId="77777777" w:rsidR="001333FA" w:rsidRPr="007822A8" w:rsidRDefault="001333FA" w:rsidP="001333FA"/>
    <w:p w14:paraId="46B2A5F1" w14:textId="77777777" w:rsidR="001333FA" w:rsidRPr="007822A8" w:rsidRDefault="001333FA" w:rsidP="001333FA"/>
    <w:p w14:paraId="4E94FA13" w14:textId="77777777" w:rsidR="001333FA" w:rsidRPr="007822A8" w:rsidRDefault="001333FA" w:rsidP="001333FA">
      <w:pPr>
        <w:spacing w:line="360" w:lineRule="auto"/>
        <w:ind w:left="360" w:firstLine="360"/>
        <w:rPr>
          <w:b/>
          <w:sz w:val="26"/>
          <w:szCs w:val="26"/>
        </w:rPr>
      </w:pPr>
      <w:r w:rsidRPr="007822A8">
        <w:rPr>
          <w:b/>
          <w:sz w:val="26"/>
          <w:szCs w:val="26"/>
        </w:rPr>
        <w:t>Tiếng Việt</w:t>
      </w:r>
    </w:p>
    <w:p w14:paraId="444A777B" w14:textId="77777777" w:rsidR="001333FA" w:rsidRPr="007822A8" w:rsidRDefault="001333FA" w:rsidP="001333FA">
      <w:pPr>
        <w:pStyle w:val="Nidungvnbn"/>
        <w:rPr>
          <w:b/>
        </w:rPr>
      </w:pPr>
    </w:p>
    <w:p w14:paraId="77D67595" w14:textId="77777777" w:rsidR="001333FA" w:rsidRPr="007822A8" w:rsidRDefault="00000000" w:rsidP="001333FA">
      <w:pPr>
        <w:pStyle w:val="oancuaDanhsach"/>
        <w:numPr>
          <w:ilvl w:val="0"/>
          <w:numId w:val="30"/>
        </w:numPr>
        <w:rPr>
          <w:rFonts w:ascii="Times New Roman" w:hAnsi="Times New Roman" w:cs="Times New Roman"/>
        </w:rPr>
      </w:pPr>
      <w:hyperlink r:id="rId57" w:history="1">
        <w:r w:rsidR="001333FA" w:rsidRPr="007822A8">
          <w:rPr>
            <w:rStyle w:val="Siuktni"/>
            <w:rFonts w:ascii="Times New Roman" w:hAnsi="Times New Roman" w:cs="Times New Roman"/>
            <w:color w:val="auto"/>
          </w:rPr>
          <w:t>https://sort.vn/10-website-thi-trac-nghiem-tot-nhat-287.html</w:t>
        </w:r>
      </w:hyperlink>
    </w:p>
    <w:p w14:paraId="7969D567" w14:textId="77777777" w:rsidR="001333FA" w:rsidRPr="007822A8" w:rsidRDefault="00000000" w:rsidP="001333FA">
      <w:pPr>
        <w:pStyle w:val="oancuaDanhsach"/>
        <w:numPr>
          <w:ilvl w:val="0"/>
          <w:numId w:val="30"/>
        </w:numPr>
        <w:rPr>
          <w:rFonts w:ascii="Times New Roman" w:hAnsi="Times New Roman" w:cs="Times New Roman"/>
        </w:rPr>
      </w:pPr>
      <w:hyperlink r:id="rId58" w:history="1">
        <w:r w:rsidR="001333FA" w:rsidRPr="007822A8">
          <w:rPr>
            <w:rStyle w:val="Siuktni"/>
            <w:rFonts w:ascii="Times New Roman" w:hAnsi="Times New Roman" w:cs="Times New Roman"/>
            <w:color w:val="auto"/>
          </w:rPr>
          <w:t>https://123code.vn/do-an/source-code-thong-thi-trac-nghiem-online-php-co-bao-cao.html</w:t>
        </w:r>
      </w:hyperlink>
    </w:p>
    <w:p w14:paraId="6C2CCF6B" w14:textId="77777777" w:rsidR="001333FA" w:rsidRPr="007822A8" w:rsidRDefault="00000000" w:rsidP="001333FA">
      <w:pPr>
        <w:pStyle w:val="oancuaDanhsach"/>
        <w:numPr>
          <w:ilvl w:val="0"/>
          <w:numId w:val="30"/>
        </w:numPr>
        <w:rPr>
          <w:rFonts w:ascii="Times New Roman" w:hAnsi="Times New Roman" w:cs="Times New Roman"/>
        </w:rPr>
      </w:pPr>
      <w:hyperlink r:id="rId59" w:history="1">
        <w:r w:rsidR="001333FA" w:rsidRPr="007822A8">
          <w:rPr>
            <w:rStyle w:val="Siuktni"/>
            <w:rFonts w:ascii="Times New Roman" w:hAnsi="Times New Roman" w:cs="Times New Roman"/>
            <w:color w:val="auto"/>
          </w:rPr>
          <w:t>https://aztest.vn/index.php/about/gioi-thieu-he-thong-thi-trac-nghiem-aztest.html</w:t>
        </w:r>
      </w:hyperlink>
    </w:p>
    <w:p w14:paraId="0E1E3795" w14:textId="77777777" w:rsidR="001333FA" w:rsidRPr="007822A8" w:rsidRDefault="001333FA" w:rsidP="001333FA">
      <w:pPr>
        <w:pStyle w:val="oancuaDanhsach"/>
        <w:numPr>
          <w:ilvl w:val="0"/>
          <w:numId w:val="30"/>
        </w:numPr>
        <w:rPr>
          <w:rFonts w:ascii="Times New Roman" w:hAnsi="Times New Roman" w:cs="Times New Roman"/>
        </w:rPr>
      </w:pPr>
      <w:r w:rsidRPr="007822A8">
        <w:rPr>
          <w:rFonts w:ascii="Times New Roman" w:hAnsi="Times New Roman" w:cs="Times New Roman"/>
        </w:rPr>
        <w:t>https://aztest.vn/index.php/huong-dan-su-dung/huong-dan-khoi-tao-website-33.html</w:t>
      </w:r>
    </w:p>
    <w:p w14:paraId="0AAF76B7" w14:textId="3BE64460" w:rsidR="00BB2B2A" w:rsidRPr="007822A8" w:rsidRDefault="00BB2B2A" w:rsidP="007822A8">
      <w:pPr>
        <w:pStyle w:val="Nidungvnbn"/>
        <w:ind w:firstLine="0"/>
        <w:rPr>
          <w:b/>
          <w:sz w:val="32"/>
          <w:szCs w:val="32"/>
        </w:rPr>
      </w:pPr>
    </w:p>
    <w:sectPr w:rsidR="00BB2B2A" w:rsidRPr="007822A8" w:rsidSect="00DB7595">
      <w:headerReference w:type="default" r:id="rId6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C86F4" w14:textId="77777777" w:rsidR="003D1891" w:rsidRDefault="003D1891" w:rsidP="00453AB1">
      <w:r>
        <w:separator/>
      </w:r>
    </w:p>
  </w:endnote>
  <w:endnote w:type="continuationSeparator" w:id="0">
    <w:p w14:paraId="54EF09D4" w14:textId="77777777" w:rsidR="003D1891" w:rsidRDefault="003D189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0F360" w14:textId="77777777" w:rsidR="003D1891" w:rsidRDefault="003D1891" w:rsidP="00453AB1">
      <w:r>
        <w:separator/>
      </w:r>
    </w:p>
  </w:footnote>
  <w:footnote w:type="continuationSeparator" w:id="0">
    <w:p w14:paraId="5CC02911" w14:textId="77777777" w:rsidR="003D1891" w:rsidRDefault="003D189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D1C50" w14:textId="77777777" w:rsidR="001333FA" w:rsidRDefault="001333FA">
    <w:pPr>
      <w:pStyle w:val="utrang"/>
      <w:jc w:val="center"/>
    </w:pPr>
  </w:p>
  <w:p w14:paraId="71F3D32B" w14:textId="77777777" w:rsidR="001333FA" w:rsidRDefault="001333FA">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8BFAE" w14:textId="77777777" w:rsidR="001333FA" w:rsidRDefault="001333FA">
    <w:pPr>
      <w:pStyle w:val="utrang"/>
      <w:jc w:val="center"/>
    </w:pPr>
  </w:p>
  <w:p w14:paraId="455E439D" w14:textId="77777777" w:rsidR="001333FA" w:rsidRDefault="001333FA">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4134034" w14:textId="77777777" w:rsidR="00B118C8" w:rsidRDefault="00B118C8">
        <w:pPr>
          <w:pStyle w:val="utrang"/>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51930240" w14:textId="77777777" w:rsidR="00B118C8" w:rsidRDefault="00B118C8">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388907"/>
      <w:docPartObj>
        <w:docPartGallery w:val="Page Numbers (Top of Page)"/>
        <w:docPartUnique/>
      </w:docPartObj>
    </w:sdtPr>
    <w:sdtEndPr>
      <w:rPr>
        <w:noProof/>
      </w:rPr>
    </w:sdtEndPr>
    <w:sdtContent>
      <w:p w14:paraId="45EDD3BF" w14:textId="77777777" w:rsidR="001333FA" w:rsidRDefault="001333FA">
        <w:pPr>
          <w:pStyle w:val="utrang"/>
          <w:jc w:val="center"/>
        </w:pPr>
        <w:r>
          <w:fldChar w:fldCharType="begin"/>
        </w:r>
        <w:r>
          <w:instrText xml:space="preserve"> PAGE   \* MERGEFORMAT </w:instrText>
        </w:r>
        <w:r>
          <w:fldChar w:fldCharType="separate"/>
        </w:r>
        <w:r>
          <w:rPr>
            <w:noProof/>
          </w:rPr>
          <w:t>iv</w:t>
        </w:r>
        <w:r>
          <w:rPr>
            <w:noProof/>
          </w:rPr>
          <w:fldChar w:fldCharType="end"/>
        </w:r>
      </w:p>
    </w:sdtContent>
  </w:sdt>
  <w:p w14:paraId="4FE10F11" w14:textId="77777777" w:rsidR="001333FA" w:rsidRDefault="001333FA">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BEC2B9E" w14:textId="77777777" w:rsidR="00DB7595" w:rsidRDefault="00DB7595">
        <w:pPr>
          <w:pStyle w:val="utrang"/>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E523B25" w14:textId="77777777" w:rsidR="00DB7595" w:rsidRDefault="00DB759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A2C"/>
    <w:multiLevelType w:val="hybridMultilevel"/>
    <w:tmpl w:val="397461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073991"/>
    <w:multiLevelType w:val="hybridMultilevel"/>
    <w:tmpl w:val="C7E2D1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9AE5490"/>
    <w:multiLevelType w:val="hybridMultilevel"/>
    <w:tmpl w:val="6FA8F26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B90C92"/>
    <w:multiLevelType w:val="hybridMultilevel"/>
    <w:tmpl w:val="AB8234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F16D8"/>
    <w:multiLevelType w:val="hybridMultilevel"/>
    <w:tmpl w:val="F37444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5D5FA5"/>
    <w:multiLevelType w:val="hybridMultilevel"/>
    <w:tmpl w:val="E0EEA8D2"/>
    <w:lvl w:ilvl="0" w:tplc="1F08FF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77E579E"/>
    <w:multiLevelType w:val="hybridMultilevel"/>
    <w:tmpl w:val="76623300"/>
    <w:lvl w:ilvl="0" w:tplc="14D45CB0">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8F274B5"/>
    <w:multiLevelType w:val="multilevel"/>
    <w:tmpl w:val="1DCEB2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2A1295"/>
    <w:multiLevelType w:val="hybridMultilevel"/>
    <w:tmpl w:val="8110C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63922"/>
    <w:multiLevelType w:val="hybridMultilevel"/>
    <w:tmpl w:val="3D321C3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35EF48E2"/>
    <w:multiLevelType w:val="hybridMultilevel"/>
    <w:tmpl w:val="64069788"/>
    <w:lvl w:ilvl="0" w:tplc="042A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A2DFB"/>
    <w:multiLevelType w:val="hybridMultilevel"/>
    <w:tmpl w:val="CCD6E412"/>
    <w:lvl w:ilvl="0" w:tplc="4BCE71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1604299"/>
    <w:multiLevelType w:val="multilevel"/>
    <w:tmpl w:val="33BC2B4C"/>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BFB2ED7"/>
    <w:multiLevelType w:val="hybridMultilevel"/>
    <w:tmpl w:val="4CCCC466"/>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4E322A64"/>
    <w:multiLevelType w:val="hybridMultilevel"/>
    <w:tmpl w:val="0388DA0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F9C559C"/>
    <w:multiLevelType w:val="hybridMultilevel"/>
    <w:tmpl w:val="ABCC58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0F86E74"/>
    <w:multiLevelType w:val="hybridMultilevel"/>
    <w:tmpl w:val="70443D56"/>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C37E9C"/>
    <w:multiLevelType w:val="hybridMultilevel"/>
    <w:tmpl w:val="ABCC58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4AA53A5"/>
    <w:multiLevelType w:val="hybridMultilevel"/>
    <w:tmpl w:val="40740B58"/>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EA1A77"/>
    <w:multiLevelType w:val="hybridMultilevel"/>
    <w:tmpl w:val="C6B24F6A"/>
    <w:lvl w:ilvl="0" w:tplc="F5A09F2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6B2798C"/>
    <w:multiLevelType w:val="hybridMultilevel"/>
    <w:tmpl w:val="691A6B74"/>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194167"/>
    <w:multiLevelType w:val="hybridMultilevel"/>
    <w:tmpl w:val="7DE64046"/>
    <w:lvl w:ilvl="0" w:tplc="E0EEB4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4781246">
    <w:abstractNumId w:val="2"/>
  </w:num>
  <w:num w:numId="2" w16cid:durableId="1351226067">
    <w:abstractNumId w:val="22"/>
  </w:num>
  <w:num w:numId="3" w16cid:durableId="1913539396">
    <w:abstractNumId w:val="28"/>
  </w:num>
  <w:num w:numId="4" w16cid:durableId="469632118">
    <w:abstractNumId w:val="31"/>
  </w:num>
  <w:num w:numId="5" w16cid:durableId="1442267017">
    <w:abstractNumId w:val="1"/>
  </w:num>
  <w:num w:numId="6" w16cid:durableId="1282148167">
    <w:abstractNumId w:val="7"/>
  </w:num>
  <w:num w:numId="7" w16cid:durableId="710417122">
    <w:abstractNumId w:val="25"/>
  </w:num>
  <w:num w:numId="8" w16cid:durableId="1862742177">
    <w:abstractNumId w:val="29"/>
  </w:num>
  <w:num w:numId="9" w16cid:durableId="2124566526">
    <w:abstractNumId w:val="3"/>
  </w:num>
  <w:num w:numId="10" w16cid:durableId="1201236773">
    <w:abstractNumId w:val="15"/>
  </w:num>
  <w:num w:numId="11" w16cid:durableId="1935165007">
    <w:abstractNumId w:val="30"/>
  </w:num>
  <w:num w:numId="12" w16cid:durableId="1924989411">
    <w:abstractNumId w:val="10"/>
  </w:num>
  <w:num w:numId="13" w16cid:durableId="561794762">
    <w:abstractNumId w:val="11"/>
  </w:num>
  <w:num w:numId="14" w16cid:durableId="1735201249">
    <w:abstractNumId w:val="6"/>
  </w:num>
  <w:num w:numId="15" w16cid:durableId="713777006">
    <w:abstractNumId w:val="17"/>
  </w:num>
  <w:num w:numId="16" w16cid:durableId="1501239034">
    <w:abstractNumId w:val="23"/>
  </w:num>
  <w:num w:numId="17" w16cid:durableId="900483610">
    <w:abstractNumId w:val="20"/>
  </w:num>
  <w:num w:numId="18" w16cid:durableId="149181783">
    <w:abstractNumId w:val="9"/>
  </w:num>
  <w:num w:numId="19" w16cid:durableId="998727512">
    <w:abstractNumId w:val="0"/>
  </w:num>
  <w:num w:numId="20" w16cid:durableId="33702353">
    <w:abstractNumId w:val="4"/>
  </w:num>
  <w:num w:numId="21" w16cid:durableId="665937345">
    <w:abstractNumId w:val="8"/>
  </w:num>
  <w:num w:numId="22" w16cid:durableId="1932273537">
    <w:abstractNumId w:val="16"/>
  </w:num>
  <w:num w:numId="23" w16cid:durableId="1212112548">
    <w:abstractNumId w:val="21"/>
  </w:num>
  <w:num w:numId="24" w16cid:durableId="247858410">
    <w:abstractNumId w:val="18"/>
  </w:num>
  <w:num w:numId="25" w16cid:durableId="618878674">
    <w:abstractNumId w:val="19"/>
  </w:num>
  <w:num w:numId="26" w16cid:durableId="2133161186">
    <w:abstractNumId w:val="13"/>
  </w:num>
  <w:num w:numId="27" w16cid:durableId="1705053683">
    <w:abstractNumId w:val="14"/>
  </w:num>
  <w:num w:numId="28" w16cid:durableId="1684623379">
    <w:abstractNumId w:val="27"/>
  </w:num>
  <w:num w:numId="29" w16cid:durableId="935216434">
    <w:abstractNumId w:val="24"/>
  </w:num>
  <w:num w:numId="30" w16cid:durableId="1227499255">
    <w:abstractNumId w:val="5"/>
  </w:num>
  <w:num w:numId="31" w16cid:durableId="2142259361">
    <w:abstractNumId w:val="26"/>
  </w:num>
  <w:num w:numId="32" w16cid:durableId="328219711">
    <w:abstractNumId w:val="32"/>
  </w:num>
  <w:num w:numId="33" w16cid:durableId="18112470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3FA"/>
    <w:rsid w:val="00000FCE"/>
    <w:rsid w:val="00024496"/>
    <w:rsid w:val="00090757"/>
    <w:rsid w:val="001333FA"/>
    <w:rsid w:val="00137133"/>
    <w:rsid w:val="001C23FD"/>
    <w:rsid w:val="00207DC2"/>
    <w:rsid w:val="00252F26"/>
    <w:rsid w:val="00291721"/>
    <w:rsid w:val="002B7CAC"/>
    <w:rsid w:val="002D4629"/>
    <w:rsid w:val="002D796D"/>
    <w:rsid w:val="003218FF"/>
    <w:rsid w:val="003D1891"/>
    <w:rsid w:val="00453AB1"/>
    <w:rsid w:val="004A7C39"/>
    <w:rsid w:val="004E3C16"/>
    <w:rsid w:val="0053576F"/>
    <w:rsid w:val="00593511"/>
    <w:rsid w:val="00594A25"/>
    <w:rsid w:val="005D5C20"/>
    <w:rsid w:val="0064189C"/>
    <w:rsid w:val="00650D6A"/>
    <w:rsid w:val="00737340"/>
    <w:rsid w:val="007822A8"/>
    <w:rsid w:val="00791EED"/>
    <w:rsid w:val="007B1A23"/>
    <w:rsid w:val="007B7FF5"/>
    <w:rsid w:val="007E6AB9"/>
    <w:rsid w:val="007E7FF7"/>
    <w:rsid w:val="00867C2D"/>
    <w:rsid w:val="00880D36"/>
    <w:rsid w:val="008E6453"/>
    <w:rsid w:val="00942B81"/>
    <w:rsid w:val="00B118C8"/>
    <w:rsid w:val="00B62922"/>
    <w:rsid w:val="00B8489D"/>
    <w:rsid w:val="00BB2B2A"/>
    <w:rsid w:val="00C56904"/>
    <w:rsid w:val="00C70A1B"/>
    <w:rsid w:val="00C75086"/>
    <w:rsid w:val="00C86DE4"/>
    <w:rsid w:val="00CA1C39"/>
    <w:rsid w:val="00CD13EC"/>
    <w:rsid w:val="00CE5555"/>
    <w:rsid w:val="00D34D21"/>
    <w:rsid w:val="00DB7595"/>
    <w:rsid w:val="00DC2276"/>
    <w:rsid w:val="00DD74FD"/>
    <w:rsid w:val="00E73E69"/>
    <w:rsid w:val="00E766EA"/>
    <w:rsid w:val="00F6183C"/>
    <w:rsid w:val="00FA0719"/>
    <w:rsid w:val="00FE3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2C973"/>
  <w15:docId w15:val="{FCEEE481-AD7A-48DC-979C-B82A5F45C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uMucluc">
    <w:name w:val="TOC Heading"/>
    <w:basedOn w:val="u1"/>
    <w:next w:val="Binhthng"/>
    <w:uiPriority w:val="39"/>
    <w:unhideWhenUsed/>
    <w:qFormat/>
    <w:rsid w:val="001333FA"/>
    <w:pPr>
      <w:spacing w:before="240"/>
      <w:outlineLvl w:val="9"/>
    </w:pPr>
    <w:rPr>
      <w:b w:val="0"/>
      <w:bCs w:val="0"/>
      <w:sz w:val="32"/>
      <w:szCs w:val="32"/>
    </w:rPr>
  </w:style>
  <w:style w:type="paragraph" w:styleId="oancuaDanhsach">
    <w:name w:val="List Paragraph"/>
    <w:basedOn w:val="Binhthng"/>
    <w:uiPriority w:val="34"/>
    <w:qFormat/>
    <w:rsid w:val="001333FA"/>
    <w:pPr>
      <w:spacing w:after="160" w:line="259" w:lineRule="auto"/>
      <w:ind w:left="720"/>
      <w:contextualSpacing/>
    </w:pPr>
    <w:rPr>
      <w:rFonts w:asciiTheme="minorHAnsi" w:eastAsiaTheme="minorHAnsi" w:hAnsiTheme="minorHAnsi" w:cstheme="minorBidi"/>
      <w:sz w:val="22"/>
      <w:szCs w:val="22"/>
      <w:lang w:val="vi-VN"/>
    </w:rPr>
  </w:style>
  <w:style w:type="paragraph" w:styleId="KhngDncch">
    <w:name w:val="No Spacing"/>
    <w:uiPriority w:val="1"/>
    <w:qFormat/>
    <w:rsid w:val="001333FA"/>
    <w:pPr>
      <w:spacing w:after="0" w:line="240" w:lineRule="auto"/>
    </w:pPr>
    <w:rPr>
      <w:rFonts w:asciiTheme="minorHAnsi" w:hAnsiTheme="minorHAnsi"/>
      <w:sz w:val="22"/>
      <w:lang w:val="vi-VN"/>
    </w:rPr>
  </w:style>
  <w:style w:type="character" w:customStyle="1" w:styleId="UnresolvedMention1">
    <w:name w:val="Unresolved Mention1"/>
    <w:basedOn w:val="Phngmcinhcuaoanvn"/>
    <w:uiPriority w:val="99"/>
    <w:semiHidden/>
    <w:unhideWhenUsed/>
    <w:rsid w:val="001333FA"/>
    <w:rPr>
      <w:color w:val="605E5C"/>
      <w:shd w:val="clear" w:color="auto" w:fill="E1DFDD"/>
    </w:rPr>
  </w:style>
  <w:style w:type="table" w:styleId="BangThun5">
    <w:name w:val="Plain Table 5"/>
    <w:basedOn w:val="BangThngthng"/>
    <w:uiPriority w:val="45"/>
    <w:rsid w:val="001333FA"/>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Phngmcinhcuaoanvn"/>
    <w:uiPriority w:val="99"/>
    <w:semiHidden/>
    <w:unhideWhenUsed/>
    <w:rsid w:val="00133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123code.vn/do-an/source-code-thong-thi-trac-nghiem-online-php-co-bao-cao.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aztest.vn/index.php/about/gioi-thieu-he-thong-thi-trac-nghiem-aztest.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sort.vn/10-website-thi-trac-nghiem-tot-nhat-287.html"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TRINH%20BAY%20BAO%20CAO\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54</TotalTime>
  <Pages>70</Pages>
  <Words>4824</Words>
  <Characters>27497</Characters>
  <Application>Microsoft Office Word</Application>
  <DocSecurity>0</DocSecurity>
  <Lines>229</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Đàm Phượng</dc:creator>
  <cp:lastModifiedBy>cuong huynh</cp:lastModifiedBy>
  <cp:revision>3</cp:revision>
  <dcterms:created xsi:type="dcterms:W3CDTF">2023-05-14T15:54:00Z</dcterms:created>
  <dcterms:modified xsi:type="dcterms:W3CDTF">2023-05-15T12:59:00Z</dcterms:modified>
</cp:coreProperties>
</file>